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89452" w14:textId="77777777" w:rsidR="00117852" w:rsidRPr="00117852" w:rsidRDefault="00117852" w:rsidP="00117852">
      <w:pPr>
        <w:rPr>
          <w:lang w:val="en-GB"/>
        </w:rPr>
      </w:pPr>
    </w:p>
    <w:p w14:paraId="068ED6C6" w14:textId="77777777" w:rsidR="00117852" w:rsidRPr="00117852" w:rsidRDefault="00117852" w:rsidP="00117852">
      <w:pPr>
        <w:rPr>
          <w:lang w:val="en-GB"/>
        </w:rPr>
      </w:pPr>
    </w:p>
    <w:p w14:paraId="30D21A42" w14:textId="77777777" w:rsidR="00117852" w:rsidRPr="00117852" w:rsidRDefault="00117852" w:rsidP="00117852">
      <w:pPr>
        <w:rPr>
          <w:lang w:val="en-GB"/>
        </w:rPr>
      </w:pPr>
    </w:p>
    <w:p w14:paraId="074635E3" w14:textId="77777777" w:rsidR="00117852" w:rsidRPr="00117852" w:rsidRDefault="00117852" w:rsidP="00117852">
      <w:pPr>
        <w:rPr>
          <w:lang w:val="en-GB"/>
        </w:rPr>
      </w:pPr>
    </w:p>
    <w:p w14:paraId="2B8E0C20" w14:textId="77777777" w:rsidR="00117852" w:rsidRPr="00117852" w:rsidRDefault="00117852" w:rsidP="00117852">
      <w:pPr>
        <w:rPr>
          <w:lang w:val="en-GB"/>
        </w:rPr>
      </w:pPr>
    </w:p>
    <w:p w14:paraId="0373E61F" w14:textId="77777777" w:rsidR="00117852" w:rsidRPr="00117852" w:rsidRDefault="00117852" w:rsidP="00117852">
      <w:pPr>
        <w:rPr>
          <w:lang w:val="en-GB"/>
        </w:rPr>
      </w:pPr>
    </w:p>
    <w:p w14:paraId="104FD31C" w14:textId="0899EDB4" w:rsidR="00117852" w:rsidRPr="00117852" w:rsidRDefault="00117852" w:rsidP="00117852">
      <w:pPr>
        <w:pStyle w:val="Seitentitel"/>
        <w:rPr>
          <w:lang w:val="en-GB"/>
        </w:rPr>
      </w:pPr>
      <w:r w:rsidRPr="00117852">
        <w:rPr>
          <w:lang w:val="en-GB"/>
        </w:rPr>
        <w:t xml:space="preserve">Plugin </w:t>
      </w:r>
      <w:r w:rsidR="00AF4991">
        <w:rPr>
          <w:i/>
          <w:lang w:val="en-GB"/>
        </w:rPr>
        <w:t>Certificate</w:t>
      </w:r>
    </w:p>
    <w:p w14:paraId="61629437" w14:textId="77777777" w:rsidR="00117852" w:rsidRPr="00117852" w:rsidRDefault="00117852" w:rsidP="00117852">
      <w:pPr>
        <w:pStyle w:val="Seitentitel"/>
        <w:rPr>
          <w:b w:val="0"/>
          <w:lang w:val="en-GB"/>
        </w:rPr>
      </w:pPr>
      <w:r w:rsidRPr="00117852">
        <w:rPr>
          <w:b w:val="0"/>
          <w:lang w:val="en-GB"/>
        </w:rPr>
        <w:t>Documentation</w:t>
      </w:r>
    </w:p>
    <w:p w14:paraId="1DDCE0EB" w14:textId="77777777" w:rsidR="00117852" w:rsidRPr="00117852" w:rsidRDefault="00117852" w:rsidP="00117852">
      <w:pPr>
        <w:rPr>
          <w:lang w:val="en-GB"/>
        </w:rPr>
      </w:pPr>
    </w:p>
    <w:p w14:paraId="3DAD502B" w14:textId="77777777" w:rsidR="00117852" w:rsidRPr="00117852" w:rsidRDefault="00117852" w:rsidP="00117852">
      <w:pPr>
        <w:rPr>
          <w:lang w:val="en-GB"/>
        </w:rPr>
      </w:pPr>
      <w:r w:rsidRPr="00117852">
        <w:rPr>
          <w:lang w:val="en-GB"/>
        </w:rPr>
        <w:t xml:space="preserve"> </w:t>
      </w:r>
    </w:p>
    <w:p w14:paraId="3CE94F52" w14:textId="77777777" w:rsidR="00117852" w:rsidRPr="00117852" w:rsidRDefault="00117852" w:rsidP="00117852">
      <w:pPr>
        <w:rPr>
          <w:lang w:val="en-GB"/>
        </w:rPr>
      </w:pPr>
    </w:p>
    <w:p w14:paraId="5D94E47D" w14:textId="77777777" w:rsidR="00117852" w:rsidRPr="00117852" w:rsidRDefault="00117852" w:rsidP="00117852">
      <w:pPr>
        <w:rPr>
          <w:lang w:val="en-GB"/>
        </w:rPr>
      </w:pPr>
    </w:p>
    <w:p w14:paraId="340E783C" w14:textId="77777777" w:rsidR="00117852" w:rsidRPr="00117852" w:rsidRDefault="00117852" w:rsidP="00117852">
      <w:pPr>
        <w:rPr>
          <w:lang w:val="en-GB"/>
        </w:rPr>
      </w:pPr>
    </w:p>
    <w:p w14:paraId="2A27740F" w14:textId="1EAE8D25" w:rsidR="00117852" w:rsidRPr="00117852" w:rsidRDefault="00117852" w:rsidP="00117852">
      <w:pPr>
        <w:rPr>
          <w:lang w:val="en-GB"/>
        </w:rPr>
      </w:pPr>
    </w:p>
    <w:p w14:paraId="469C2A42" w14:textId="77777777" w:rsidR="00117852" w:rsidRPr="00117852" w:rsidRDefault="00117852" w:rsidP="00117852">
      <w:pPr>
        <w:rPr>
          <w:lang w:val="en-GB"/>
        </w:rPr>
      </w:pPr>
    </w:p>
    <w:p w14:paraId="700DF267" w14:textId="77777777" w:rsidR="00117852" w:rsidRPr="00117852" w:rsidRDefault="00117852" w:rsidP="00117852">
      <w:pPr>
        <w:rPr>
          <w:lang w:val="en-GB"/>
        </w:rPr>
      </w:pPr>
    </w:p>
    <w:p w14:paraId="62193DBF" w14:textId="77777777" w:rsidR="00117852" w:rsidRPr="00117852" w:rsidRDefault="00117852" w:rsidP="00117852">
      <w:pPr>
        <w:rPr>
          <w:lang w:val="en-GB"/>
        </w:rPr>
      </w:pPr>
    </w:p>
    <w:p w14:paraId="7D62AA9D" w14:textId="77777777" w:rsidR="00117852" w:rsidRPr="00117852" w:rsidRDefault="00117852" w:rsidP="00117852">
      <w:pPr>
        <w:rPr>
          <w:lang w:val="en-GB"/>
        </w:rPr>
      </w:pPr>
    </w:p>
    <w:tbl>
      <w:tblPr>
        <w:tblStyle w:val="FarbigesRaster-Akzent2"/>
        <w:tblW w:w="0" w:type="auto"/>
        <w:tblLook w:val="06A0" w:firstRow="1" w:lastRow="0" w:firstColumn="1" w:lastColumn="0" w:noHBand="1" w:noVBand="1"/>
      </w:tblPr>
      <w:tblGrid>
        <w:gridCol w:w="4606"/>
        <w:gridCol w:w="4606"/>
      </w:tblGrid>
      <w:tr w:rsidR="00117852" w:rsidRPr="00117852" w14:paraId="370E8D2F"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384E42" w14:textId="77777777" w:rsidR="00117852" w:rsidRPr="00117852" w:rsidRDefault="00117852" w:rsidP="00117852">
            <w:pPr>
              <w:spacing w:line="240" w:lineRule="auto"/>
              <w:rPr>
                <w:lang w:val="en-GB"/>
              </w:rPr>
            </w:pPr>
            <w:r w:rsidRPr="00117852">
              <w:rPr>
                <w:lang w:val="en-GB"/>
              </w:rPr>
              <w:t>Date of Release:</w:t>
            </w:r>
          </w:p>
        </w:tc>
        <w:tc>
          <w:tcPr>
            <w:tcW w:w="4606" w:type="dxa"/>
          </w:tcPr>
          <w:p w14:paraId="041F1252" w14:textId="6842924C" w:rsidR="00117852" w:rsidRPr="00117852" w:rsidRDefault="00924D26" w:rsidP="00924D26">
            <w:pPr>
              <w:spacing w:line="24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21</w:t>
            </w:r>
            <w:r w:rsidR="00BF0189">
              <w:rPr>
                <w:lang w:val="en-GB"/>
              </w:rPr>
              <w:t>.</w:t>
            </w:r>
            <w:r>
              <w:rPr>
                <w:lang w:val="en-GB"/>
              </w:rPr>
              <w:t>09</w:t>
            </w:r>
            <w:r w:rsidR="00BF0189">
              <w:rPr>
                <w:lang w:val="en-GB"/>
              </w:rPr>
              <w:t>.</w:t>
            </w:r>
            <w:r w:rsidR="00CA7945">
              <w:rPr>
                <w:lang w:val="en-GB"/>
              </w:rPr>
              <w:t>2015</w:t>
            </w:r>
          </w:p>
        </w:tc>
      </w:tr>
      <w:tr w:rsidR="00117852" w:rsidRPr="00117852" w14:paraId="74BBBFF2"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444B2329" w14:textId="77777777" w:rsidR="00117852" w:rsidRPr="00117852" w:rsidRDefault="00117852" w:rsidP="00117852">
            <w:pPr>
              <w:spacing w:line="240" w:lineRule="auto"/>
              <w:rPr>
                <w:lang w:val="en-GB"/>
              </w:rPr>
            </w:pPr>
            <w:r w:rsidRPr="00117852">
              <w:rPr>
                <w:lang w:val="en-GB"/>
              </w:rPr>
              <w:t>Document-Version:</w:t>
            </w:r>
          </w:p>
        </w:tc>
        <w:tc>
          <w:tcPr>
            <w:tcW w:w="4606" w:type="dxa"/>
          </w:tcPr>
          <w:p w14:paraId="1190A2A1" w14:textId="00D7211A" w:rsidR="00117852" w:rsidRPr="00117852" w:rsidRDefault="00BF0189" w:rsidP="00924D26">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00924D26">
              <w:rPr>
                <w:lang w:val="en-GB"/>
              </w:rPr>
              <w:t>2</w:t>
            </w:r>
          </w:p>
        </w:tc>
      </w:tr>
      <w:tr w:rsidR="00117852" w:rsidRPr="00117852" w14:paraId="4BE689D4"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1BF8F5D" w14:textId="77777777" w:rsidR="00117852" w:rsidRPr="00117852" w:rsidRDefault="00117852" w:rsidP="00117852">
            <w:pPr>
              <w:spacing w:line="240" w:lineRule="auto"/>
              <w:rPr>
                <w:lang w:val="en-GB"/>
              </w:rPr>
            </w:pPr>
            <w:r w:rsidRPr="00117852">
              <w:rPr>
                <w:lang w:val="en-GB"/>
              </w:rPr>
              <w:t>Plugin-Version</w:t>
            </w:r>
          </w:p>
        </w:tc>
        <w:tc>
          <w:tcPr>
            <w:tcW w:w="4606" w:type="dxa"/>
          </w:tcPr>
          <w:p w14:paraId="0CEBC4B8" w14:textId="77777777" w:rsidR="00117852" w:rsidRPr="00117852" w:rsidRDefault="00BF0189" w:rsidP="00BF018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sidR="00117852" w:rsidRPr="00117852">
              <w:rPr>
                <w:lang w:val="en-GB"/>
              </w:rPr>
              <w:t>and above</w:t>
            </w:r>
          </w:p>
        </w:tc>
      </w:tr>
      <w:tr w:rsidR="00117852" w:rsidRPr="00117852" w14:paraId="3588892D"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64272B0" w14:textId="77777777" w:rsidR="00117852" w:rsidRPr="00117852" w:rsidRDefault="00117852" w:rsidP="00117852">
            <w:pPr>
              <w:spacing w:line="240" w:lineRule="auto"/>
              <w:rPr>
                <w:lang w:val="en-GB"/>
              </w:rPr>
            </w:pPr>
            <w:r w:rsidRPr="00117852">
              <w:rPr>
                <w:lang w:val="en-GB"/>
              </w:rPr>
              <w:t>Author:</w:t>
            </w:r>
          </w:p>
        </w:tc>
        <w:tc>
          <w:tcPr>
            <w:tcW w:w="4606" w:type="dxa"/>
          </w:tcPr>
          <w:p w14:paraId="0BB70BE8" w14:textId="77777777" w:rsid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Oskar Truffer</w:t>
            </w:r>
            <w:r w:rsidR="00117852" w:rsidRPr="00117852">
              <w:rPr>
                <w:lang w:val="en-GB"/>
              </w:rPr>
              <w:t>, studer + raimann ag</w:t>
            </w:r>
          </w:p>
          <w:p w14:paraId="1E36C0A0" w14:textId="08508CF1" w:rsidR="00AF4991" w:rsidRP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 studer + raimann ag</w:t>
            </w:r>
          </w:p>
        </w:tc>
      </w:tr>
    </w:tbl>
    <w:p w14:paraId="52034F06" w14:textId="77777777" w:rsidR="00117852" w:rsidRPr="00117852" w:rsidRDefault="00117852" w:rsidP="00117852">
      <w:pPr>
        <w:rPr>
          <w:rFonts w:asciiTheme="minorHAnsi" w:hAnsiTheme="minorHAnsi"/>
          <w:b/>
          <w:bCs/>
          <w:sz w:val="22"/>
          <w:lang w:val="en-GB"/>
        </w:rPr>
      </w:pPr>
    </w:p>
    <w:tbl>
      <w:tblPr>
        <w:tblStyle w:val="FarbigesRaster-Akzent2"/>
        <w:tblW w:w="9464" w:type="dxa"/>
        <w:tblLook w:val="06A0" w:firstRow="1" w:lastRow="0" w:firstColumn="1" w:lastColumn="0" w:noHBand="1" w:noVBand="1"/>
      </w:tblPr>
      <w:tblGrid>
        <w:gridCol w:w="1289"/>
        <w:gridCol w:w="3007"/>
        <w:gridCol w:w="5168"/>
      </w:tblGrid>
      <w:tr w:rsidR="00117852" w:rsidRPr="00117852" w14:paraId="56091520"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4318FA3A" w14:textId="153B9BDF" w:rsidR="00117852" w:rsidRPr="00117852" w:rsidRDefault="00117852" w:rsidP="00AF4991">
            <w:pPr>
              <w:spacing w:line="276" w:lineRule="auto"/>
              <w:rPr>
                <w:lang w:val="en-GB"/>
              </w:rPr>
            </w:pPr>
            <w:r w:rsidRPr="00117852">
              <w:rPr>
                <w:rFonts w:asciiTheme="minorHAnsi" w:hAnsiTheme="minorHAnsi"/>
                <w:sz w:val="22"/>
                <w:lang w:val="en-GB"/>
              </w:rPr>
              <w:lastRenderedPageBreak/>
              <w:br w:type="page"/>
            </w:r>
            <w:r w:rsidRPr="00117852">
              <w:rPr>
                <w:lang w:val="en-GB"/>
              </w:rPr>
              <w:t>Version</w:t>
            </w:r>
          </w:p>
        </w:tc>
        <w:tc>
          <w:tcPr>
            <w:tcW w:w="3007" w:type="dxa"/>
          </w:tcPr>
          <w:p w14:paraId="30445737"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Author</w:t>
            </w:r>
          </w:p>
        </w:tc>
        <w:tc>
          <w:tcPr>
            <w:tcW w:w="5168" w:type="dxa"/>
          </w:tcPr>
          <w:p w14:paraId="48D2B225"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Changes</w:t>
            </w:r>
          </w:p>
        </w:tc>
      </w:tr>
      <w:tr w:rsidR="00117852" w:rsidRPr="00117852" w14:paraId="54E15F69"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57C44BE" w14:textId="77777777" w:rsidR="00117852" w:rsidRPr="00117852" w:rsidRDefault="00117852" w:rsidP="00AF4991">
            <w:pPr>
              <w:spacing w:line="276" w:lineRule="auto"/>
              <w:rPr>
                <w:lang w:val="en-GB"/>
              </w:rPr>
            </w:pPr>
            <w:r w:rsidRPr="00117852">
              <w:rPr>
                <w:lang w:val="en-GB"/>
              </w:rPr>
              <w:t>1.0</w:t>
            </w:r>
          </w:p>
        </w:tc>
        <w:tc>
          <w:tcPr>
            <w:tcW w:w="3007" w:type="dxa"/>
          </w:tcPr>
          <w:p w14:paraId="7B65F7E0" w14:textId="5729BAE9" w:rsidR="00117852" w:rsidRPr="00117852" w:rsidRDefault="00AF4991"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w:t>
            </w:r>
            <w:r w:rsidR="006232CA">
              <w:rPr>
                <w:lang w:val="en-GB"/>
              </w:rPr>
              <w:t xml:space="preserve"> </w:t>
            </w:r>
            <w:r>
              <w:rPr>
                <w:lang w:val="en-GB"/>
              </w:rPr>
              <w:t>Wanzenried</w:t>
            </w:r>
          </w:p>
        </w:tc>
        <w:tc>
          <w:tcPr>
            <w:tcW w:w="5168" w:type="dxa"/>
          </w:tcPr>
          <w:p w14:paraId="11E337D3" w14:textId="77777777" w:rsidR="00117852" w:rsidRPr="00117852" w:rsidRDefault="00C0055D"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Created</w:t>
            </w:r>
          </w:p>
        </w:tc>
      </w:tr>
      <w:tr w:rsidR="00CA7945" w:rsidRPr="00117852" w14:paraId="28BBC950"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14428F1" w14:textId="4726BF6E" w:rsidR="00CA7945" w:rsidRPr="00117852" w:rsidRDefault="00CA7945" w:rsidP="00AF4991">
            <w:pPr>
              <w:spacing w:line="276" w:lineRule="auto"/>
              <w:rPr>
                <w:lang w:val="en-GB"/>
              </w:rPr>
            </w:pPr>
            <w:r>
              <w:rPr>
                <w:lang w:val="en-GB"/>
              </w:rPr>
              <w:t>1.1</w:t>
            </w:r>
          </w:p>
        </w:tc>
        <w:tc>
          <w:tcPr>
            <w:tcW w:w="3007" w:type="dxa"/>
          </w:tcPr>
          <w:p w14:paraId="1EE37C05" w14:textId="348AAFBC"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w:t>
            </w:r>
          </w:p>
        </w:tc>
        <w:tc>
          <w:tcPr>
            <w:tcW w:w="5168" w:type="dxa"/>
          </w:tcPr>
          <w:p w14:paraId="181996D3" w14:textId="478491CB"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Updates when using Plugin with ILIAS 5.x</w:t>
            </w:r>
          </w:p>
        </w:tc>
      </w:tr>
      <w:tr w:rsidR="00924D26" w:rsidRPr="00117852" w14:paraId="5B30A11C"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62E736A4" w14:textId="73A1863C" w:rsidR="00924D26" w:rsidRDefault="00924D26" w:rsidP="00AF4991">
            <w:pPr>
              <w:spacing w:line="276" w:lineRule="auto"/>
              <w:rPr>
                <w:lang w:val="en-GB"/>
              </w:rPr>
            </w:pPr>
            <w:r>
              <w:rPr>
                <w:lang w:val="en-GB"/>
              </w:rPr>
              <w:t>1.2</w:t>
            </w:r>
          </w:p>
        </w:tc>
        <w:tc>
          <w:tcPr>
            <w:tcW w:w="3007" w:type="dxa"/>
          </w:tcPr>
          <w:p w14:paraId="5B2814DB" w14:textId="16A7AE8D" w:rsidR="00924D26" w:rsidRDefault="00924D26"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w:t>
            </w:r>
            <w:bookmarkStart w:id="0" w:name="_GoBack"/>
            <w:bookmarkEnd w:id="0"/>
            <w:r>
              <w:rPr>
                <w:lang w:val="en-GB"/>
              </w:rPr>
              <w:t>nzenried</w:t>
            </w:r>
          </w:p>
        </w:tc>
        <w:tc>
          <w:tcPr>
            <w:tcW w:w="5168" w:type="dxa"/>
          </w:tcPr>
          <w:p w14:paraId="2BB50940" w14:textId="59D2908F" w:rsidR="00924D26" w:rsidRDefault="00924D26"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Describe new features introduced with plugin version 1.3</w:t>
            </w:r>
            <w:r w:rsidR="008C1E5F">
              <w:rPr>
                <w:lang w:val="en-GB"/>
              </w:rPr>
              <w:br/>
              <w:t>Describe meaning of different certificate status</w:t>
            </w:r>
          </w:p>
        </w:tc>
      </w:tr>
    </w:tbl>
    <w:p w14:paraId="65161D1A" w14:textId="77777777" w:rsidR="00117852" w:rsidRPr="00117852" w:rsidRDefault="00117852" w:rsidP="00117852">
      <w:pPr>
        <w:spacing w:line="276" w:lineRule="auto"/>
        <w:rPr>
          <w:lang w:val="en-GB"/>
        </w:rPr>
      </w:pPr>
    </w:p>
    <w:p w14:paraId="1C67661C"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45C4F6B8" w14:textId="77777777" w:rsidR="00117852" w:rsidRDefault="00117852" w:rsidP="00BD5413">
      <w:pPr>
        <w:pStyle w:val="Seitentitel"/>
        <w:rPr>
          <w:sz w:val="36"/>
          <w:szCs w:val="36"/>
        </w:rPr>
      </w:pPr>
      <w:bookmarkStart w:id="1" w:name="_Toc404363163"/>
      <w:r w:rsidRPr="00BD5413">
        <w:rPr>
          <w:sz w:val="36"/>
          <w:szCs w:val="36"/>
        </w:rPr>
        <w:lastRenderedPageBreak/>
        <w:t>Table of contents</w:t>
      </w:r>
      <w:bookmarkEnd w:id="1"/>
    </w:p>
    <w:p w14:paraId="353C1C02" w14:textId="77777777" w:rsidR="00D9739A" w:rsidRDefault="00D9739A" w:rsidP="00BD5413">
      <w:pPr>
        <w:pStyle w:val="Seitentitel"/>
        <w:rPr>
          <w:sz w:val="36"/>
          <w:szCs w:val="36"/>
        </w:rPr>
      </w:pPr>
    </w:p>
    <w:p w14:paraId="1E232333" w14:textId="77777777" w:rsidR="00960519" w:rsidRDefault="00D9739A">
      <w:pPr>
        <w:pStyle w:val="Verzeichnis1"/>
        <w:tabs>
          <w:tab w:val="left" w:pos="351"/>
        </w:tabs>
        <w:rPr>
          <w:rFonts w:asciiTheme="minorHAnsi" w:eastAsiaTheme="minorEastAsia" w:hAnsiTheme="minorHAnsi"/>
          <w:noProof/>
          <w:sz w:val="24"/>
          <w:szCs w:val="24"/>
          <w:lang w:val="de-CH" w:eastAsia="ja-JP"/>
        </w:rPr>
      </w:pPr>
      <w:r>
        <w:rPr>
          <w:sz w:val="36"/>
          <w:szCs w:val="36"/>
        </w:rPr>
        <w:fldChar w:fldCharType="begin"/>
      </w:r>
      <w:r>
        <w:rPr>
          <w:sz w:val="36"/>
          <w:szCs w:val="36"/>
        </w:rPr>
        <w:instrText xml:space="preserve"> TOC \o "1-3" </w:instrText>
      </w:r>
      <w:r>
        <w:rPr>
          <w:sz w:val="36"/>
          <w:szCs w:val="36"/>
        </w:rPr>
        <w:fldChar w:fldCharType="separate"/>
      </w:r>
      <w:r w:rsidR="00960519">
        <w:rPr>
          <w:noProof/>
        </w:rPr>
        <w:t>1</w:t>
      </w:r>
      <w:r w:rsidR="00960519">
        <w:rPr>
          <w:rFonts w:asciiTheme="minorHAnsi" w:eastAsiaTheme="minorEastAsia" w:hAnsiTheme="minorHAnsi"/>
          <w:noProof/>
          <w:sz w:val="24"/>
          <w:szCs w:val="24"/>
          <w:lang w:val="de-CH" w:eastAsia="ja-JP"/>
        </w:rPr>
        <w:tab/>
      </w:r>
      <w:r w:rsidR="00960519">
        <w:rPr>
          <w:noProof/>
        </w:rPr>
        <w:t>Introduction</w:t>
      </w:r>
      <w:r w:rsidR="00960519">
        <w:rPr>
          <w:noProof/>
        </w:rPr>
        <w:tab/>
      </w:r>
      <w:r w:rsidR="00960519">
        <w:rPr>
          <w:noProof/>
        </w:rPr>
        <w:fldChar w:fldCharType="begin"/>
      </w:r>
      <w:r w:rsidR="00960519">
        <w:rPr>
          <w:noProof/>
        </w:rPr>
        <w:instrText xml:space="preserve"> PAGEREF _Toc304456546 \h </w:instrText>
      </w:r>
      <w:r w:rsidR="00960519">
        <w:rPr>
          <w:noProof/>
        </w:rPr>
      </w:r>
      <w:r w:rsidR="00960519">
        <w:rPr>
          <w:noProof/>
        </w:rPr>
        <w:fldChar w:fldCharType="separate"/>
      </w:r>
      <w:r w:rsidR="00747A2D">
        <w:rPr>
          <w:noProof/>
        </w:rPr>
        <w:t>5</w:t>
      </w:r>
      <w:r w:rsidR="00960519">
        <w:rPr>
          <w:noProof/>
        </w:rPr>
        <w:fldChar w:fldCharType="end"/>
      </w:r>
    </w:p>
    <w:p w14:paraId="450A2A47" w14:textId="77777777" w:rsidR="00960519" w:rsidRDefault="00960519">
      <w:pPr>
        <w:pStyle w:val="Verzeichnis1"/>
        <w:tabs>
          <w:tab w:val="left" w:pos="351"/>
        </w:tabs>
        <w:rPr>
          <w:rFonts w:asciiTheme="minorHAnsi" w:eastAsiaTheme="minorEastAsia" w:hAnsiTheme="minorHAnsi"/>
          <w:noProof/>
          <w:sz w:val="24"/>
          <w:szCs w:val="24"/>
          <w:lang w:val="de-CH" w:eastAsia="ja-JP"/>
        </w:rPr>
      </w:pPr>
      <w:r w:rsidRPr="00F14F09">
        <w:rPr>
          <w:noProof/>
          <w:lang w:val="en-GB"/>
        </w:rPr>
        <w:t>2</w:t>
      </w:r>
      <w:r>
        <w:rPr>
          <w:rFonts w:asciiTheme="minorHAnsi" w:eastAsiaTheme="minorEastAsia" w:hAnsiTheme="minorHAnsi"/>
          <w:noProof/>
          <w:sz w:val="24"/>
          <w:szCs w:val="24"/>
          <w:lang w:val="de-CH" w:eastAsia="ja-JP"/>
        </w:rPr>
        <w:tab/>
      </w:r>
      <w:r w:rsidRPr="00F14F09">
        <w:rPr>
          <w:noProof/>
          <w:lang w:val="en-GB"/>
        </w:rPr>
        <w:t>Installation</w:t>
      </w:r>
      <w:r>
        <w:rPr>
          <w:noProof/>
        </w:rPr>
        <w:tab/>
      </w:r>
      <w:r>
        <w:rPr>
          <w:noProof/>
        </w:rPr>
        <w:fldChar w:fldCharType="begin"/>
      </w:r>
      <w:r>
        <w:rPr>
          <w:noProof/>
        </w:rPr>
        <w:instrText xml:space="preserve"> PAGEREF _Toc304456547 \h </w:instrText>
      </w:r>
      <w:r>
        <w:rPr>
          <w:noProof/>
        </w:rPr>
      </w:r>
      <w:r>
        <w:rPr>
          <w:noProof/>
        </w:rPr>
        <w:fldChar w:fldCharType="separate"/>
      </w:r>
      <w:r w:rsidR="00747A2D">
        <w:rPr>
          <w:noProof/>
        </w:rPr>
        <w:t>6</w:t>
      </w:r>
      <w:r>
        <w:rPr>
          <w:noProof/>
        </w:rPr>
        <w:fldChar w:fldCharType="end"/>
      </w:r>
    </w:p>
    <w:p w14:paraId="3204BBF6"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2.1</w:t>
      </w:r>
      <w:r>
        <w:rPr>
          <w:rFonts w:asciiTheme="minorHAnsi" w:eastAsiaTheme="minorEastAsia" w:hAnsiTheme="minorHAnsi"/>
          <w:noProof/>
          <w:sz w:val="24"/>
          <w:szCs w:val="24"/>
          <w:lang w:val="de-CH" w:eastAsia="ja-JP"/>
        </w:rPr>
        <w:tab/>
      </w:r>
      <w:r>
        <w:rPr>
          <w:noProof/>
        </w:rPr>
        <w:t>Preparing ILIAS Core Patches</w:t>
      </w:r>
      <w:r>
        <w:rPr>
          <w:noProof/>
        </w:rPr>
        <w:tab/>
      </w:r>
      <w:r>
        <w:rPr>
          <w:noProof/>
        </w:rPr>
        <w:fldChar w:fldCharType="begin"/>
      </w:r>
      <w:r>
        <w:rPr>
          <w:noProof/>
        </w:rPr>
        <w:instrText xml:space="preserve"> PAGEREF _Toc304456548 \h </w:instrText>
      </w:r>
      <w:r>
        <w:rPr>
          <w:noProof/>
        </w:rPr>
      </w:r>
      <w:r>
        <w:rPr>
          <w:noProof/>
        </w:rPr>
        <w:fldChar w:fldCharType="separate"/>
      </w:r>
      <w:r w:rsidR="00747A2D">
        <w:rPr>
          <w:noProof/>
        </w:rPr>
        <w:t>6</w:t>
      </w:r>
      <w:r>
        <w:rPr>
          <w:noProof/>
        </w:rPr>
        <w:fldChar w:fldCharType="end"/>
      </w:r>
    </w:p>
    <w:p w14:paraId="7AABA1DB"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2.2</w:t>
      </w:r>
      <w:r>
        <w:rPr>
          <w:rFonts w:asciiTheme="minorHAnsi" w:eastAsiaTheme="minorEastAsia" w:hAnsiTheme="minorHAnsi"/>
          <w:noProof/>
          <w:sz w:val="24"/>
          <w:szCs w:val="24"/>
          <w:lang w:val="de-CH" w:eastAsia="ja-JP"/>
        </w:rPr>
        <w:tab/>
      </w:r>
      <w:r>
        <w:rPr>
          <w:noProof/>
        </w:rPr>
        <w:t>Install the plugin using GIT</w:t>
      </w:r>
      <w:r>
        <w:rPr>
          <w:noProof/>
        </w:rPr>
        <w:tab/>
      </w:r>
      <w:r>
        <w:rPr>
          <w:noProof/>
        </w:rPr>
        <w:fldChar w:fldCharType="begin"/>
      </w:r>
      <w:r>
        <w:rPr>
          <w:noProof/>
        </w:rPr>
        <w:instrText xml:space="preserve"> PAGEREF _Toc304456549 \h </w:instrText>
      </w:r>
      <w:r>
        <w:rPr>
          <w:noProof/>
        </w:rPr>
      </w:r>
      <w:r>
        <w:rPr>
          <w:noProof/>
        </w:rPr>
        <w:fldChar w:fldCharType="separate"/>
      </w:r>
      <w:r w:rsidR="00747A2D">
        <w:rPr>
          <w:noProof/>
        </w:rPr>
        <w:t>6</w:t>
      </w:r>
      <w:r>
        <w:rPr>
          <w:noProof/>
        </w:rPr>
        <w:fldChar w:fldCharType="end"/>
      </w:r>
    </w:p>
    <w:p w14:paraId="256D586E"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2.3</w:t>
      </w:r>
      <w:r>
        <w:rPr>
          <w:rFonts w:asciiTheme="minorHAnsi" w:eastAsiaTheme="minorEastAsia" w:hAnsiTheme="minorHAnsi"/>
          <w:noProof/>
          <w:sz w:val="24"/>
          <w:szCs w:val="24"/>
          <w:lang w:val="de-CH" w:eastAsia="ja-JP"/>
        </w:rPr>
        <w:tab/>
      </w:r>
      <w:r>
        <w:rPr>
          <w:noProof/>
        </w:rPr>
        <w:t>Install depending services and plugins</w:t>
      </w:r>
      <w:r>
        <w:rPr>
          <w:noProof/>
        </w:rPr>
        <w:tab/>
      </w:r>
      <w:r>
        <w:rPr>
          <w:noProof/>
        </w:rPr>
        <w:fldChar w:fldCharType="begin"/>
      </w:r>
      <w:r>
        <w:rPr>
          <w:noProof/>
        </w:rPr>
        <w:instrText xml:space="preserve"> PAGEREF _Toc304456550 \h </w:instrText>
      </w:r>
      <w:r>
        <w:rPr>
          <w:noProof/>
        </w:rPr>
      </w:r>
      <w:r>
        <w:rPr>
          <w:noProof/>
        </w:rPr>
        <w:fldChar w:fldCharType="separate"/>
      </w:r>
      <w:r w:rsidR="00747A2D">
        <w:rPr>
          <w:noProof/>
        </w:rPr>
        <w:t>7</w:t>
      </w:r>
      <w:r>
        <w:rPr>
          <w:noProof/>
        </w:rPr>
        <w:fldChar w:fldCharType="end"/>
      </w:r>
    </w:p>
    <w:p w14:paraId="6EE62FD3"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2.3.1</w:t>
      </w:r>
      <w:r>
        <w:rPr>
          <w:rFonts w:asciiTheme="minorHAnsi" w:eastAsiaTheme="minorEastAsia" w:hAnsiTheme="minorHAnsi"/>
          <w:noProof/>
          <w:sz w:val="24"/>
          <w:szCs w:val="24"/>
          <w:lang w:val="de-CH" w:eastAsia="ja-JP"/>
        </w:rPr>
        <w:tab/>
      </w:r>
      <w:r>
        <w:rPr>
          <w:noProof/>
        </w:rPr>
        <w:t>Plugins</w:t>
      </w:r>
      <w:r>
        <w:rPr>
          <w:noProof/>
        </w:rPr>
        <w:tab/>
      </w:r>
      <w:r>
        <w:rPr>
          <w:noProof/>
        </w:rPr>
        <w:fldChar w:fldCharType="begin"/>
      </w:r>
      <w:r>
        <w:rPr>
          <w:noProof/>
        </w:rPr>
        <w:instrText xml:space="preserve"> PAGEREF _Toc304456551 \h </w:instrText>
      </w:r>
      <w:r>
        <w:rPr>
          <w:noProof/>
        </w:rPr>
      </w:r>
      <w:r>
        <w:rPr>
          <w:noProof/>
        </w:rPr>
        <w:fldChar w:fldCharType="separate"/>
      </w:r>
      <w:r w:rsidR="00747A2D">
        <w:rPr>
          <w:noProof/>
        </w:rPr>
        <w:t>7</w:t>
      </w:r>
      <w:r>
        <w:rPr>
          <w:noProof/>
        </w:rPr>
        <w:fldChar w:fldCharType="end"/>
      </w:r>
    </w:p>
    <w:p w14:paraId="0FC5B6E1"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2.3.2</w:t>
      </w:r>
      <w:r>
        <w:rPr>
          <w:rFonts w:asciiTheme="minorHAnsi" w:eastAsiaTheme="minorEastAsia" w:hAnsiTheme="minorHAnsi"/>
          <w:noProof/>
          <w:sz w:val="24"/>
          <w:szCs w:val="24"/>
          <w:lang w:val="de-CH" w:eastAsia="ja-JP"/>
        </w:rPr>
        <w:tab/>
      </w:r>
      <w:r>
        <w:rPr>
          <w:noProof/>
        </w:rPr>
        <w:t>Services</w:t>
      </w:r>
      <w:r>
        <w:rPr>
          <w:noProof/>
        </w:rPr>
        <w:tab/>
      </w:r>
      <w:r>
        <w:rPr>
          <w:noProof/>
        </w:rPr>
        <w:fldChar w:fldCharType="begin"/>
      </w:r>
      <w:r>
        <w:rPr>
          <w:noProof/>
        </w:rPr>
        <w:instrText xml:space="preserve"> PAGEREF _Toc304456552 \h </w:instrText>
      </w:r>
      <w:r>
        <w:rPr>
          <w:noProof/>
        </w:rPr>
      </w:r>
      <w:r>
        <w:rPr>
          <w:noProof/>
        </w:rPr>
        <w:fldChar w:fldCharType="separate"/>
      </w:r>
      <w:r w:rsidR="00747A2D">
        <w:rPr>
          <w:noProof/>
        </w:rPr>
        <w:t>7</w:t>
      </w:r>
      <w:r>
        <w:rPr>
          <w:noProof/>
        </w:rPr>
        <w:fldChar w:fldCharType="end"/>
      </w:r>
    </w:p>
    <w:p w14:paraId="2F0587B8"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2.4</w:t>
      </w:r>
      <w:r>
        <w:rPr>
          <w:rFonts w:asciiTheme="minorHAnsi" w:eastAsiaTheme="minorEastAsia" w:hAnsiTheme="minorHAnsi"/>
          <w:noProof/>
          <w:sz w:val="24"/>
          <w:szCs w:val="24"/>
          <w:lang w:val="de-CH" w:eastAsia="ja-JP"/>
        </w:rPr>
        <w:tab/>
      </w:r>
      <w:r>
        <w:rPr>
          <w:noProof/>
        </w:rPr>
        <w:t>Add MainMenu Entry</w:t>
      </w:r>
      <w:r>
        <w:rPr>
          <w:noProof/>
        </w:rPr>
        <w:tab/>
      </w:r>
      <w:r>
        <w:rPr>
          <w:noProof/>
        </w:rPr>
        <w:fldChar w:fldCharType="begin"/>
      </w:r>
      <w:r>
        <w:rPr>
          <w:noProof/>
        </w:rPr>
        <w:instrText xml:space="preserve"> PAGEREF _Toc304456553 \h </w:instrText>
      </w:r>
      <w:r>
        <w:rPr>
          <w:noProof/>
        </w:rPr>
      </w:r>
      <w:r>
        <w:rPr>
          <w:noProof/>
        </w:rPr>
        <w:fldChar w:fldCharType="separate"/>
      </w:r>
      <w:r w:rsidR="00747A2D">
        <w:rPr>
          <w:noProof/>
        </w:rPr>
        <w:t>8</w:t>
      </w:r>
      <w:r>
        <w:rPr>
          <w:noProof/>
        </w:rPr>
        <w:fldChar w:fldCharType="end"/>
      </w:r>
    </w:p>
    <w:p w14:paraId="0234573E"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2.5</w:t>
      </w:r>
      <w:r>
        <w:rPr>
          <w:rFonts w:asciiTheme="minorHAnsi" w:eastAsiaTheme="minorEastAsia" w:hAnsiTheme="minorHAnsi"/>
          <w:noProof/>
          <w:sz w:val="24"/>
          <w:szCs w:val="24"/>
          <w:lang w:val="de-CH" w:eastAsia="ja-JP"/>
        </w:rPr>
        <w:tab/>
      </w:r>
      <w:r>
        <w:rPr>
          <w:noProof/>
        </w:rPr>
        <w:t>Installing the Cron-Job</w:t>
      </w:r>
      <w:r>
        <w:rPr>
          <w:noProof/>
        </w:rPr>
        <w:tab/>
      </w:r>
      <w:r>
        <w:rPr>
          <w:noProof/>
        </w:rPr>
        <w:fldChar w:fldCharType="begin"/>
      </w:r>
      <w:r>
        <w:rPr>
          <w:noProof/>
        </w:rPr>
        <w:instrText xml:space="preserve"> PAGEREF _Toc304456554 \h </w:instrText>
      </w:r>
      <w:r>
        <w:rPr>
          <w:noProof/>
        </w:rPr>
      </w:r>
      <w:r>
        <w:rPr>
          <w:noProof/>
        </w:rPr>
        <w:fldChar w:fldCharType="separate"/>
      </w:r>
      <w:r w:rsidR="00747A2D">
        <w:rPr>
          <w:noProof/>
        </w:rPr>
        <w:t>11</w:t>
      </w:r>
      <w:r>
        <w:rPr>
          <w:noProof/>
        </w:rPr>
        <w:fldChar w:fldCharType="end"/>
      </w:r>
    </w:p>
    <w:p w14:paraId="2D039E3F" w14:textId="77777777" w:rsidR="00960519" w:rsidRDefault="00960519">
      <w:pPr>
        <w:pStyle w:val="Verzeichnis1"/>
        <w:tabs>
          <w:tab w:val="left" w:pos="351"/>
        </w:tabs>
        <w:rPr>
          <w:rFonts w:asciiTheme="minorHAnsi" w:eastAsiaTheme="minorEastAsia" w:hAnsiTheme="minorHAnsi"/>
          <w:noProof/>
          <w:sz w:val="24"/>
          <w:szCs w:val="24"/>
          <w:lang w:val="de-CH" w:eastAsia="ja-JP"/>
        </w:rPr>
      </w:pPr>
      <w:r>
        <w:rPr>
          <w:noProof/>
        </w:rPr>
        <w:t>3</w:t>
      </w:r>
      <w:r>
        <w:rPr>
          <w:rFonts w:asciiTheme="minorHAnsi" w:eastAsiaTheme="minorEastAsia" w:hAnsiTheme="minorHAnsi"/>
          <w:noProof/>
          <w:sz w:val="24"/>
          <w:szCs w:val="24"/>
          <w:lang w:val="de-CH" w:eastAsia="ja-JP"/>
        </w:rPr>
        <w:tab/>
      </w:r>
      <w:r>
        <w:rPr>
          <w:noProof/>
        </w:rPr>
        <w:t>User Manual</w:t>
      </w:r>
      <w:r>
        <w:rPr>
          <w:noProof/>
        </w:rPr>
        <w:tab/>
      </w:r>
      <w:r>
        <w:rPr>
          <w:noProof/>
        </w:rPr>
        <w:fldChar w:fldCharType="begin"/>
      </w:r>
      <w:r>
        <w:rPr>
          <w:noProof/>
        </w:rPr>
        <w:instrText xml:space="preserve"> PAGEREF _Toc304456555 \h </w:instrText>
      </w:r>
      <w:r>
        <w:rPr>
          <w:noProof/>
        </w:rPr>
      </w:r>
      <w:r>
        <w:rPr>
          <w:noProof/>
        </w:rPr>
        <w:fldChar w:fldCharType="separate"/>
      </w:r>
      <w:r w:rsidR="00747A2D">
        <w:rPr>
          <w:noProof/>
        </w:rPr>
        <w:t>13</w:t>
      </w:r>
      <w:r>
        <w:rPr>
          <w:noProof/>
        </w:rPr>
        <w:fldChar w:fldCharType="end"/>
      </w:r>
    </w:p>
    <w:p w14:paraId="7EDA9D9E"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3.1</w:t>
      </w:r>
      <w:r>
        <w:rPr>
          <w:rFonts w:asciiTheme="minorHAnsi" w:eastAsiaTheme="minorEastAsia" w:hAnsiTheme="minorHAnsi"/>
          <w:noProof/>
          <w:sz w:val="24"/>
          <w:szCs w:val="24"/>
          <w:lang w:val="de-CH" w:eastAsia="ja-JP"/>
        </w:rPr>
        <w:tab/>
      </w:r>
      <w:r>
        <w:rPr>
          <w:noProof/>
        </w:rPr>
        <w:t>Plugin configuration</w:t>
      </w:r>
      <w:r>
        <w:rPr>
          <w:noProof/>
        </w:rPr>
        <w:tab/>
      </w:r>
      <w:r>
        <w:rPr>
          <w:noProof/>
        </w:rPr>
        <w:fldChar w:fldCharType="begin"/>
      </w:r>
      <w:r>
        <w:rPr>
          <w:noProof/>
        </w:rPr>
        <w:instrText xml:space="preserve"> PAGEREF _Toc304456556 \h </w:instrText>
      </w:r>
      <w:r>
        <w:rPr>
          <w:noProof/>
        </w:rPr>
      </w:r>
      <w:r>
        <w:rPr>
          <w:noProof/>
        </w:rPr>
        <w:fldChar w:fldCharType="separate"/>
      </w:r>
      <w:r w:rsidR="00747A2D">
        <w:rPr>
          <w:noProof/>
        </w:rPr>
        <w:t>13</w:t>
      </w:r>
      <w:r>
        <w:rPr>
          <w:noProof/>
        </w:rPr>
        <w:fldChar w:fldCharType="end"/>
      </w:r>
    </w:p>
    <w:p w14:paraId="23DDB93A"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3.2</w:t>
      </w:r>
      <w:r>
        <w:rPr>
          <w:rFonts w:asciiTheme="minorHAnsi" w:eastAsiaTheme="minorEastAsia" w:hAnsiTheme="minorHAnsi"/>
          <w:noProof/>
          <w:sz w:val="24"/>
          <w:szCs w:val="24"/>
          <w:lang w:val="de-CH" w:eastAsia="ja-JP"/>
        </w:rPr>
        <w:tab/>
      </w:r>
      <w:r>
        <w:rPr>
          <w:noProof/>
        </w:rPr>
        <w:t>Certificate types</w:t>
      </w:r>
      <w:r>
        <w:rPr>
          <w:noProof/>
        </w:rPr>
        <w:tab/>
      </w:r>
      <w:r>
        <w:rPr>
          <w:noProof/>
        </w:rPr>
        <w:fldChar w:fldCharType="begin"/>
      </w:r>
      <w:r>
        <w:rPr>
          <w:noProof/>
        </w:rPr>
        <w:instrText xml:space="preserve"> PAGEREF _Toc304456557 \h </w:instrText>
      </w:r>
      <w:r>
        <w:rPr>
          <w:noProof/>
        </w:rPr>
      </w:r>
      <w:r>
        <w:rPr>
          <w:noProof/>
        </w:rPr>
        <w:fldChar w:fldCharType="separate"/>
      </w:r>
      <w:r w:rsidR="00747A2D">
        <w:rPr>
          <w:noProof/>
        </w:rPr>
        <w:t>14</w:t>
      </w:r>
      <w:r>
        <w:rPr>
          <w:noProof/>
        </w:rPr>
        <w:fldChar w:fldCharType="end"/>
      </w:r>
    </w:p>
    <w:p w14:paraId="0C179F3E"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3.2.1</w:t>
      </w:r>
      <w:r>
        <w:rPr>
          <w:rFonts w:asciiTheme="minorHAnsi" w:eastAsiaTheme="minorEastAsia" w:hAnsiTheme="minorHAnsi"/>
          <w:noProof/>
          <w:sz w:val="24"/>
          <w:szCs w:val="24"/>
          <w:lang w:val="de-CH" w:eastAsia="ja-JP"/>
        </w:rPr>
        <w:tab/>
      </w:r>
      <w:r>
        <w:rPr>
          <w:noProof/>
        </w:rPr>
        <w:t>General settings</w:t>
      </w:r>
      <w:r>
        <w:rPr>
          <w:noProof/>
        </w:rPr>
        <w:tab/>
      </w:r>
      <w:r>
        <w:rPr>
          <w:noProof/>
        </w:rPr>
        <w:fldChar w:fldCharType="begin"/>
      </w:r>
      <w:r>
        <w:rPr>
          <w:noProof/>
        </w:rPr>
        <w:instrText xml:space="preserve"> PAGEREF _Toc304456558 \h </w:instrText>
      </w:r>
      <w:r>
        <w:rPr>
          <w:noProof/>
        </w:rPr>
      </w:r>
      <w:r>
        <w:rPr>
          <w:noProof/>
        </w:rPr>
        <w:fldChar w:fldCharType="separate"/>
      </w:r>
      <w:r w:rsidR="00747A2D">
        <w:rPr>
          <w:noProof/>
        </w:rPr>
        <w:t>14</w:t>
      </w:r>
      <w:r>
        <w:rPr>
          <w:noProof/>
        </w:rPr>
        <w:fldChar w:fldCharType="end"/>
      </w:r>
    </w:p>
    <w:p w14:paraId="0144D7B5"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3.2.2</w:t>
      </w:r>
      <w:r>
        <w:rPr>
          <w:rFonts w:asciiTheme="minorHAnsi" w:eastAsiaTheme="minorEastAsia" w:hAnsiTheme="minorHAnsi"/>
          <w:noProof/>
          <w:sz w:val="24"/>
          <w:szCs w:val="24"/>
          <w:lang w:val="de-CH" w:eastAsia="ja-JP"/>
        </w:rPr>
        <w:tab/>
      </w:r>
      <w:r>
        <w:rPr>
          <w:noProof/>
        </w:rPr>
        <w:t>Template</w:t>
      </w:r>
      <w:r>
        <w:rPr>
          <w:noProof/>
        </w:rPr>
        <w:tab/>
      </w:r>
      <w:r>
        <w:rPr>
          <w:noProof/>
        </w:rPr>
        <w:fldChar w:fldCharType="begin"/>
      </w:r>
      <w:r>
        <w:rPr>
          <w:noProof/>
        </w:rPr>
        <w:instrText xml:space="preserve"> PAGEREF _Toc304456559 \h </w:instrText>
      </w:r>
      <w:r>
        <w:rPr>
          <w:noProof/>
        </w:rPr>
      </w:r>
      <w:r>
        <w:rPr>
          <w:noProof/>
        </w:rPr>
        <w:fldChar w:fldCharType="separate"/>
      </w:r>
      <w:r w:rsidR="00747A2D">
        <w:rPr>
          <w:noProof/>
        </w:rPr>
        <w:t>15</w:t>
      </w:r>
      <w:r>
        <w:rPr>
          <w:noProof/>
        </w:rPr>
        <w:fldChar w:fldCharType="end"/>
      </w:r>
    </w:p>
    <w:p w14:paraId="4913E77C"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3.2.3</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_Toc304456560 \h </w:instrText>
      </w:r>
      <w:r>
        <w:rPr>
          <w:noProof/>
        </w:rPr>
      </w:r>
      <w:r>
        <w:rPr>
          <w:noProof/>
        </w:rPr>
        <w:fldChar w:fldCharType="separate"/>
      </w:r>
      <w:r w:rsidR="00747A2D">
        <w:rPr>
          <w:noProof/>
        </w:rPr>
        <w:t>16</w:t>
      </w:r>
      <w:r>
        <w:rPr>
          <w:noProof/>
        </w:rPr>
        <w:fldChar w:fldCharType="end"/>
      </w:r>
    </w:p>
    <w:p w14:paraId="1BA46AC0"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3.2.4</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_Toc304456561 \h </w:instrText>
      </w:r>
      <w:r>
        <w:rPr>
          <w:noProof/>
        </w:rPr>
      </w:r>
      <w:r>
        <w:rPr>
          <w:noProof/>
        </w:rPr>
        <w:fldChar w:fldCharType="separate"/>
      </w:r>
      <w:r w:rsidR="00747A2D">
        <w:rPr>
          <w:noProof/>
        </w:rPr>
        <w:t>18</w:t>
      </w:r>
      <w:r>
        <w:rPr>
          <w:noProof/>
        </w:rPr>
        <w:fldChar w:fldCharType="end"/>
      </w:r>
    </w:p>
    <w:p w14:paraId="0D9FF981"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3.2.5</w:t>
      </w:r>
      <w:r>
        <w:rPr>
          <w:rFonts w:asciiTheme="minorHAnsi" w:eastAsiaTheme="minorEastAsia" w:hAnsiTheme="minorHAnsi"/>
          <w:noProof/>
          <w:sz w:val="24"/>
          <w:szCs w:val="24"/>
          <w:lang w:val="de-CH" w:eastAsia="ja-JP"/>
        </w:rPr>
        <w:tab/>
      </w:r>
      <w:r>
        <w:rPr>
          <w:noProof/>
        </w:rPr>
        <w:t>Signatures</w:t>
      </w:r>
      <w:r>
        <w:rPr>
          <w:noProof/>
        </w:rPr>
        <w:tab/>
      </w:r>
      <w:r>
        <w:rPr>
          <w:noProof/>
        </w:rPr>
        <w:fldChar w:fldCharType="begin"/>
      </w:r>
      <w:r>
        <w:rPr>
          <w:noProof/>
        </w:rPr>
        <w:instrText xml:space="preserve"> PAGEREF _Toc304456562 \h </w:instrText>
      </w:r>
      <w:r>
        <w:rPr>
          <w:noProof/>
        </w:rPr>
      </w:r>
      <w:r>
        <w:rPr>
          <w:noProof/>
        </w:rPr>
        <w:fldChar w:fldCharType="separate"/>
      </w:r>
      <w:r w:rsidR="00747A2D">
        <w:rPr>
          <w:noProof/>
        </w:rPr>
        <w:t>21</w:t>
      </w:r>
      <w:r>
        <w:rPr>
          <w:noProof/>
        </w:rPr>
        <w:fldChar w:fldCharType="end"/>
      </w:r>
    </w:p>
    <w:p w14:paraId="4D3394B7"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3.3</w:t>
      </w:r>
      <w:r>
        <w:rPr>
          <w:rFonts w:asciiTheme="minorHAnsi" w:eastAsiaTheme="minorEastAsia" w:hAnsiTheme="minorHAnsi"/>
          <w:noProof/>
          <w:sz w:val="24"/>
          <w:szCs w:val="24"/>
          <w:lang w:val="de-CH" w:eastAsia="ja-JP"/>
        </w:rPr>
        <w:tab/>
      </w:r>
      <w:r>
        <w:rPr>
          <w:noProof/>
        </w:rPr>
        <w:t>Certificate definitions</w:t>
      </w:r>
      <w:r>
        <w:rPr>
          <w:noProof/>
        </w:rPr>
        <w:tab/>
      </w:r>
      <w:r>
        <w:rPr>
          <w:noProof/>
        </w:rPr>
        <w:fldChar w:fldCharType="begin"/>
      </w:r>
      <w:r>
        <w:rPr>
          <w:noProof/>
        </w:rPr>
        <w:instrText xml:space="preserve"> PAGEREF _Toc304456563 \h </w:instrText>
      </w:r>
      <w:r>
        <w:rPr>
          <w:noProof/>
        </w:rPr>
      </w:r>
      <w:r>
        <w:rPr>
          <w:noProof/>
        </w:rPr>
        <w:fldChar w:fldCharType="separate"/>
      </w:r>
      <w:r w:rsidR="00747A2D">
        <w:rPr>
          <w:noProof/>
        </w:rPr>
        <w:t>22</w:t>
      </w:r>
      <w:r>
        <w:rPr>
          <w:noProof/>
        </w:rPr>
        <w:fldChar w:fldCharType="end"/>
      </w:r>
    </w:p>
    <w:p w14:paraId="4EDD1BED"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3.3.1</w:t>
      </w:r>
      <w:r>
        <w:rPr>
          <w:rFonts w:asciiTheme="minorHAnsi" w:eastAsiaTheme="minorEastAsia" w:hAnsiTheme="minorHAnsi"/>
          <w:noProof/>
          <w:sz w:val="24"/>
          <w:szCs w:val="24"/>
          <w:lang w:val="de-CH" w:eastAsia="ja-JP"/>
        </w:rPr>
        <w:tab/>
      </w:r>
      <w:r>
        <w:rPr>
          <w:noProof/>
        </w:rPr>
        <w:t>Configure certificate for a course</w:t>
      </w:r>
      <w:r>
        <w:rPr>
          <w:noProof/>
        </w:rPr>
        <w:tab/>
      </w:r>
      <w:r>
        <w:rPr>
          <w:noProof/>
        </w:rPr>
        <w:fldChar w:fldCharType="begin"/>
      </w:r>
      <w:r>
        <w:rPr>
          <w:noProof/>
        </w:rPr>
        <w:instrText xml:space="preserve"> PAGEREF _Toc304456564 \h </w:instrText>
      </w:r>
      <w:r>
        <w:rPr>
          <w:noProof/>
        </w:rPr>
      </w:r>
      <w:r>
        <w:rPr>
          <w:noProof/>
        </w:rPr>
        <w:fldChar w:fldCharType="separate"/>
      </w:r>
      <w:r w:rsidR="00747A2D">
        <w:rPr>
          <w:noProof/>
        </w:rPr>
        <w:t>22</w:t>
      </w:r>
      <w:r>
        <w:rPr>
          <w:noProof/>
        </w:rPr>
        <w:fldChar w:fldCharType="end"/>
      </w:r>
    </w:p>
    <w:p w14:paraId="13853F13"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3.3.2</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_Toc304456565 \h </w:instrText>
      </w:r>
      <w:r>
        <w:rPr>
          <w:noProof/>
        </w:rPr>
      </w:r>
      <w:r>
        <w:rPr>
          <w:noProof/>
        </w:rPr>
        <w:fldChar w:fldCharType="separate"/>
      </w:r>
      <w:r w:rsidR="00747A2D">
        <w:rPr>
          <w:noProof/>
        </w:rPr>
        <w:t>22</w:t>
      </w:r>
      <w:r>
        <w:rPr>
          <w:noProof/>
        </w:rPr>
        <w:fldChar w:fldCharType="end"/>
      </w:r>
    </w:p>
    <w:p w14:paraId="79D1658F"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3.3.3</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_Toc304456566 \h </w:instrText>
      </w:r>
      <w:r>
        <w:rPr>
          <w:noProof/>
        </w:rPr>
      </w:r>
      <w:r>
        <w:rPr>
          <w:noProof/>
        </w:rPr>
        <w:fldChar w:fldCharType="separate"/>
      </w:r>
      <w:r w:rsidR="00747A2D">
        <w:rPr>
          <w:noProof/>
        </w:rPr>
        <w:t>23</w:t>
      </w:r>
      <w:r>
        <w:rPr>
          <w:noProof/>
        </w:rPr>
        <w:fldChar w:fldCharType="end"/>
      </w:r>
    </w:p>
    <w:p w14:paraId="71321ED9"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3.3.4</w:t>
      </w:r>
      <w:r>
        <w:rPr>
          <w:rFonts w:asciiTheme="minorHAnsi" w:eastAsiaTheme="minorEastAsia" w:hAnsiTheme="minorHAnsi"/>
          <w:noProof/>
          <w:sz w:val="24"/>
          <w:szCs w:val="24"/>
          <w:lang w:val="de-CH" w:eastAsia="ja-JP"/>
        </w:rPr>
        <w:tab/>
      </w:r>
      <w:r>
        <w:rPr>
          <w:noProof/>
        </w:rPr>
        <w:t>Show certificates</w:t>
      </w:r>
      <w:r>
        <w:rPr>
          <w:noProof/>
        </w:rPr>
        <w:tab/>
      </w:r>
      <w:r>
        <w:rPr>
          <w:noProof/>
        </w:rPr>
        <w:fldChar w:fldCharType="begin"/>
      </w:r>
      <w:r>
        <w:rPr>
          <w:noProof/>
        </w:rPr>
        <w:instrText xml:space="preserve"> PAGEREF _Toc304456567 \h </w:instrText>
      </w:r>
      <w:r>
        <w:rPr>
          <w:noProof/>
        </w:rPr>
      </w:r>
      <w:r>
        <w:rPr>
          <w:noProof/>
        </w:rPr>
        <w:fldChar w:fldCharType="separate"/>
      </w:r>
      <w:r w:rsidR="00747A2D">
        <w:rPr>
          <w:noProof/>
        </w:rPr>
        <w:t>24</w:t>
      </w:r>
      <w:r>
        <w:rPr>
          <w:noProof/>
        </w:rPr>
        <w:fldChar w:fldCharType="end"/>
      </w:r>
    </w:p>
    <w:p w14:paraId="2AD66D6F"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3.3.5</w:t>
      </w:r>
      <w:r>
        <w:rPr>
          <w:rFonts w:asciiTheme="minorHAnsi" w:eastAsiaTheme="minorEastAsia" w:hAnsiTheme="minorHAnsi"/>
          <w:noProof/>
          <w:sz w:val="24"/>
          <w:szCs w:val="24"/>
          <w:lang w:val="de-CH" w:eastAsia="ja-JP"/>
        </w:rPr>
        <w:tab/>
      </w:r>
      <w:r>
        <w:rPr>
          <w:noProof/>
        </w:rPr>
        <w:t>Print new version of a certificate</w:t>
      </w:r>
      <w:r>
        <w:rPr>
          <w:noProof/>
        </w:rPr>
        <w:tab/>
      </w:r>
      <w:r>
        <w:rPr>
          <w:noProof/>
        </w:rPr>
        <w:fldChar w:fldCharType="begin"/>
      </w:r>
      <w:r>
        <w:rPr>
          <w:noProof/>
        </w:rPr>
        <w:instrText xml:space="preserve"> PAGEREF _Toc304456568 \h </w:instrText>
      </w:r>
      <w:r>
        <w:rPr>
          <w:noProof/>
        </w:rPr>
      </w:r>
      <w:r>
        <w:rPr>
          <w:noProof/>
        </w:rPr>
        <w:fldChar w:fldCharType="separate"/>
      </w:r>
      <w:r w:rsidR="00747A2D">
        <w:rPr>
          <w:noProof/>
        </w:rPr>
        <w:t>24</w:t>
      </w:r>
      <w:r>
        <w:rPr>
          <w:noProof/>
        </w:rPr>
        <w:fldChar w:fldCharType="end"/>
      </w:r>
    </w:p>
    <w:p w14:paraId="7F3105E0"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3.4</w:t>
      </w:r>
      <w:r>
        <w:rPr>
          <w:rFonts w:asciiTheme="minorHAnsi" w:eastAsiaTheme="minorEastAsia" w:hAnsiTheme="minorHAnsi"/>
          <w:noProof/>
          <w:sz w:val="24"/>
          <w:szCs w:val="24"/>
          <w:lang w:val="de-CH" w:eastAsia="ja-JP"/>
        </w:rPr>
        <w:tab/>
      </w:r>
      <w:r>
        <w:rPr>
          <w:noProof/>
        </w:rPr>
        <w:t>Global certificate administration</w:t>
      </w:r>
      <w:r>
        <w:rPr>
          <w:noProof/>
        </w:rPr>
        <w:tab/>
      </w:r>
      <w:r>
        <w:rPr>
          <w:noProof/>
        </w:rPr>
        <w:fldChar w:fldCharType="begin"/>
      </w:r>
      <w:r>
        <w:rPr>
          <w:noProof/>
        </w:rPr>
        <w:instrText xml:space="preserve"> PAGEREF _Toc304456569 \h </w:instrText>
      </w:r>
      <w:r>
        <w:rPr>
          <w:noProof/>
        </w:rPr>
      </w:r>
      <w:r>
        <w:rPr>
          <w:noProof/>
        </w:rPr>
        <w:fldChar w:fldCharType="separate"/>
      </w:r>
      <w:r w:rsidR="00747A2D">
        <w:rPr>
          <w:noProof/>
        </w:rPr>
        <w:t>25</w:t>
      </w:r>
      <w:r>
        <w:rPr>
          <w:noProof/>
        </w:rPr>
        <w:fldChar w:fldCharType="end"/>
      </w:r>
    </w:p>
    <w:p w14:paraId="16BB5851"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3.4.1</w:t>
      </w:r>
      <w:r>
        <w:rPr>
          <w:rFonts w:asciiTheme="minorHAnsi" w:eastAsiaTheme="minorEastAsia" w:hAnsiTheme="minorHAnsi"/>
          <w:noProof/>
          <w:sz w:val="24"/>
          <w:szCs w:val="24"/>
          <w:lang w:val="de-CH" w:eastAsia="ja-JP"/>
        </w:rPr>
        <w:tab/>
      </w:r>
      <w:r>
        <w:rPr>
          <w:noProof/>
        </w:rPr>
        <w:t>Call back a certificate</w:t>
      </w:r>
      <w:r>
        <w:rPr>
          <w:noProof/>
        </w:rPr>
        <w:tab/>
      </w:r>
      <w:r>
        <w:rPr>
          <w:noProof/>
        </w:rPr>
        <w:fldChar w:fldCharType="begin"/>
      </w:r>
      <w:r>
        <w:rPr>
          <w:noProof/>
        </w:rPr>
        <w:instrText xml:space="preserve"> PAGEREF _Toc304456570 \h </w:instrText>
      </w:r>
      <w:r>
        <w:rPr>
          <w:noProof/>
        </w:rPr>
      </w:r>
      <w:r>
        <w:rPr>
          <w:noProof/>
        </w:rPr>
        <w:fldChar w:fldCharType="separate"/>
      </w:r>
      <w:r w:rsidR="00747A2D">
        <w:rPr>
          <w:noProof/>
        </w:rPr>
        <w:t>26</w:t>
      </w:r>
      <w:r>
        <w:rPr>
          <w:noProof/>
        </w:rPr>
        <w:fldChar w:fldCharType="end"/>
      </w:r>
    </w:p>
    <w:p w14:paraId="2C37CB4E"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3.5</w:t>
      </w:r>
      <w:r>
        <w:rPr>
          <w:rFonts w:asciiTheme="minorHAnsi" w:eastAsiaTheme="minorEastAsia" w:hAnsiTheme="minorHAnsi"/>
          <w:noProof/>
          <w:sz w:val="24"/>
          <w:szCs w:val="24"/>
          <w:lang w:val="de-CH" w:eastAsia="ja-JP"/>
        </w:rPr>
        <w:tab/>
      </w:r>
      <w:r>
        <w:rPr>
          <w:noProof/>
        </w:rPr>
        <w:t>Overview of received certificates for users</w:t>
      </w:r>
      <w:r>
        <w:rPr>
          <w:noProof/>
        </w:rPr>
        <w:tab/>
      </w:r>
      <w:r>
        <w:rPr>
          <w:noProof/>
        </w:rPr>
        <w:fldChar w:fldCharType="begin"/>
      </w:r>
      <w:r>
        <w:rPr>
          <w:noProof/>
        </w:rPr>
        <w:instrText xml:space="preserve"> PAGEREF _Toc304456571 \h </w:instrText>
      </w:r>
      <w:r>
        <w:rPr>
          <w:noProof/>
        </w:rPr>
      </w:r>
      <w:r>
        <w:rPr>
          <w:noProof/>
        </w:rPr>
        <w:fldChar w:fldCharType="separate"/>
      </w:r>
      <w:r w:rsidR="00747A2D">
        <w:rPr>
          <w:noProof/>
        </w:rPr>
        <w:t>26</w:t>
      </w:r>
      <w:r>
        <w:rPr>
          <w:noProof/>
        </w:rPr>
        <w:fldChar w:fldCharType="end"/>
      </w:r>
    </w:p>
    <w:p w14:paraId="7A038D5E" w14:textId="77777777" w:rsidR="0026245D" w:rsidRDefault="00D9739A" w:rsidP="00BD5413">
      <w:pPr>
        <w:pStyle w:val="Seitentitel"/>
        <w:rPr>
          <w:sz w:val="36"/>
          <w:szCs w:val="36"/>
        </w:rPr>
      </w:pPr>
      <w:r>
        <w:rPr>
          <w:sz w:val="36"/>
          <w:szCs w:val="36"/>
        </w:rPr>
        <w:fldChar w:fldCharType="end"/>
      </w:r>
    </w:p>
    <w:p w14:paraId="48CB1605"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lastRenderedPageBreak/>
        <w:br w:type="page"/>
      </w:r>
    </w:p>
    <w:p w14:paraId="32189D47" w14:textId="77777777" w:rsidR="00117852" w:rsidRPr="00BD5413" w:rsidRDefault="00117852" w:rsidP="00BD5413">
      <w:pPr>
        <w:pStyle w:val="berschrift1"/>
      </w:pPr>
      <w:bookmarkStart w:id="2" w:name="_Toc280877324"/>
      <w:bookmarkStart w:id="3" w:name="_Toc280880964"/>
      <w:bookmarkStart w:id="4" w:name="_Toc304456546"/>
      <w:r w:rsidRPr="00BD5413">
        <w:lastRenderedPageBreak/>
        <w:t>Introduction</w:t>
      </w:r>
      <w:bookmarkEnd w:id="2"/>
      <w:bookmarkEnd w:id="3"/>
      <w:bookmarkEnd w:id="4"/>
    </w:p>
    <w:p w14:paraId="75567000" w14:textId="287D7FD5" w:rsidR="00CD3995" w:rsidRDefault="00AF4991" w:rsidP="00CD3995">
      <w:pPr>
        <w:rPr>
          <w:lang w:val="en-GB"/>
        </w:rPr>
      </w:pPr>
      <w:r>
        <w:rPr>
          <w:lang w:val="en-GB"/>
        </w:rPr>
        <w:t xml:space="preserve">The </w:t>
      </w:r>
      <w:r w:rsidR="0026245D">
        <w:rPr>
          <w:lang w:val="en-GB"/>
        </w:rPr>
        <w:t>c</w:t>
      </w:r>
      <w:r>
        <w:rPr>
          <w:lang w:val="en-GB"/>
        </w:rPr>
        <w:t xml:space="preserve">ertificate </w:t>
      </w:r>
      <w:r w:rsidR="0026245D">
        <w:rPr>
          <w:lang w:val="en-GB"/>
        </w:rPr>
        <w:t>p</w:t>
      </w:r>
      <w:r>
        <w:rPr>
          <w:lang w:val="en-GB"/>
        </w:rPr>
        <w:t xml:space="preserve">lugin </w:t>
      </w:r>
      <w:r w:rsidR="008E0CAA">
        <w:rPr>
          <w:lang w:val="en-GB"/>
        </w:rPr>
        <w:t>offers an enhanced support for creating and administrating certificates inside ILIAS. The main features include:</w:t>
      </w:r>
    </w:p>
    <w:p w14:paraId="26766E98" w14:textId="652E11BB" w:rsidR="008E0CAA" w:rsidRDefault="008E0CAA" w:rsidP="008E0CAA">
      <w:pPr>
        <w:pStyle w:val="Listenabsatz"/>
        <w:numPr>
          <w:ilvl w:val="0"/>
          <w:numId w:val="43"/>
        </w:numPr>
        <w:rPr>
          <w:lang w:val="en-GB"/>
        </w:rPr>
      </w:pPr>
      <w:r>
        <w:rPr>
          <w:lang w:val="en-GB"/>
        </w:rPr>
        <w:t>Multiple certificate types with different layouts</w:t>
      </w:r>
    </w:p>
    <w:p w14:paraId="74BBD6D8" w14:textId="4B1D719F" w:rsidR="008E0CAA" w:rsidRDefault="008E0CAA" w:rsidP="008E0CAA">
      <w:pPr>
        <w:pStyle w:val="Listenabsatz"/>
        <w:numPr>
          <w:ilvl w:val="0"/>
          <w:numId w:val="43"/>
        </w:numPr>
        <w:rPr>
          <w:lang w:val="en-GB"/>
        </w:rPr>
      </w:pPr>
      <w:r>
        <w:rPr>
          <w:lang w:val="en-GB"/>
        </w:rPr>
        <w:t xml:space="preserve">Generate pretty PDF layouts with </w:t>
      </w:r>
      <w:hyperlink r:id="rId9" w:history="1">
        <w:r w:rsidRPr="00474C25">
          <w:rPr>
            <w:rStyle w:val="Link"/>
            <w:lang w:val="en-GB"/>
          </w:rPr>
          <w:t>JasperReports</w:t>
        </w:r>
      </w:hyperlink>
      <w:r>
        <w:rPr>
          <w:lang w:val="en-GB"/>
        </w:rPr>
        <w:t>, the world’s most popular open source reporting engine</w:t>
      </w:r>
    </w:p>
    <w:p w14:paraId="0ACEF429" w14:textId="4652A0B3" w:rsidR="008E0CAA" w:rsidRDefault="008E0CAA" w:rsidP="008E0CAA">
      <w:pPr>
        <w:pStyle w:val="Listenabsatz"/>
        <w:numPr>
          <w:ilvl w:val="0"/>
          <w:numId w:val="43"/>
        </w:numPr>
        <w:rPr>
          <w:lang w:val="en-GB"/>
        </w:rPr>
      </w:pPr>
      <w:r>
        <w:rPr>
          <w:lang w:val="en-GB"/>
        </w:rPr>
        <w:t>Multiple languages</w:t>
      </w:r>
    </w:p>
    <w:p w14:paraId="00E4D9A4" w14:textId="667E0D97" w:rsidR="008E0CAA" w:rsidRDefault="008E0CAA" w:rsidP="008E0CAA">
      <w:pPr>
        <w:pStyle w:val="Listenabsatz"/>
        <w:numPr>
          <w:ilvl w:val="0"/>
          <w:numId w:val="43"/>
        </w:numPr>
        <w:rPr>
          <w:lang w:val="en-GB"/>
        </w:rPr>
      </w:pPr>
      <w:r>
        <w:rPr>
          <w:lang w:val="en-GB"/>
        </w:rPr>
        <w:t>Multiple settings including validity and notifications</w:t>
      </w:r>
    </w:p>
    <w:p w14:paraId="6AEBC67F" w14:textId="02C3F280" w:rsidR="008E0CAA" w:rsidRDefault="008E0CAA" w:rsidP="008E0CAA">
      <w:pPr>
        <w:pStyle w:val="Listenabsatz"/>
        <w:numPr>
          <w:ilvl w:val="0"/>
          <w:numId w:val="43"/>
        </w:numPr>
        <w:rPr>
          <w:lang w:val="en-GB"/>
        </w:rPr>
      </w:pPr>
      <w:r>
        <w:rPr>
          <w:lang w:val="en-GB"/>
        </w:rPr>
        <w:t xml:space="preserve">Certificate PDF files are stored in the ILIAS data directory </w:t>
      </w:r>
    </w:p>
    <w:p w14:paraId="5DF6F116" w14:textId="5C13DBD1" w:rsidR="00F53D60" w:rsidRDefault="008E0CAA" w:rsidP="00CD3995">
      <w:pPr>
        <w:pStyle w:val="Listenabsatz"/>
        <w:numPr>
          <w:ilvl w:val="0"/>
          <w:numId w:val="43"/>
        </w:numPr>
        <w:rPr>
          <w:lang w:val="en-GB"/>
        </w:rPr>
      </w:pPr>
      <w:r>
        <w:rPr>
          <w:lang w:val="en-GB"/>
        </w:rPr>
        <w:t>Revision of files: Each certificate bound to a user and course can have multiple versions</w:t>
      </w:r>
    </w:p>
    <w:p w14:paraId="531A8009" w14:textId="35DB812E" w:rsidR="00FE1081" w:rsidRDefault="00FE1081" w:rsidP="00FE1081">
      <w:pPr>
        <w:rPr>
          <w:lang w:val="en-GB"/>
        </w:rPr>
      </w:pPr>
      <w:r>
        <w:rPr>
          <w:lang w:val="en-GB"/>
        </w:rPr>
        <w:t xml:space="preserve">After a successful installation, an administrator can create a so-called certificate type. This type defines the available placeholders, default settings and the layout (template) of a certificate. </w:t>
      </w:r>
      <w:r w:rsidR="007E1396">
        <w:rPr>
          <w:lang w:val="en-GB"/>
        </w:rPr>
        <w:br/>
        <w:t>Inside an ILIAS course, the plugin adds a new tab “Certificate” where a course administrator can choose from available certificate types and create a “certificate definition”. If a course member passes the course, a certificate is generated. Depending on the settings</w:t>
      </w:r>
      <w:r w:rsidR="00344F47">
        <w:rPr>
          <w:lang w:val="en-GB"/>
        </w:rPr>
        <w:t xml:space="preserve"> of the certificate definition</w:t>
      </w:r>
      <w:r w:rsidR="007E1396">
        <w:rPr>
          <w:lang w:val="en-GB"/>
        </w:rPr>
        <w:t xml:space="preserve">, the </w:t>
      </w:r>
      <w:r w:rsidR="00344F47">
        <w:rPr>
          <w:lang w:val="en-GB"/>
        </w:rPr>
        <w:t>certificate-owner</w:t>
      </w:r>
      <w:r w:rsidR="007E1396">
        <w:rPr>
          <w:lang w:val="en-GB"/>
        </w:rPr>
        <w:t xml:space="preserve"> and other users get a notification by email when the PDF file is finished and ready for downloading.</w:t>
      </w:r>
    </w:p>
    <w:p w14:paraId="10220FDC" w14:textId="3BF67F82" w:rsidR="00344F47" w:rsidRDefault="00955BAF" w:rsidP="00FE1081">
      <w:pPr>
        <w:rPr>
          <w:noProof/>
          <w:lang w:val="de-DE" w:eastAsia="de-DE"/>
        </w:rPr>
      </w:pPr>
      <w:r>
        <w:rPr>
          <w:noProof/>
          <w:lang w:val="de-DE" w:eastAsia="de-DE"/>
        </w:rPr>
        <mc:AlternateContent>
          <mc:Choice Requires="wps">
            <w:drawing>
              <wp:anchor distT="0" distB="0" distL="114300" distR="114300" simplePos="0" relativeHeight="251659264" behindDoc="0" locked="0" layoutInCell="1" allowOverlap="1" wp14:anchorId="36C279D7" wp14:editId="01A905B7">
                <wp:simplePos x="0" y="0"/>
                <wp:positionH relativeFrom="column">
                  <wp:posOffset>1079500</wp:posOffset>
                </wp:positionH>
                <wp:positionV relativeFrom="paragraph">
                  <wp:posOffset>122555</wp:posOffset>
                </wp:positionV>
                <wp:extent cx="822960" cy="149860"/>
                <wp:effectExtent l="0" t="228600" r="0" b="256540"/>
                <wp:wrapNone/>
                <wp:docPr id="22" name="Pfeil nach links 22"/>
                <wp:cNvGraphicFramePr/>
                <a:graphic xmlns:a="http://schemas.openxmlformats.org/drawingml/2006/main">
                  <a:graphicData uri="http://schemas.microsoft.com/office/word/2010/wordprocessingShape">
                    <wps:wsp>
                      <wps:cNvSpPr/>
                      <wps:spPr>
                        <a:xfrm rot="19519857">
                          <a:off x="0" y="0"/>
                          <a:ext cx="822960" cy="149860"/>
                        </a:xfrm>
                        <a:prstGeom prst="leftArrow">
                          <a:avLst/>
                        </a:prstGeom>
                        <a:ln/>
                      </wps:spPr>
                      <wps:style>
                        <a:lnRef idx="1">
                          <a:schemeClr val="accent2"/>
                        </a:lnRef>
                        <a:fillRef idx="3">
                          <a:schemeClr val="accent2"/>
                        </a:fillRef>
                        <a:effectRef idx="2">
                          <a:schemeClr val="accent2"/>
                        </a:effectRef>
                        <a:fontRef idx="minor">
                          <a:schemeClr val="lt1"/>
                        </a:fontRef>
                      </wps:style>
                      <wps:bodyPr/>
                    </wps:wsp>
                  </a:graphicData>
                </a:graphic>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2" o:spid="_x0000_s1026" type="#_x0000_t66" style="position:absolute;margin-left:85pt;margin-top:9.65pt;width:64.8pt;height:11.8pt;rotation:-227207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" adj="1967" fillcolor="#652523 [1637]" strokecolor="#bc4542 [3045]">
                <v:fill color2="#ba4442 [3013]" rotate="t" colors="0 #9b2d2a;52429f #cb3d3a;1 #ce3b37" type="gradient">
                  <o:fill v:ext="view" type="gradientUnscaled"/>
                </v:fill>
                <v:shadow on="t" opacity="22937f" mv:blur="40000f" origin=",.5" offset="0,23000emu"/>
              </v:shape>
            </w:pict>
          </mc:Fallback>
        </mc:AlternateContent>
      </w:r>
      <w:r w:rsidR="00A33A5A">
        <w:rPr>
          <w:noProof/>
          <w:lang w:val="de-DE" w:eastAsia="de-DE"/>
        </w:rPr>
        <w:drawing>
          <wp:anchor distT="0" distB="0" distL="114300" distR="114300" simplePos="0" relativeHeight="251660288" behindDoc="0" locked="0" layoutInCell="1" allowOverlap="1" wp14:anchorId="7893EEFE" wp14:editId="7A866900">
            <wp:simplePos x="0" y="0"/>
            <wp:positionH relativeFrom="column">
              <wp:posOffset>3365500</wp:posOffset>
            </wp:positionH>
            <wp:positionV relativeFrom="paragraph">
              <wp:posOffset>245110</wp:posOffset>
            </wp:positionV>
            <wp:extent cx="2736683" cy="3429000"/>
            <wp:effectExtent l="25400" t="25400" r="32385" b="25400"/>
            <wp:wrapNone/>
            <wp:docPr id="23"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2 um 15.17.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683" cy="3429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5250E">
        <w:rPr>
          <w:noProof/>
          <w:lang w:val="de-DE" w:eastAsia="de-DE"/>
        </w:rPr>
        <w:t xml:space="preserve"> </w:t>
      </w:r>
      <w:r w:rsidR="006373C0">
        <w:rPr>
          <w:noProof/>
          <w:lang w:val="de-DE" w:eastAsia="de-DE"/>
        </w:rPr>
        <w:drawing>
          <wp:inline distT="0" distB="0" distL="0" distR="0" wp14:anchorId="6DCD407B" wp14:editId="4C4FB39A">
            <wp:extent cx="3780993" cy="3947795"/>
            <wp:effectExtent l="0" t="0" r="3810" b="0"/>
            <wp:docPr id="21"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2 um 14.53.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102" cy="3947909"/>
                    </a:xfrm>
                    <a:prstGeom prst="rect">
                      <a:avLst/>
                    </a:prstGeom>
                    <a:noFill/>
                    <a:ln>
                      <a:noFill/>
                    </a:ln>
                  </pic:spPr>
                </pic:pic>
              </a:graphicData>
            </a:graphic>
          </wp:inline>
        </w:drawing>
      </w:r>
    </w:p>
    <w:p w14:paraId="658BCF87" w14:textId="77777777" w:rsidR="005F4CA6" w:rsidRDefault="00117852" w:rsidP="00560422">
      <w:pPr>
        <w:pStyle w:val="berschrift1"/>
        <w:rPr>
          <w:lang w:val="en-GB"/>
        </w:rPr>
      </w:pPr>
      <w:bookmarkStart w:id="5" w:name="_Toc280877325"/>
      <w:bookmarkStart w:id="6" w:name="_Toc280880965"/>
      <w:bookmarkStart w:id="7" w:name="_Toc304456547"/>
      <w:r w:rsidRPr="00117852">
        <w:rPr>
          <w:lang w:val="en-GB"/>
        </w:rPr>
        <w:lastRenderedPageBreak/>
        <w:t>Installation</w:t>
      </w:r>
      <w:bookmarkEnd w:id="5"/>
      <w:bookmarkEnd w:id="6"/>
      <w:bookmarkEnd w:id="7"/>
    </w:p>
    <w:p w14:paraId="158FD025" w14:textId="4930CD58" w:rsidR="00AF4991" w:rsidRDefault="00AF4991" w:rsidP="00AF4991">
      <w:pPr>
        <w:pStyle w:val="berschrift2"/>
      </w:pPr>
      <w:bookmarkStart w:id="8" w:name="_Toc280877326"/>
      <w:bookmarkStart w:id="9" w:name="_Toc280880966"/>
      <w:bookmarkStart w:id="10" w:name="_Toc304456548"/>
      <w:r>
        <w:t>Preparing ILIAS Core Patches</w:t>
      </w:r>
      <w:bookmarkEnd w:id="8"/>
      <w:bookmarkEnd w:id="9"/>
      <w:bookmarkEnd w:id="10"/>
    </w:p>
    <w:p w14:paraId="5C201F70" w14:textId="29E1FA66" w:rsidR="00AF4991" w:rsidRDefault="00AF4991" w:rsidP="00AF4991">
      <w:r w:rsidRPr="00AF4991">
        <w:t xml:space="preserve">ILIAS needs some minor patches to the code in order to work with the </w:t>
      </w:r>
      <w:r>
        <w:t>Certificate</w:t>
      </w:r>
      <w:r w:rsidRPr="00AF4991">
        <w:t xml:space="preserve"> Plugin. </w:t>
      </w:r>
      <w:r>
        <w:t xml:space="preserve">Please install the patches according </w:t>
      </w:r>
      <w:r w:rsidR="007B1A93">
        <w:t>to</w:t>
      </w:r>
      <w:r>
        <w:t xml:space="preserve"> </w:t>
      </w:r>
      <w:r w:rsidR="007B1A93">
        <w:t>t</w:t>
      </w:r>
      <w:r>
        <w:t>he GitHub ReadMe:</w:t>
      </w:r>
    </w:p>
    <w:p w14:paraId="303749EF" w14:textId="4E917830" w:rsidR="00AF4991" w:rsidRDefault="00747A2D" w:rsidP="00AF4991">
      <w:hyperlink r:id="rId12" w:anchor="patches" w:history="1">
        <w:r w:rsidR="006130B1" w:rsidRPr="00FC169E">
          <w:rPr>
            <w:rStyle w:val="Link"/>
          </w:rPr>
          <w:t>https://github.com/studer-raimann/Certificate/tree/dev#patches</w:t>
        </w:r>
      </w:hyperlink>
    </w:p>
    <w:p w14:paraId="34848683" w14:textId="2B2DDCA8" w:rsidR="006130B1" w:rsidRDefault="006130B1" w:rsidP="006130B1">
      <w:pPr>
        <w:pStyle w:val="berschrift2"/>
      </w:pPr>
      <w:bookmarkStart w:id="11" w:name="_Toc280877327"/>
      <w:bookmarkStart w:id="12" w:name="_Toc280880967"/>
      <w:bookmarkStart w:id="13" w:name="_Toc304456549"/>
      <w:r>
        <w:t xml:space="preserve">Install </w:t>
      </w:r>
      <w:r w:rsidR="004D3705">
        <w:t>the plugin</w:t>
      </w:r>
      <w:r>
        <w:t xml:space="preserve"> using GIT</w:t>
      </w:r>
      <w:bookmarkEnd w:id="11"/>
      <w:bookmarkEnd w:id="12"/>
      <w:bookmarkEnd w:id="13"/>
    </w:p>
    <w:p w14:paraId="3DBCA9B9" w14:textId="072B56A6" w:rsidR="006130B1" w:rsidRDefault="006130B1" w:rsidP="00AF4991">
      <w:r>
        <w:t>Use the command line to locate to the root folder of ILIAS</w:t>
      </w:r>
      <w:r w:rsidR="007B1A93">
        <w:t xml:space="preserve"> and </w:t>
      </w:r>
      <w:r w:rsidR="00C648D6">
        <w:t>enter the following commands:</w:t>
      </w:r>
    </w:p>
    <w:p w14:paraId="0117E416"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mkdir -p</w:t>
      </w:r>
      <w:r w:rsidRPr="00C648D6">
        <w:rPr>
          <w:rFonts w:ascii="Courier" w:eastAsia="Calibri" w:hAnsi="Courier" w:cs="Courier"/>
          <w:szCs w:val="20"/>
          <w:lang w:val="de-CH" w:eastAsia="de-DE"/>
        </w:rPr>
        <w:t xml:space="preserve"> Customizing/global/plugins/Services/UIComponent/UserInterfaceHook/ </w:t>
      </w:r>
    </w:p>
    <w:p w14:paraId="6B516F17"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cd</w:t>
      </w:r>
      <w:r w:rsidRPr="00C648D6">
        <w:rPr>
          <w:rFonts w:ascii="Courier" w:eastAsia="Calibri" w:hAnsi="Courier" w:cs="Courier"/>
          <w:szCs w:val="20"/>
          <w:lang w:val="de-CH" w:eastAsia="de-DE"/>
        </w:rPr>
        <w:t xml:space="preserve"> Customizing/global/plugins/Services/UIComponent/UserInterfaceHook/ </w:t>
      </w:r>
    </w:p>
    <w:p w14:paraId="424F8E6E" w14:textId="2E1FC539"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git clone</w:t>
      </w:r>
      <w:r w:rsidRPr="00C648D6">
        <w:rPr>
          <w:rFonts w:ascii="Courier" w:eastAsia="Calibri" w:hAnsi="Courier" w:cs="Courier"/>
          <w:szCs w:val="20"/>
          <w:lang w:val="de-CH" w:eastAsia="de-DE"/>
        </w:rPr>
        <w:t xml:space="preserve"> https://github.com/studer-raimann/Certificate.git</w:t>
      </w:r>
    </w:p>
    <w:p w14:paraId="208CB2ED" w14:textId="77777777" w:rsidR="00C648D6" w:rsidRDefault="00C648D6" w:rsidP="00AF4991"/>
    <w:p w14:paraId="1B968B45" w14:textId="62810271" w:rsidR="00C648D6" w:rsidRPr="00C648D6" w:rsidRDefault="00C648D6" w:rsidP="00C648D6">
      <w:r w:rsidRPr="00C648D6">
        <w:t xml:space="preserve">Go back to the root folder of ILIAS and use the following commands to install </w:t>
      </w:r>
      <w:r w:rsidR="007B1A93">
        <w:t>the</w:t>
      </w:r>
      <w:r w:rsidRPr="00C648D6">
        <w:t xml:space="preserve"> </w:t>
      </w:r>
      <w:r w:rsidR="004D3705">
        <w:t>“CertificateEvents”</w:t>
      </w:r>
      <w:r w:rsidRPr="00C648D6">
        <w:t xml:space="preserve"> plugin.</w:t>
      </w:r>
    </w:p>
    <w:p w14:paraId="42F5F569" w14:textId="77777777"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4F81BD" w:themeColor="accent1"/>
        </w:rPr>
        <w:t>mkdir -p</w:t>
      </w:r>
      <w:r w:rsidRPr="00C648D6">
        <w:t xml:space="preserve"> Customizing/global/plugins/Services/EventHandling/EventHook </w:t>
      </w:r>
    </w:p>
    <w:p w14:paraId="27F68D7E" w14:textId="70D48406"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0086B3"/>
        </w:rPr>
        <w:t>cd</w:t>
      </w:r>
      <w:r w:rsidRPr="00C648D6">
        <w:t xml:space="preserve"> Customizing/global/plugins/Services/EventHandling/EventHook </w:t>
      </w:r>
    </w:p>
    <w:p w14:paraId="79699C92" w14:textId="76A47E78" w:rsidR="00C648D6" w:rsidRP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4F81BD" w:themeColor="accent1"/>
        </w:rPr>
        <w:t>git clone</w:t>
      </w:r>
      <w:r w:rsidRPr="00C648D6">
        <w:t xml:space="preserve"> https://github.com/studer-raimann/CertificateEvents.git</w:t>
      </w:r>
    </w:p>
    <w:p w14:paraId="6317ED46" w14:textId="77777777" w:rsidR="00C648D6" w:rsidRDefault="00C648D6" w:rsidP="00C648D6">
      <w:pPr>
        <w:rPr>
          <w:rFonts w:ascii="Times" w:eastAsia="Calibri" w:hAnsi="Times" w:cs="Times New Roman"/>
          <w:szCs w:val="20"/>
          <w:lang w:eastAsia="de-DE"/>
        </w:rPr>
      </w:pPr>
    </w:p>
    <w:p w14:paraId="4E6A0439" w14:textId="77777777" w:rsidR="00025AB0" w:rsidRDefault="00025AB0" w:rsidP="00025AB0">
      <w:r w:rsidRPr="00C648D6">
        <w:t xml:space="preserve">If everything is set up in the back end we move to the actual installation on the ILIAS front end. Log into your ILIAS installation </w:t>
      </w:r>
      <w:r>
        <w:t>with an administrator user</w:t>
      </w:r>
      <w:r w:rsidRPr="00C648D6">
        <w:t xml:space="preserve">. Navigate to “Administration </w:t>
      </w:r>
      <w:r w:rsidRPr="00C648D6">
        <w:rPr>
          <w:rFonts w:ascii="Times New Roman" w:hAnsi="Times New Roman" w:cs="Times New Roman"/>
        </w:rPr>
        <w:t>→</w:t>
      </w:r>
      <w:r w:rsidRPr="00C648D6">
        <w:t xml:space="preserve"> Plugins”. If the steps mentioned above were executed correctly you should see the two plugins “Certificate” and “CertificateEvents”. Use the actions menu to install and activate the plugins. Make sure you activate </w:t>
      </w:r>
      <w:r>
        <w:t>the plugins in the following order:</w:t>
      </w:r>
    </w:p>
    <w:p w14:paraId="5430EB17" w14:textId="77777777" w:rsidR="00025AB0" w:rsidRDefault="00025AB0" w:rsidP="00025AB0">
      <w:pPr>
        <w:pStyle w:val="Listenabsatz"/>
        <w:numPr>
          <w:ilvl w:val="0"/>
          <w:numId w:val="36"/>
        </w:numPr>
      </w:pPr>
      <w:r>
        <w:t>CertificateEvents</w:t>
      </w:r>
    </w:p>
    <w:p w14:paraId="73B7B48F" w14:textId="77777777" w:rsidR="00025AB0" w:rsidRPr="00C648D6" w:rsidRDefault="00025AB0" w:rsidP="00025AB0">
      <w:pPr>
        <w:pStyle w:val="Listenabsatz"/>
        <w:numPr>
          <w:ilvl w:val="0"/>
          <w:numId w:val="36"/>
        </w:numPr>
      </w:pPr>
      <w:r>
        <w:t>Certificate</w:t>
      </w:r>
    </w:p>
    <w:p w14:paraId="0A4790D4" w14:textId="4B5525CD" w:rsidR="004D3705" w:rsidRDefault="00025AB0" w:rsidP="00C648D6">
      <w:r>
        <w:rPr>
          <w:noProof/>
          <w:lang w:val="de-DE" w:eastAsia="de-DE"/>
        </w:rPr>
        <w:lastRenderedPageBreak/>
        <w:drawing>
          <wp:inline distT="0" distB="0" distL="0" distR="0" wp14:anchorId="1C980ACF" wp14:editId="4A9853E9">
            <wp:extent cx="5760720" cy="4107180"/>
            <wp:effectExtent l="0" t="0" r="5080" b="762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p>
    <w:p w14:paraId="06B16753" w14:textId="5ED59F8F" w:rsidR="00D7060A" w:rsidRDefault="00D7060A" w:rsidP="00C648D6">
      <w:r w:rsidRPr="00A41AE4">
        <w:t>Now you have successfully in</w:t>
      </w:r>
      <w:r>
        <w:t>stalled the Certificate plugin.</w:t>
      </w:r>
    </w:p>
    <w:p w14:paraId="768BDE71" w14:textId="36509C89" w:rsidR="004D3705" w:rsidRDefault="004D3705" w:rsidP="004D3705">
      <w:pPr>
        <w:pStyle w:val="berschrift2"/>
      </w:pPr>
      <w:bookmarkStart w:id="14" w:name="_Toc280877328"/>
      <w:bookmarkStart w:id="15" w:name="_Toc280880968"/>
      <w:bookmarkStart w:id="16" w:name="_Toc304456550"/>
      <w:r>
        <w:t xml:space="preserve">Install </w:t>
      </w:r>
      <w:r w:rsidR="00025AB0">
        <w:t>depending services and</w:t>
      </w:r>
      <w:r>
        <w:t xml:space="preserve"> plugins</w:t>
      </w:r>
      <w:bookmarkEnd w:id="14"/>
      <w:bookmarkEnd w:id="15"/>
      <w:bookmarkEnd w:id="16"/>
    </w:p>
    <w:p w14:paraId="4D91F495" w14:textId="23D5D4FE" w:rsidR="00025AB0" w:rsidRDefault="004D3705" w:rsidP="00C648D6">
      <w:r>
        <w:t>The Certificate plugin depends on some other plugins</w:t>
      </w:r>
      <w:r w:rsidR="00025AB0">
        <w:t xml:space="preserve"> and services</w:t>
      </w:r>
      <w:r>
        <w:t>.</w:t>
      </w:r>
      <w:r w:rsidR="00025AB0">
        <w:t xml:space="preserve"> Please install them by following the provided links.</w:t>
      </w:r>
      <w:r>
        <w:t xml:space="preserve"> </w:t>
      </w:r>
    </w:p>
    <w:p w14:paraId="651340E0" w14:textId="2EACBC00" w:rsidR="00025AB0" w:rsidRDefault="00025AB0" w:rsidP="00025AB0">
      <w:pPr>
        <w:pStyle w:val="berschrift3"/>
      </w:pPr>
      <w:bookmarkStart w:id="17" w:name="_Toc280877329"/>
      <w:bookmarkStart w:id="18" w:name="_Toc280880969"/>
      <w:bookmarkStart w:id="19" w:name="_Toc304456551"/>
      <w:r>
        <w:t>Plugins</w:t>
      </w:r>
      <w:bookmarkEnd w:id="17"/>
      <w:bookmarkEnd w:id="18"/>
      <w:bookmarkEnd w:id="19"/>
    </w:p>
    <w:tbl>
      <w:tblPr>
        <w:tblStyle w:val="FarbigesRaster-Akzent2"/>
        <w:tblW w:w="0" w:type="auto"/>
        <w:tblLook w:val="04A0" w:firstRow="1" w:lastRow="0" w:firstColumn="1" w:lastColumn="0" w:noHBand="0" w:noVBand="1"/>
      </w:tblPr>
      <w:tblGrid>
        <w:gridCol w:w="1951"/>
        <w:gridCol w:w="2268"/>
        <w:gridCol w:w="4993"/>
      </w:tblGrid>
      <w:tr w:rsidR="00D7060A" w:rsidRPr="00D7060A" w14:paraId="737B4582"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CDBA6D" w14:textId="77777777" w:rsidR="00D7060A" w:rsidRPr="00D7060A" w:rsidRDefault="00D7060A" w:rsidP="003B0A34">
            <w:pPr>
              <w:rPr>
                <w:b w:val="0"/>
              </w:rPr>
            </w:pPr>
            <w:r w:rsidRPr="00D7060A">
              <w:t>ILIAS Version</w:t>
            </w:r>
          </w:p>
        </w:tc>
        <w:tc>
          <w:tcPr>
            <w:tcW w:w="2268" w:type="dxa"/>
          </w:tcPr>
          <w:p w14:paraId="79759886" w14:textId="77777777" w:rsidR="00D7060A" w:rsidRPr="00D7060A" w:rsidRDefault="00D7060A" w:rsidP="003B0A34">
            <w:pPr>
              <w:cnfStyle w:val="100000000000" w:firstRow="1" w:lastRow="0" w:firstColumn="0" w:lastColumn="0" w:oddVBand="0" w:evenVBand="0" w:oddHBand="0" w:evenHBand="0" w:firstRowFirstColumn="0" w:firstRowLastColumn="0" w:lastRowFirstColumn="0" w:lastRowLastColumn="0"/>
              <w:rPr>
                <w:b w:val="0"/>
              </w:rPr>
            </w:pPr>
            <w:r w:rsidRPr="00D7060A">
              <w:t>Service</w:t>
            </w:r>
          </w:p>
        </w:tc>
        <w:tc>
          <w:tcPr>
            <w:tcW w:w="4993" w:type="dxa"/>
          </w:tcPr>
          <w:p w14:paraId="2F693DF9" w14:textId="77777777" w:rsidR="00D7060A" w:rsidRPr="00D7060A" w:rsidRDefault="00D7060A" w:rsidP="003B0A34">
            <w:pPr>
              <w:cnfStyle w:val="100000000000" w:firstRow="1" w:lastRow="0" w:firstColumn="0" w:lastColumn="0" w:oddVBand="0" w:evenVBand="0" w:oddHBand="0" w:evenHBand="0" w:firstRowFirstColumn="0" w:firstRowLastColumn="0" w:lastRowFirstColumn="0" w:lastRowLastColumn="0"/>
              <w:rPr>
                <w:b w:val="0"/>
              </w:rPr>
            </w:pPr>
            <w:r w:rsidRPr="00D7060A">
              <w:t>Installation link</w:t>
            </w:r>
          </w:p>
        </w:tc>
      </w:tr>
      <w:tr w:rsidR="00D7060A" w14:paraId="4EF8EBC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B267413" w14:textId="77777777" w:rsidR="00D7060A" w:rsidRDefault="00D7060A" w:rsidP="003B0A34">
            <w:r>
              <w:t>Any</w:t>
            </w:r>
          </w:p>
        </w:tc>
        <w:tc>
          <w:tcPr>
            <w:tcW w:w="2268" w:type="dxa"/>
          </w:tcPr>
          <w:p w14:paraId="6D3FF3D0" w14:textId="6FEC50C4" w:rsidR="00D7060A" w:rsidRDefault="00D7060A" w:rsidP="003B0A34">
            <w:pPr>
              <w:cnfStyle w:val="000000100000" w:firstRow="0" w:lastRow="0" w:firstColumn="0" w:lastColumn="0" w:oddVBand="0" w:evenVBand="0" w:oddHBand="1" w:evenHBand="0" w:firstRowFirstColumn="0" w:firstRowLastColumn="0" w:lastRowFirstColumn="0" w:lastRowLastColumn="0"/>
            </w:pPr>
            <w:r>
              <w:t>CtrlMainMenu</w:t>
            </w:r>
          </w:p>
        </w:tc>
        <w:tc>
          <w:tcPr>
            <w:tcW w:w="4993" w:type="dxa"/>
          </w:tcPr>
          <w:p w14:paraId="49795684" w14:textId="32056ABF" w:rsidR="00D7060A" w:rsidRDefault="00747A2D" w:rsidP="003B0A34">
            <w:pPr>
              <w:cnfStyle w:val="000000100000" w:firstRow="0" w:lastRow="0" w:firstColumn="0" w:lastColumn="0" w:oddVBand="0" w:evenVBand="0" w:oddHBand="1" w:evenHBand="0" w:firstRowFirstColumn="0" w:firstRowLastColumn="0" w:lastRowFirstColumn="0" w:lastRowLastColumn="0"/>
            </w:pPr>
            <w:hyperlink r:id="rId14" w:history="1">
              <w:r w:rsidR="00D7060A" w:rsidRPr="00A41AE4">
                <w:t>https://github.com/studer-raimann/CtrlMainMenu</w:t>
              </w:r>
            </w:hyperlink>
          </w:p>
        </w:tc>
      </w:tr>
    </w:tbl>
    <w:p w14:paraId="798C34AD" w14:textId="77777777" w:rsidR="00D7060A" w:rsidRPr="00D7060A" w:rsidRDefault="00D7060A" w:rsidP="00D7060A"/>
    <w:p w14:paraId="5D58DBD4" w14:textId="34F63FC3" w:rsidR="00025AB0" w:rsidRDefault="00025AB0" w:rsidP="00025AB0">
      <w:pPr>
        <w:pStyle w:val="berschrift3"/>
      </w:pPr>
      <w:bookmarkStart w:id="20" w:name="_Toc280877330"/>
      <w:bookmarkStart w:id="21" w:name="_Toc280880970"/>
      <w:bookmarkStart w:id="22" w:name="_Toc304456552"/>
      <w:r>
        <w:t>Services</w:t>
      </w:r>
      <w:bookmarkEnd w:id="20"/>
      <w:bookmarkEnd w:id="21"/>
      <w:bookmarkEnd w:id="22"/>
    </w:p>
    <w:p w14:paraId="6E755AE1" w14:textId="27C92F1C" w:rsidR="00025AB0" w:rsidRDefault="00025AB0" w:rsidP="00C648D6">
      <w:r>
        <w:t xml:space="preserve">Installing a 3th-party service is straightforward and does not involve any further configurations (as with plugins). </w:t>
      </w:r>
      <w:r w:rsidR="004D3705">
        <w:t xml:space="preserve">Some of </w:t>
      </w:r>
      <w:r>
        <w:t>the Services</w:t>
      </w:r>
      <w:r w:rsidR="004D3705">
        <w:t xml:space="preserve"> are not needed </w:t>
      </w:r>
      <w:r w:rsidR="00D7060A">
        <w:t xml:space="preserve">with ILIAS &gt;= 5.x, as they are part of the core. </w:t>
      </w:r>
      <w:r>
        <w:t>The following table lists the services you must install according to the ILIAS version:</w:t>
      </w:r>
    </w:p>
    <w:tbl>
      <w:tblPr>
        <w:tblStyle w:val="FarbigesRaster-Akzent2"/>
        <w:tblW w:w="0" w:type="auto"/>
        <w:tblLook w:val="04A0" w:firstRow="1" w:lastRow="0" w:firstColumn="1" w:lastColumn="0" w:noHBand="0" w:noVBand="1"/>
      </w:tblPr>
      <w:tblGrid>
        <w:gridCol w:w="1951"/>
        <w:gridCol w:w="2268"/>
        <w:gridCol w:w="4993"/>
      </w:tblGrid>
      <w:tr w:rsidR="00025AB0" w14:paraId="7439330A"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AE733D6" w14:textId="18275582" w:rsidR="00025AB0" w:rsidRPr="00D7060A" w:rsidRDefault="00025AB0" w:rsidP="00C648D6">
            <w:pPr>
              <w:rPr>
                <w:b w:val="0"/>
              </w:rPr>
            </w:pPr>
            <w:r w:rsidRPr="00D7060A">
              <w:lastRenderedPageBreak/>
              <w:t>ILIAS Version</w:t>
            </w:r>
          </w:p>
        </w:tc>
        <w:tc>
          <w:tcPr>
            <w:tcW w:w="2268" w:type="dxa"/>
          </w:tcPr>
          <w:p w14:paraId="12BC932E" w14:textId="5FF84E8E" w:rsidR="00025AB0" w:rsidRPr="00D7060A" w:rsidRDefault="00025AB0" w:rsidP="00C648D6">
            <w:pPr>
              <w:cnfStyle w:val="100000000000" w:firstRow="1" w:lastRow="0" w:firstColumn="0" w:lastColumn="0" w:oddVBand="0" w:evenVBand="0" w:oddHBand="0" w:evenHBand="0" w:firstRowFirstColumn="0" w:firstRowLastColumn="0" w:lastRowFirstColumn="0" w:lastRowLastColumn="0"/>
              <w:rPr>
                <w:b w:val="0"/>
              </w:rPr>
            </w:pPr>
            <w:r w:rsidRPr="00D7060A">
              <w:t>Service</w:t>
            </w:r>
          </w:p>
        </w:tc>
        <w:tc>
          <w:tcPr>
            <w:tcW w:w="4993" w:type="dxa"/>
          </w:tcPr>
          <w:p w14:paraId="6766F7B1" w14:textId="0A090C3E" w:rsidR="00025AB0" w:rsidRPr="00D7060A" w:rsidRDefault="00025AB0" w:rsidP="00C648D6">
            <w:pPr>
              <w:cnfStyle w:val="100000000000" w:firstRow="1" w:lastRow="0" w:firstColumn="0" w:lastColumn="0" w:oddVBand="0" w:evenVBand="0" w:oddHBand="0" w:evenHBand="0" w:firstRowFirstColumn="0" w:firstRowLastColumn="0" w:lastRowFirstColumn="0" w:lastRowLastColumn="0"/>
              <w:rPr>
                <w:b w:val="0"/>
              </w:rPr>
            </w:pPr>
            <w:r w:rsidRPr="00D7060A">
              <w:t>Installation link</w:t>
            </w:r>
          </w:p>
        </w:tc>
      </w:tr>
      <w:tr w:rsidR="00025AB0" w14:paraId="0411BBB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167FC7F" w14:textId="27AB6570" w:rsidR="00025AB0" w:rsidRDefault="00025AB0" w:rsidP="00C648D6">
            <w:r>
              <w:t>Any</w:t>
            </w:r>
          </w:p>
        </w:tc>
        <w:tc>
          <w:tcPr>
            <w:tcW w:w="2268" w:type="dxa"/>
          </w:tcPr>
          <w:p w14:paraId="1D4E6357" w14:textId="53EA98B1" w:rsidR="00025AB0" w:rsidRDefault="00025AB0" w:rsidP="00C648D6">
            <w:pPr>
              <w:cnfStyle w:val="000000100000" w:firstRow="0" w:lastRow="0" w:firstColumn="0" w:lastColumn="0" w:oddVBand="0" w:evenVBand="0" w:oddHBand="1" w:evenHBand="0" w:firstRowFirstColumn="0" w:firstRowLastColumn="0" w:lastRowFirstColumn="0" w:lastRowLastColumn="0"/>
            </w:pPr>
            <w:r>
              <w:t>Jasper Report</w:t>
            </w:r>
          </w:p>
        </w:tc>
        <w:tc>
          <w:tcPr>
            <w:tcW w:w="4993" w:type="dxa"/>
          </w:tcPr>
          <w:p w14:paraId="6345B3DB" w14:textId="508A71E9" w:rsidR="00025AB0" w:rsidRDefault="00747A2D" w:rsidP="00C648D6">
            <w:pPr>
              <w:cnfStyle w:val="000000100000" w:firstRow="0" w:lastRow="0" w:firstColumn="0" w:lastColumn="0" w:oddVBand="0" w:evenVBand="0" w:oddHBand="1" w:evenHBand="0" w:firstRowFirstColumn="0" w:firstRowLastColumn="0" w:lastRowFirstColumn="0" w:lastRowLastColumn="0"/>
            </w:pPr>
            <w:hyperlink r:id="rId15" w:history="1">
              <w:r w:rsidR="00025AB0" w:rsidRPr="00C648D6">
                <w:t>https://github.com/studer-raimann/JasperReport</w:t>
              </w:r>
            </w:hyperlink>
          </w:p>
        </w:tc>
      </w:tr>
      <w:tr w:rsidR="00025AB0" w14:paraId="57364FB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5A34B1" w14:textId="02476637" w:rsidR="00025AB0" w:rsidRDefault="00025AB0" w:rsidP="00C648D6">
            <w:r>
              <w:t>4.3.x, 4.4.x</w:t>
            </w:r>
          </w:p>
        </w:tc>
        <w:tc>
          <w:tcPr>
            <w:tcW w:w="2268" w:type="dxa"/>
          </w:tcPr>
          <w:p w14:paraId="1AA43768" w14:textId="0829000F" w:rsidR="00025AB0" w:rsidRDefault="00025AB0" w:rsidP="00C648D6">
            <w:pPr>
              <w:cnfStyle w:val="000000010000" w:firstRow="0" w:lastRow="0" w:firstColumn="0" w:lastColumn="0" w:oddVBand="0" w:evenVBand="0" w:oddHBand="0" w:evenHBand="1" w:firstRowFirstColumn="0" w:firstRowLastColumn="0" w:lastRowFirstColumn="0" w:lastRowLastColumn="0"/>
            </w:pPr>
            <w:r>
              <w:t>ActiveRecord</w:t>
            </w:r>
          </w:p>
        </w:tc>
        <w:tc>
          <w:tcPr>
            <w:tcW w:w="4993" w:type="dxa"/>
          </w:tcPr>
          <w:p w14:paraId="28EE40BD" w14:textId="4F643650" w:rsidR="00025AB0" w:rsidRDefault="00747A2D" w:rsidP="00C648D6">
            <w:pPr>
              <w:cnfStyle w:val="000000010000" w:firstRow="0" w:lastRow="0" w:firstColumn="0" w:lastColumn="0" w:oddVBand="0" w:evenVBand="0" w:oddHBand="0" w:evenHBand="1" w:firstRowFirstColumn="0" w:firstRowLastColumn="0" w:lastRowFirstColumn="0" w:lastRowLastColumn="0"/>
            </w:pPr>
            <w:hyperlink r:id="rId16" w:history="1">
              <w:r w:rsidR="00025AB0" w:rsidRPr="00C648D6">
                <w:t>https://github.com/studer-raimann/ActiveRecord</w:t>
              </w:r>
            </w:hyperlink>
          </w:p>
        </w:tc>
      </w:tr>
      <w:tr w:rsidR="00025AB0" w14:paraId="5CD4A0DD"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0FCCF3" w14:textId="642C2A08" w:rsidR="00025AB0" w:rsidRDefault="00025AB0" w:rsidP="00C648D6">
            <w:r>
              <w:t>4.3.x, 4.4.x</w:t>
            </w:r>
          </w:p>
        </w:tc>
        <w:tc>
          <w:tcPr>
            <w:tcW w:w="2268" w:type="dxa"/>
          </w:tcPr>
          <w:p w14:paraId="7A36759E" w14:textId="191E4146" w:rsidR="00025AB0" w:rsidRDefault="00025AB0" w:rsidP="00C648D6">
            <w:pPr>
              <w:cnfStyle w:val="000000100000" w:firstRow="0" w:lastRow="0" w:firstColumn="0" w:lastColumn="0" w:oddVBand="0" w:evenVBand="0" w:oddHBand="1" w:evenHBand="0" w:firstRowFirstColumn="0" w:firstRowLastColumn="0" w:lastRowFirstColumn="0" w:lastRowLastColumn="0"/>
            </w:pPr>
            <w:r>
              <w:t>RouterService</w:t>
            </w:r>
          </w:p>
        </w:tc>
        <w:tc>
          <w:tcPr>
            <w:tcW w:w="4993" w:type="dxa"/>
          </w:tcPr>
          <w:p w14:paraId="164B2B9B" w14:textId="6A31F203" w:rsidR="00025AB0" w:rsidRDefault="00747A2D" w:rsidP="00C648D6">
            <w:pPr>
              <w:cnfStyle w:val="000000100000" w:firstRow="0" w:lastRow="0" w:firstColumn="0" w:lastColumn="0" w:oddVBand="0" w:evenVBand="0" w:oddHBand="1" w:evenHBand="0" w:firstRowFirstColumn="0" w:firstRowLastColumn="0" w:lastRowFirstColumn="0" w:lastRowLastColumn="0"/>
            </w:pPr>
            <w:hyperlink r:id="rId17" w:history="1">
              <w:r w:rsidR="00025AB0" w:rsidRPr="00C648D6">
                <w:t>https://github.com/studer-raimann/RouterService</w:t>
              </w:r>
            </w:hyperlink>
          </w:p>
        </w:tc>
      </w:tr>
    </w:tbl>
    <w:p w14:paraId="1E52D1A2" w14:textId="77777777" w:rsidR="00025AB0" w:rsidRDefault="00025AB0" w:rsidP="00C648D6"/>
    <w:p w14:paraId="088DB6CA" w14:textId="30B016D5" w:rsidR="00A41AE4" w:rsidRDefault="00A41AE4" w:rsidP="00A41AE4">
      <w:pPr>
        <w:pStyle w:val="berschrift2"/>
      </w:pPr>
      <w:bookmarkStart w:id="23" w:name="_Toc280877331"/>
      <w:bookmarkStart w:id="24" w:name="_Toc280880971"/>
      <w:bookmarkStart w:id="25" w:name="_Toc304456553"/>
      <w:r>
        <w:t>Add MainMenu Entry</w:t>
      </w:r>
      <w:bookmarkEnd w:id="23"/>
      <w:bookmarkEnd w:id="24"/>
      <w:bookmarkEnd w:id="25"/>
    </w:p>
    <w:p w14:paraId="6A893597" w14:textId="130005F8" w:rsidR="00FA4DF6" w:rsidRPr="00FA4DF6" w:rsidRDefault="00FA4DF6" w:rsidP="00FA4DF6">
      <w:r w:rsidRPr="00FA4DF6">
        <w:t xml:space="preserve">In this chapter we are going to add the main menu </w:t>
      </w:r>
      <w:r w:rsidR="007B1A93">
        <w:t xml:space="preserve">entries for the </w:t>
      </w:r>
      <w:r w:rsidR="00D7060A">
        <w:t xml:space="preserve">additional </w:t>
      </w:r>
      <w:r w:rsidR="007B1A93">
        <w:t>Certificate GUIs</w:t>
      </w:r>
      <w:r w:rsidRPr="00FA4DF6">
        <w:t xml:space="preserve">. </w:t>
      </w:r>
      <w:r w:rsidR="00D7060A">
        <w:t>We</w:t>
      </w:r>
      <w:r w:rsidRPr="00FA4DF6">
        <w:t xml:space="preserve"> will add a new dropdown menu in the ILIAS </w:t>
      </w:r>
      <w:r w:rsidR="00D7060A">
        <w:t>MainMenu</w:t>
      </w:r>
      <w:r w:rsidRPr="00FA4DF6">
        <w:t>, where users and administrators can see and manage their certificates.</w:t>
      </w:r>
    </w:p>
    <w:p w14:paraId="2CD9DD6A" w14:textId="075D2667" w:rsidR="00FA4DF6" w:rsidRPr="00FA4DF6" w:rsidRDefault="00FA4DF6" w:rsidP="00FA4DF6">
      <w:r w:rsidRPr="00FA4DF6">
        <w:t xml:space="preserve">First navigate into “Administration </w:t>
      </w:r>
      <w:r w:rsidRPr="00FA4DF6">
        <w:rPr>
          <w:rFonts w:ascii="Times New Roman" w:hAnsi="Times New Roman" w:cs="Times New Roman"/>
        </w:rPr>
        <w:t>→</w:t>
      </w:r>
      <w:r w:rsidRPr="00FA4DF6">
        <w:t xml:space="preserve"> Plugins </w:t>
      </w:r>
      <w:r w:rsidRPr="00FA4DF6">
        <w:rPr>
          <w:rFonts w:ascii="Times New Roman" w:hAnsi="Times New Roman" w:cs="Times New Roman"/>
        </w:rPr>
        <w:t>→</w:t>
      </w:r>
      <w:r w:rsidRPr="00FA4DF6">
        <w:t xml:space="preserve"> CtrlMainMenu Action</w:t>
      </w:r>
      <w:r w:rsidR="007B1A93">
        <w:t>s</w:t>
      </w:r>
      <w:r w:rsidRPr="00FA4DF6">
        <w:t xml:space="preserve"> </w:t>
      </w:r>
      <w:r w:rsidRPr="00FA4DF6">
        <w:rPr>
          <w:rFonts w:ascii="Times New Roman" w:hAnsi="Times New Roman" w:cs="Times New Roman"/>
        </w:rPr>
        <w:t>→</w:t>
      </w:r>
      <w:r w:rsidRPr="00FA4DF6">
        <w:t xml:space="preserve"> Configure”. You should see something similar to the screen shot shown below. </w:t>
      </w:r>
    </w:p>
    <w:p w14:paraId="6E68A817" w14:textId="23FF3646" w:rsidR="00FA4DF6" w:rsidRDefault="00FA4DF6" w:rsidP="00A41AE4">
      <w:r>
        <w:rPr>
          <w:noProof/>
          <w:lang w:val="de-DE" w:eastAsia="de-DE"/>
        </w:rPr>
        <w:drawing>
          <wp:inline distT="0" distB="0" distL="0" distR="0" wp14:anchorId="28EBF153" wp14:editId="0746C236">
            <wp:extent cx="5760720" cy="3194088"/>
            <wp:effectExtent l="0" t="0" r="5080" b="635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94088"/>
                    </a:xfrm>
                    <a:prstGeom prst="rect">
                      <a:avLst/>
                    </a:prstGeom>
                    <a:noFill/>
                    <a:ln>
                      <a:noFill/>
                    </a:ln>
                  </pic:spPr>
                </pic:pic>
              </a:graphicData>
            </a:graphic>
          </wp:inline>
        </w:drawing>
      </w:r>
    </w:p>
    <w:p w14:paraId="77D373F6" w14:textId="738BF373" w:rsidR="00FA4DF6" w:rsidRPr="00FA4DF6" w:rsidRDefault="00FA4DF6" w:rsidP="00FA4DF6">
      <w:r w:rsidRPr="00FA4DF6">
        <w:t xml:space="preserve">Here we click on: Add Entry and in the following form we choose the type “Dropdown”. After this we will see the settings mask of the new dropdown. We choose a name, e.g. “Certificates”, and choose the option “Use Arrow Image” afterwards use the button “Save and close”. </w:t>
      </w:r>
      <w:r w:rsidR="00CA7945">
        <w:t>You will</w:t>
      </w:r>
      <w:r w:rsidRPr="00FA4DF6">
        <w:t xml:space="preserve"> be back on the CtrlMainMenu configuration page as shown above but with one additional entry. </w:t>
      </w:r>
    </w:p>
    <w:p w14:paraId="06148AF3" w14:textId="4B90552A" w:rsidR="00FA4DF6" w:rsidRDefault="00FA4DF6" w:rsidP="00FA4DF6">
      <w:r w:rsidRPr="00FA4DF6">
        <w:lastRenderedPageBreak/>
        <w:t>Choose the newly created certificate entry's actions button and go to “Edit entries”. Here we will add three new entries.</w:t>
      </w:r>
      <w:r w:rsidR="00CA7945">
        <w:t xml:space="preserve"> </w:t>
      </w:r>
    </w:p>
    <w:p w14:paraId="056BCF21" w14:textId="545F1AE3" w:rsidR="001F19B2" w:rsidRDefault="00FA4DF6" w:rsidP="001F19B2">
      <w:r w:rsidRPr="00FA4DF6">
        <w:t xml:space="preserve">First we add the entry where each user will later be able to see all his certificates: Click on </w:t>
      </w:r>
      <w:r w:rsidR="00CA7945">
        <w:t>“</w:t>
      </w:r>
      <w:r w:rsidRPr="00FA4DF6">
        <w:t>Add entry</w:t>
      </w:r>
      <w:r w:rsidR="00CA7945">
        <w:t>”</w:t>
      </w:r>
      <w:r w:rsidR="001F19B2">
        <w:t xml:space="preserve"> and configure the entry according to the following table:</w:t>
      </w:r>
    </w:p>
    <w:tbl>
      <w:tblPr>
        <w:tblStyle w:val="FarbigesRaster-Akzent2"/>
        <w:tblW w:w="0" w:type="auto"/>
        <w:tblLook w:val="04A0" w:firstRow="1" w:lastRow="0" w:firstColumn="1" w:lastColumn="0" w:noHBand="0" w:noVBand="1"/>
      </w:tblPr>
      <w:tblGrid>
        <w:gridCol w:w="2943"/>
        <w:gridCol w:w="6267"/>
      </w:tblGrid>
      <w:tr w:rsidR="001F19B2" w14:paraId="05683BB3"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D8387C8" w14:textId="5F976834" w:rsidR="001F19B2" w:rsidRDefault="001F19B2" w:rsidP="001F19B2">
            <w:r>
              <w:t>Setting</w:t>
            </w:r>
          </w:p>
        </w:tc>
        <w:tc>
          <w:tcPr>
            <w:tcW w:w="6267" w:type="dxa"/>
          </w:tcPr>
          <w:p w14:paraId="49FCE19E" w14:textId="4E8588C1"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7EDC6BE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DF596C" w14:textId="692594FA" w:rsidR="001F19B2" w:rsidRDefault="001F19B2" w:rsidP="001F19B2">
            <w:r>
              <w:t>Select Access Type</w:t>
            </w:r>
          </w:p>
        </w:tc>
        <w:tc>
          <w:tcPr>
            <w:tcW w:w="6267" w:type="dxa"/>
          </w:tcPr>
          <w:p w14:paraId="1C763BAF" w14:textId="61D11D0D" w:rsidR="001F19B2" w:rsidRDefault="001F19B2" w:rsidP="001F19B2">
            <w:pPr>
              <w:cnfStyle w:val="000000100000" w:firstRow="0" w:lastRow="0" w:firstColumn="0" w:lastColumn="0" w:oddVBand="0" w:evenVBand="0" w:oddHBand="1" w:evenHBand="0" w:firstRowFirstColumn="0" w:firstRowLastColumn="0" w:lastRowFirstColumn="0" w:lastRowLastColumn="0"/>
            </w:pPr>
            <w:r>
              <w:t>No Access Control</w:t>
            </w:r>
          </w:p>
        </w:tc>
      </w:tr>
      <w:tr w:rsidR="001F19B2" w14:paraId="08D181AE"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C6F894" w14:textId="73DC233C" w:rsidR="001F19B2" w:rsidRDefault="001F19B2" w:rsidP="001F19B2">
            <w:r>
              <w:t>Title</w:t>
            </w:r>
          </w:p>
        </w:tc>
        <w:tc>
          <w:tcPr>
            <w:tcW w:w="6267" w:type="dxa"/>
          </w:tcPr>
          <w:p w14:paraId="0E3B023C" w14:textId="03B3D980"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“My Certificates”</w:t>
            </w:r>
          </w:p>
        </w:tc>
      </w:tr>
      <w:tr w:rsidR="001F19B2" w14:paraId="2AE6B099"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868A76E" w14:textId="17B37710" w:rsidR="001F19B2" w:rsidRDefault="001F19B2" w:rsidP="001F19B2">
            <w:r>
              <w:t>GUI Classes, comma-separated</w:t>
            </w:r>
          </w:p>
        </w:tc>
        <w:tc>
          <w:tcPr>
            <w:tcW w:w="6267" w:type="dxa"/>
          </w:tcPr>
          <w:p w14:paraId="11EC2225" w14:textId="1019178D"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ilRouterGUI,srCertificateUserGUI</w:t>
            </w:r>
            <w:r>
              <w:br/>
              <w:t>ILIAS</w:t>
            </w:r>
            <w:r w:rsidRPr="001F19B2">
              <w:rPr>
                <w:b/>
              </w:rPr>
              <w:t xml:space="preserve"> 5.x</w:t>
            </w:r>
            <w:r>
              <w:t>: ilUIPluginRouterGUI,srCertificateUserGUI</w:t>
            </w:r>
          </w:p>
        </w:tc>
      </w:tr>
    </w:tbl>
    <w:p w14:paraId="5A5E54D0" w14:textId="77777777" w:rsidR="001F19B2" w:rsidRDefault="001F19B2" w:rsidP="001F19B2"/>
    <w:p w14:paraId="2DA93445" w14:textId="4BD7B381" w:rsidR="001F19B2" w:rsidRDefault="001F19B2" w:rsidP="001F19B2">
      <w:r>
        <w:t xml:space="preserve">Hit “Save &amp; Close” and make sure that you are back at “Certificate </w:t>
      </w:r>
      <w:r>
        <w:sym w:font="Wingdings" w:char="F0E0"/>
      </w:r>
      <w:r>
        <w:t xml:space="preserve"> Edit Entries” where you should see the newly created entry. Let’s create two more entries following the same procedure:</w:t>
      </w:r>
    </w:p>
    <w:tbl>
      <w:tblPr>
        <w:tblStyle w:val="FarbigesRaster-Akzent2"/>
        <w:tblW w:w="0" w:type="auto"/>
        <w:tblLook w:val="04A0" w:firstRow="1" w:lastRow="0" w:firstColumn="1" w:lastColumn="0" w:noHBand="0" w:noVBand="1"/>
      </w:tblPr>
      <w:tblGrid>
        <w:gridCol w:w="2943"/>
        <w:gridCol w:w="6267"/>
      </w:tblGrid>
      <w:tr w:rsidR="001F19B2" w14:paraId="2D23BD89"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B820892" w14:textId="77777777" w:rsidR="001F19B2" w:rsidRDefault="001F19B2" w:rsidP="001F19B2">
            <w:r>
              <w:t>Setting</w:t>
            </w:r>
          </w:p>
        </w:tc>
        <w:tc>
          <w:tcPr>
            <w:tcW w:w="6267" w:type="dxa"/>
          </w:tcPr>
          <w:p w14:paraId="668F93BE"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4FD6DED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F2AFE9F" w14:textId="77777777" w:rsidR="001F19B2" w:rsidRDefault="001F19B2" w:rsidP="001F19B2">
            <w:r>
              <w:t>Select Access Type</w:t>
            </w:r>
          </w:p>
        </w:tc>
        <w:tc>
          <w:tcPr>
            <w:tcW w:w="6267" w:type="dxa"/>
          </w:tcPr>
          <w:p w14:paraId="3F76E909" w14:textId="11A6FBF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561D8665"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1303035" w14:textId="77777777" w:rsidR="001F19B2" w:rsidRDefault="001F19B2" w:rsidP="001F19B2">
            <w:r>
              <w:t>Title</w:t>
            </w:r>
          </w:p>
        </w:tc>
        <w:tc>
          <w:tcPr>
            <w:tcW w:w="6267" w:type="dxa"/>
          </w:tcPr>
          <w:p w14:paraId="30B62105" w14:textId="408C0663"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“Administrate Certificates“”</w:t>
            </w:r>
          </w:p>
        </w:tc>
      </w:tr>
      <w:tr w:rsidR="001F19B2" w14:paraId="02765F0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5B9C445" w14:textId="77777777" w:rsidR="001F19B2" w:rsidRDefault="001F19B2" w:rsidP="001F19B2">
            <w:r>
              <w:t>GUI Classes, comma-separated</w:t>
            </w:r>
          </w:p>
        </w:tc>
        <w:tc>
          <w:tcPr>
            <w:tcW w:w="6267" w:type="dxa"/>
          </w:tcPr>
          <w:p w14:paraId="02AB58B2" w14:textId="67D2CAE2"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ilRouterGUI,</w:t>
            </w:r>
            <w:r w:rsidRPr="00FA4DF6">
              <w:t xml:space="preserve"> srCertificateAdministrationGUI</w:t>
            </w:r>
            <w:r>
              <w:br/>
              <w:t>ILIAS</w:t>
            </w:r>
            <w:r w:rsidRPr="001F19B2">
              <w:rPr>
                <w:b/>
              </w:rPr>
              <w:t xml:space="preserve"> 5.x</w:t>
            </w:r>
            <w:r>
              <w:t>: ilUIPluginRouterGUI,</w:t>
            </w:r>
            <w:r w:rsidRPr="00FA4DF6">
              <w:t xml:space="preserve"> srCertificateAdministrationGUI</w:t>
            </w:r>
          </w:p>
        </w:tc>
      </w:tr>
    </w:tbl>
    <w:p w14:paraId="084B4D0D" w14:textId="77777777" w:rsidR="001F19B2" w:rsidRDefault="001F19B2" w:rsidP="001F19B2"/>
    <w:tbl>
      <w:tblPr>
        <w:tblStyle w:val="FarbigesRaster-Akzent2"/>
        <w:tblW w:w="0" w:type="auto"/>
        <w:tblLook w:val="04A0" w:firstRow="1" w:lastRow="0" w:firstColumn="1" w:lastColumn="0" w:noHBand="0" w:noVBand="1"/>
      </w:tblPr>
      <w:tblGrid>
        <w:gridCol w:w="2943"/>
        <w:gridCol w:w="6267"/>
      </w:tblGrid>
      <w:tr w:rsidR="001F19B2" w14:paraId="2B34B9D4"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9E6C249" w14:textId="77777777" w:rsidR="001F19B2" w:rsidRDefault="001F19B2" w:rsidP="001F19B2">
            <w:r>
              <w:t>Setting</w:t>
            </w:r>
          </w:p>
        </w:tc>
        <w:tc>
          <w:tcPr>
            <w:tcW w:w="6267" w:type="dxa"/>
          </w:tcPr>
          <w:p w14:paraId="04B83E25"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519F4E2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0C9D02F" w14:textId="77777777" w:rsidR="001F19B2" w:rsidRDefault="001F19B2" w:rsidP="001F19B2">
            <w:r>
              <w:t>Select Access Type</w:t>
            </w:r>
          </w:p>
        </w:tc>
        <w:tc>
          <w:tcPr>
            <w:tcW w:w="6267" w:type="dxa"/>
          </w:tcPr>
          <w:p w14:paraId="79447090" w14:textId="77777777"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2E111C56"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7871CF1" w14:textId="77777777" w:rsidR="001F19B2" w:rsidRDefault="001F19B2" w:rsidP="001F19B2">
            <w:r>
              <w:t>Title</w:t>
            </w:r>
          </w:p>
        </w:tc>
        <w:tc>
          <w:tcPr>
            <w:tcW w:w="6267" w:type="dxa"/>
          </w:tcPr>
          <w:p w14:paraId="456E2869" w14:textId="5A6DE532"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“Certificate Types“”</w:t>
            </w:r>
          </w:p>
        </w:tc>
      </w:tr>
      <w:tr w:rsidR="001F19B2" w14:paraId="5A14CD0F"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178E110" w14:textId="77777777" w:rsidR="001F19B2" w:rsidRDefault="001F19B2" w:rsidP="001F19B2">
            <w:r>
              <w:lastRenderedPageBreak/>
              <w:t>GUI Classes, comma-separated</w:t>
            </w:r>
          </w:p>
        </w:tc>
        <w:tc>
          <w:tcPr>
            <w:tcW w:w="6267" w:type="dxa"/>
          </w:tcPr>
          <w:p w14:paraId="755F0A23" w14:textId="765F732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ilRouterGUI,</w:t>
            </w:r>
            <w:r w:rsidRPr="00FA4DF6">
              <w:t xml:space="preserve"> srCertificateTypeGUI</w:t>
            </w:r>
            <w:r>
              <w:br/>
              <w:t>ILIAS</w:t>
            </w:r>
            <w:r w:rsidRPr="001F19B2">
              <w:rPr>
                <w:b/>
              </w:rPr>
              <w:t xml:space="preserve"> 5.x</w:t>
            </w:r>
            <w:r>
              <w:t>: ilUIPluginRouterGUI,</w:t>
            </w:r>
            <w:r w:rsidRPr="00FA4DF6">
              <w:t xml:space="preserve"> srCertificateTypeGUI</w:t>
            </w:r>
          </w:p>
        </w:tc>
      </w:tr>
    </w:tbl>
    <w:p w14:paraId="1CBE3DD5" w14:textId="77777777" w:rsidR="001F19B2" w:rsidRDefault="001F19B2" w:rsidP="00FA4DF6"/>
    <w:p w14:paraId="46D082A5" w14:textId="10C3E0D1" w:rsidR="001F19B2" w:rsidRDefault="001F19B2" w:rsidP="00FA4DF6">
      <w:r>
        <w:t>The second entry allows Administrators to administrate certificates from all users in ILIAS. The third entry is needed to create and manage additional certificate types. Feel free to change permissions and titles according to your needs.</w:t>
      </w:r>
    </w:p>
    <w:p w14:paraId="459477D5" w14:textId="28B7F6DA" w:rsidR="001F19B2" w:rsidRPr="001F19B2" w:rsidRDefault="001F19B2" w:rsidP="00FA4DF6">
      <w:pPr>
        <w:rPr>
          <w:b/>
        </w:rPr>
      </w:pPr>
      <w:r w:rsidRPr="001F19B2">
        <w:rPr>
          <w:b/>
        </w:rPr>
        <w:t>Note that the GUI classes are different depending on the ILIAS version. If you updated ILIAS from 4.x to 5.x you must edit these entries so that the links are working correctly.</w:t>
      </w:r>
    </w:p>
    <w:p w14:paraId="53ACFF8B" w14:textId="5CB7B706" w:rsidR="00FA4DF6" w:rsidRPr="00FA4DF6" w:rsidRDefault="00FA4DF6" w:rsidP="00FA4DF6">
      <w:pPr>
        <w:rPr>
          <w:lang w:val="de-CH" w:eastAsia="de-DE"/>
        </w:rPr>
      </w:pPr>
      <w:r w:rsidRPr="00FA4DF6">
        <w:t>In the following screen shot you can see an example configuration</w:t>
      </w:r>
      <w:r w:rsidR="007B1A93">
        <w:t>.</w:t>
      </w:r>
      <w:r w:rsidRPr="00FA4DF6">
        <w:t xml:space="preserve"> </w:t>
      </w:r>
      <w:r w:rsidR="007B1A93">
        <w:t>Also take a look at the MainMenu with the newly created dropdown and the sub-entries:</w:t>
      </w:r>
    </w:p>
    <w:p w14:paraId="10D1D773" w14:textId="351436FB" w:rsidR="001B69E7" w:rsidRDefault="001B69E7" w:rsidP="00FA4DF6">
      <w:r>
        <w:rPr>
          <w:noProof/>
          <w:lang w:val="de-DE" w:eastAsia="de-DE"/>
        </w:rPr>
        <w:lastRenderedPageBreak/>
        <w:drawing>
          <wp:inline distT="0" distB="0" distL="0" distR="0" wp14:anchorId="0CAD4AAA" wp14:editId="0F50DB85">
            <wp:extent cx="5336848" cy="6479963"/>
            <wp:effectExtent l="0" t="0" r="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525" cy="6480785"/>
                    </a:xfrm>
                    <a:prstGeom prst="rect">
                      <a:avLst/>
                    </a:prstGeom>
                    <a:noFill/>
                    <a:ln>
                      <a:noFill/>
                    </a:ln>
                  </pic:spPr>
                </pic:pic>
              </a:graphicData>
            </a:graphic>
          </wp:inline>
        </w:drawing>
      </w:r>
    </w:p>
    <w:p w14:paraId="1FC4848C" w14:textId="511DC45A" w:rsidR="001B69E7" w:rsidRDefault="001B69E7" w:rsidP="001B69E7">
      <w:pPr>
        <w:pStyle w:val="berschrift2"/>
      </w:pPr>
      <w:bookmarkStart w:id="26" w:name="_Toc280877332"/>
      <w:bookmarkStart w:id="27" w:name="_Toc280880972"/>
      <w:bookmarkStart w:id="28" w:name="_Toc304456554"/>
      <w:r>
        <w:t>Installing the Cron-Job</w:t>
      </w:r>
      <w:bookmarkEnd w:id="26"/>
      <w:bookmarkEnd w:id="27"/>
      <w:bookmarkEnd w:id="28"/>
    </w:p>
    <w:p w14:paraId="2BE711E4" w14:textId="06A74345" w:rsidR="001B69E7" w:rsidRPr="001B69E7" w:rsidRDefault="001B69E7" w:rsidP="001B69E7">
      <w:r w:rsidRPr="001B69E7">
        <w:t xml:space="preserve">After a user of ILIAS has successfully passed a course where a certificate was defined, we want him to receive a certificate. </w:t>
      </w:r>
      <w:r w:rsidR="008C1E5F">
        <w:t>The</w:t>
      </w:r>
      <w:r w:rsidRPr="001B69E7">
        <w:t xml:space="preserve"> certificate </w:t>
      </w:r>
      <w:r w:rsidR="008C1E5F">
        <w:t xml:space="preserve">PDF </w:t>
      </w:r>
      <w:r w:rsidRPr="001B69E7">
        <w:t xml:space="preserve">will be generated by a cron-job. This documentation will instruct you on how to install the cron-job on a Debian/Ubuntu distribution, which might also work for CentOS and some other Linux </w:t>
      </w:r>
      <w:r w:rsidR="00CC0CD7">
        <w:t>distributions.</w:t>
      </w:r>
      <w:r w:rsidRPr="001B69E7">
        <w:t xml:space="preserve"> </w:t>
      </w:r>
      <w:r w:rsidR="00CC0CD7">
        <w:t>I</w:t>
      </w:r>
      <w:r w:rsidRPr="001B69E7">
        <w:t>f you are working on a different OS</w:t>
      </w:r>
      <w:r w:rsidR="00CC0CD7">
        <w:t>,</w:t>
      </w:r>
      <w:r w:rsidRPr="001B69E7">
        <w:t xml:space="preserve"> you might want to consult further resources in order to get your cron-job running.</w:t>
      </w:r>
    </w:p>
    <w:p w14:paraId="701207D2" w14:textId="615BAF81" w:rsidR="00CC0CD7" w:rsidRDefault="00CC0CD7" w:rsidP="00CC0CD7">
      <w:pPr>
        <w:pStyle w:val="Listenabsatz"/>
        <w:numPr>
          <w:ilvl w:val="0"/>
          <w:numId w:val="35"/>
        </w:numPr>
      </w:pPr>
      <w:r>
        <w:t>Connect to the server via terminal</w:t>
      </w:r>
    </w:p>
    <w:p w14:paraId="785B4B10" w14:textId="04216143" w:rsidR="00CC0CD7" w:rsidRDefault="00012246" w:rsidP="00CC0CD7">
      <w:pPr>
        <w:pStyle w:val="Listenabsatz"/>
        <w:numPr>
          <w:ilvl w:val="0"/>
          <w:numId w:val="35"/>
        </w:numPr>
      </w:pPr>
      <w:r>
        <w:lastRenderedPageBreak/>
        <w:t>Create and open</w:t>
      </w:r>
      <w:r w:rsidR="00CC0CD7">
        <w:t xml:space="preserve"> the file </w:t>
      </w:r>
      <w:r w:rsidR="00CC0CD7" w:rsidRPr="00CC0CD7">
        <w:rPr>
          <w:b/>
        </w:rPr>
        <w:t>/etc/cron.d/ilias_cert_cron</w:t>
      </w:r>
      <w:r w:rsidR="00CC0CD7">
        <w:rPr>
          <w:b/>
        </w:rPr>
        <w:t xml:space="preserve"> </w:t>
      </w:r>
      <w:r w:rsidR="00CC0CD7">
        <w:t>with a text-editor</w:t>
      </w:r>
    </w:p>
    <w:p w14:paraId="4F549453" w14:textId="5CFB42E4" w:rsidR="00CC0CD7" w:rsidRDefault="00CC0CD7" w:rsidP="00CC0CD7">
      <w:pPr>
        <w:pStyle w:val="Listenabsatz"/>
        <w:numPr>
          <w:ilvl w:val="0"/>
          <w:numId w:val="35"/>
        </w:numPr>
      </w:pPr>
      <w:r>
        <w:t>Enter the following line</w:t>
      </w:r>
    </w:p>
    <w:p w14:paraId="15FC6929" w14:textId="7F98F6AC" w:rsidR="00CC0CD7" w:rsidRPr="00CC0CD7" w:rsidRDefault="00CC0CD7" w:rsidP="00CC0CD7">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color w:val="4F81BD" w:themeColor="accent1"/>
          <w:szCs w:val="20"/>
          <w:lang w:val="de-CH" w:eastAsia="de-DE"/>
        </w:rPr>
      </w:pPr>
      <w:r>
        <w:rPr>
          <w:rFonts w:ascii="Courier" w:hAnsi="Courier"/>
        </w:rPr>
        <w:t xml:space="preserve">*/15 * * * * www-data php </w:t>
      </w:r>
      <w:r w:rsidRPr="00CC0CD7">
        <w:rPr>
          <w:rFonts w:ascii="Courier" w:hAnsi="Courier"/>
        </w:rPr>
        <w:t>[ILIAS_ROOT_PATH]/Customizing/global/plugins/Services/UIComponent/UserInterfaceHook/Certificate/classes/class.srCertificateCron.php [USER] [PASSWORD] [CLIENT_ID]</w:t>
      </w:r>
    </w:p>
    <w:p w14:paraId="5EF1B567" w14:textId="77777777" w:rsidR="00CC0CD7" w:rsidRDefault="00CC0CD7" w:rsidP="00CC0CD7"/>
    <w:p w14:paraId="325D64C2" w14:textId="72C9A874" w:rsidR="001B69E7" w:rsidRPr="001B69E7" w:rsidRDefault="001B69E7" w:rsidP="001B69E7">
      <w:r w:rsidRPr="001B69E7">
        <w:t xml:space="preserve">Replace the </w:t>
      </w:r>
      <w:r w:rsidR="00D7060A">
        <w:t>four</w:t>
      </w:r>
      <w:r w:rsidRPr="001B69E7">
        <w:t xml:space="preserve"> variables [ILIAS_ROOT_PATH], [USER], [PASSWORD] and [CLIENT_ID] according to </w:t>
      </w:r>
      <w:r w:rsidR="00D7060A">
        <w:t xml:space="preserve">the </w:t>
      </w:r>
      <w:r w:rsidR="007755AC">
        <w:t xml:space="preserve">appropriate </w:t>
      </w:r>
      <w:r w:rsidR="00D7060A">
        <w:t>values of your installation</w:t>
      </w:r>
      <w:r w:rsidRPr="001B69E7">
        <w:t xml:space="preserve">. Make sure that the user </w:t>
      </w:r>
      <w:r w:rsidR="00D7060A">
        <w:t>has</w:t>
      </w:r>
      <w:r w:rsidR="001D290F">
        <w:t xml:space="preserve"> administration permissions</w:t>
      </w:r>
      <w:r w:rsidR="00D7060A">
        <w:t xml:space="preserve"> in ILIAS, e.g. using the “root” user</w:t>
      </w:r>
      <w:r w:rsidR="001D290F">
        <w:t>.</w:t>
      </w:r>
      <w:r w:rsidRPr="001B69E7">
        <w:t xml:space="preserve"> If you can't remember your client </w:t>
      </w:r>
      <w:r w:rsidR="00D7060A">
        <w:t>ID</w:t>
      </w:r>
      <w:r w:rsidR="001D290F">
        <w:t>,</w:t>
      </w:r>
      <w:r w:rsidRPr="001B69E7">
        <w:t xml:space="preserve"> </w:t>
      </w:r>
      <w:r w:rsidR="00D7060A">
        <w:t>open the</w:t>
      </w:r>
      <w:r w:rsidRPr="001B69E7">
        <w:t xml:space="preserve"> ILIAS setup (you can find it under yourdomain.com/setup/set</w:t>
      </w:r>
      <w:r w:rsidR="00D7060A">
        <w:t>up.php).</w:t>
      </w:r>
    </w:p>
    <w:p w14:paraId="43EF3A19" w14:textId="3843E424" w:rsidR="001B69E7" w:rsidRDefault="001B69E7" w:rsidP="00D7060A">
      <w:r w:rsidRPr="001B69E7">
        <w:t xml:space="preserve">This script will run every </w:t>
      </w:r>
      <w:r w:rsidR="001D290F">
        <w:t>fifteen</w:t>
      </w:r>
      <w:r w:rsidRPr="001B69E7">
        <w:t xml:space="preserve"> minutes now in order to </w:t>
      </w:r>
      <w:r w:rsidR="00D7060A">
        <w:t>generate the PDFs of certificates</w:t>
      </w:r>
      <w:r w:rsidRPr="001B69E7">
        <w:t xml:space="preserve"> for the users that passed a course.</w:t>
      </w:r>
    </w:p>
    <w:p w14:paraId="59CC5AA6" w14:textId="35CE507B" w:rsidR="008C1E5F" w:rsidRDefault="008C1E5F" w:rsidP="008C1E5F">
      <w:pPr>
        <w:pStyle w:val="berschrift2"/>
      </w:pPr>
      <w:r>
        <w:t>Meaning of different certificate status</w:t>
      </w:r>
    </w:p>
    <w:p w14:paraId="46F257C6" w14:textId="49411EA1" w:rsidR="008C1E5F" w:rsidRDefault="008C1E5F" w:rsidP="008C1E5F">
      <w:r>
        <w:t xml:space="preserve">A certificate object can have one of the following </w:t>
      </w:r>
      <w:r w:rsidR="008B7EA8">
        <w:t>statuses</w:t>
      </w:r>
      <w:r>
        <w:t>:</w:t>
      </w:r>
    </w:p>
    <w:tbl>
      <w:tblPr>
        <w:tblStyle w:val="FarbigesRaster-Akzent2"/>
        <w:tblW w:w="0" w:type="auto"/>
        <w:tblLook w:val="04A0" w:firstRow="1" w:lastRow="0" w:firstColumn="1" w:lastColumn="0" w:noHBand="0" w:noVBand="1"/>
      </w:tblPr>
      <w:tblGrid>
        <w:gridCol w:w="1526"/>
        <w:gridCol w:w="7684"/>
      </w:tblGrid>
      <w:tr w:rsidR="008C1E5F" w14:paraId="58B4E117" w14:textId="77777777" w:rsidTr="002D59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F86092B" w14:textId="35520FAB" w:rsidR="008C1E5F" w:rsidRDefault="008C1E5F" w:rsidP="008C1E5F">
            <w:r>
              <w:t>Status</w:t>
            </w:r>
          </w:p>
        </w:tc>
        <w:tc>
          <w:tcPr>
            <w:tcW w:w="7684" w:type="dxa"/>
          </w:tcPr>
          <w:p w14:paraId="141A86DF" w14:textId="282FDF7A" w:rsidR="008C1E5F" w:rsidRDefault="008C1E5F" w:rsidP="008C1E5F">
            <w:pPr>
              <w:cnfStyle w:val="100000000000" w:firstRow="1" w:lastRow="0" w:firstColumn="0" w:lastColumn="0" w:oddVBand="0" w:evenVBand="0" w:oddHBand="0" w:evenHBand="0" w:firstRowFirstColumn="0" w:firstRowLastColumn="0" w:lastRowFirstColumn="0" w:lastRowLastColumn="0"/>
            </w:pPr>
            <w:r>
              <w:t>Description</w:t>
            </w:r>
          </w:p>
        </w:tc>
      </w:tr>
      <w:tr w:rsidR="008C1E5F" w14:paraId="437809CD" w14:textId="77777777" w:rsidTr="002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E2C2585" w14:textId="4F9D0251" w:rsidR="008C1E5F" w:rsidRDefault="008C1E5F" w:rsidP="008C1E5F">
            <w:r>
              <w:t>DRAFT</w:t>
            </w:r>
          </w:p>
        </w:tc>
        <w:tc>
          <w:tcPr>
            <w:tcW w:w="7684" w:type="dxa"/>
          </w:tcPr>
          <w:p w14:paraId="6EA823F3" w14:textId="53D86666" w:rsidR="008C1E5F" w:rsidRDefault="008C1E5F" w:rsidP="002D5970">
            <w:pPr>
              <w:cnfStyle w:val="000000100000" w:firstRow="0" w:lastRow="0" w:firstColumn="0" w:lastColumn="0" w:oddVBand="0" w:evenVBand="0" w:oddHBand="1" w:evenHBand="0" w:firstRowFirstColumn="0" w:firstRowLastColumn="0" w:lastRowFirstColumn="0" w:lastRowLastColumn="0"/>
            </w:pPr>
            <w:r>
              <w:t xml:space="preserve">Initial status when the user has passed a course and a certificate is generated. Certificates with the </w:t>
            </w:r>
            <w:r w:rsidR="002D5970">
              <w:t>DRAFT</w:t>
            </w:r>
            <w:r>
              <w:t xml:space="preserve"> status are not picked up by the cronjob to generate a PDF file. The next possible status (NEW) will be set by the cronjob according to the plugin configuration setting “</w:t>
            </w:r>
            <w:r w:rsidR="002D5970">
              <w:t>Time Range Certificate PDF Generation”.</w:t>
            </w:r>
          </w:p>
        </w:tc>
      </w:tr>
      <w:tr w:rsidR="008C1E5F" w14:paraId="3A2264F8" w14:textId="77777777" w:rsidTr="002D59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F1CE64B" w14:textId="04490DBA" w:rsidR="008C1E5F" w:rsidRDefault="002D5970" w:rsidP="008C1E5F">
            <w:r>
              <w:t>NEW</w:t>
            </w:r>
          </w:p>
        </w:tc>
        <w:tc>
          <w:tcPr>
            <w:tcW w:w="7684" w:type="dxa"/>
          </w:tcPr>
          <w:p w14:paraId="42BBCFDF" w14:textId="00128438" w:rsidR="008C1E5F" w:rsidRDefault="002D5970" w:rsidP="008C1E5F">
            <w:pPr>
              <w:cnfStyle w:val="000000010000" w:firstRow="0" w:lastRow="0" w:firstColumn="0" w:lastColumn="0" w:oddVBand="0" w:evenVBand="0" w:oddHBand="0" w:evenHBand="1" w:firstRowFirstColumn="0" w:firstRowLastColumn="0" w:lastRowFirstColumn="0" w:lastRowLastColumn="0"/>
            </w:pPr>
            <w:r>
              <w:t xml:space="preserve">Certificates with the status NEW are picked up by the </w:t>
            </w:r>
            <w:r w:rsidR="008B7EA8">
              <w:t>cronjob, which</w:t>
            </w:r>
            <w:r>
              <w:t xml:space="preserve"> will try to generate a PDF file.</w:t>
            </w:r>
          </w:p>
        </w:tc>
      </w:tr>
      <w:tr w:rsidR="008C1E5F" w14:paraId="280AEFC3" w14:textId="77777777" w:rsidTr="002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4885875" w14:textId="5261E19B" w:rsidR="008C1E5F" w:rsidRDefault="002D5970" w:rsidP="008C1E5F">
            <w:r>
              <w:t>WORKING</w:t>
            </w:r>
          </w:p>
        </w:tc>
        <w:tc>
          <w:tcPr>
            <w:tcW w:w="7684" w:type="dxa"/>
          </w:tcPr>
          <w:p w14:paraId="0DB65C98" w14:textId="1018DA24" w:rsidR="008C1E5F" w:rsidRDefault="002D5970" w:rsidP="002D5970">
            <w:pPr>
              <w:cnfStyle w:val="000000100000" w:firstRow="0" w:lastRow="0" w:firstColumn="0" w:lastColumn="0" w:oddVBand="0" w:evenVBand="0" w:oddHBand="1" w:evenHBand="0" w:firstRowFirstColumn="0" w:firstRowLastColumn="0" w:lastRowFirstColumn="0" w:lastRowLastColumn="0"/>
            </w:pPr>
            <w:r>
              <w:t>This status is applied if the certificate is currently being processed (PDF generation is in progress).</w:t>
            </w:r>
          </w:p>
        </w:tc>
      </w:tr>
      <w:tr w:rsidR="008C1E5F" w14:paraId="2E66B59D" w14:textId="77777777" w:rsidTr="002D59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69CDCB0" w14:textId="39E01510" w:rsidR="008C1E5F" w:rsidRDefault="002D5970" w:rsidP="002D5970">
            <w:r>
              <w:t>PROCESSED</w:t>
            </w:r>
          </w:p>
        </w:tc>
        <w:tc>
          <w:tcPr>
            <w:tcW w:w="7684" w:type="dxa"/>
          </w:tcPr>
          <w:p w14:paraId="0ACB2568" w14:textId="35FD3CFA" w:rsidR="008C1E5F" w:rsidRDefault="002D5970" w:rsidP="002D5970">
            <w:pPr>
              <w:cnfStyle w:val="000000010000" w:firstRow="0" w:lastRow="0" w:firstColumn="0" w:lastColumn="0" w:oddVBand="0" w:evenVBand="0" w:oddHBand="0" w:evenHBand="1" w:firstRowFirstColumn="0" w:firstRowLastColumn="0" w:lastRowFirstColumn="0" w:lastRowLastColumn="0"/>
            </w:pPr>
            <w:r>
              <w:t>The PDF generation was successful and a PDF file does exist. Certificates with this status are also downloadable via the user interface.</w:t>
            </w:r>
          </w:p>
        </w:tc>
      </w:tr>
      <w:tr w:rsidR="002D5970" w14:paraId="45C1107B" w14:textId="77777777" w:rsidTr="002D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8E94CCA" w14:textId="1AA21FA5" w:rsidR="002D5970" w:rsidRDefault="002D5970" w:rsidP="002D5970">
            <w:r>
              <w:t>FAILED</w:t>
            </w:r>
          </w:p>
        </w:tc>
        <w:tc>
          <w:tcPr>
            <w:tcW w:w="7684" w:type="dxa"/>
          </w:tcPr>
          <w:p w14:paraId="2933DD64" w14:textId="58A4B210" w:rsidR="002D5970" w:rsidRDefault="002D5970" w:rsidP="002D5970">
            <w:pPr>
              <w:cnfStyle w:val="000000100000" w:firstRow="0" w:lastRow="0" w:firstColumn="0" w:lastColumn="0" w:oddVBand="0" w:evenVBand="0" w:oddHBand="1" w:evenHBand="0" w:firstRowFirstColumn="0" w:firstRowLastColumn="0" w:lastRowFirstColumn="0" w:lastRowLastColumn="0"/>
            </w:pPr>
            <w:r>
              <w:t>The system failed to generate the PDF file due to any errors.</w:t>
            </w:r>
          </w:p>
        </w:tc>
      </w:tr>
      <w:tr w:rsidR="002D5970" w14:paraId="2BE59C15" w14:textId="77777777" w:rsidTr="002D59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FF82A26" w14:textId="22A195F7" w:rsidR="002D5970" w:rsidRDefault="002D5970" w:rsidP="002D5970">
            <w:r>
              <w:t>CALLED BACK</w:t>
            </w:r>
          </w:p>
        </w:tc>
        <w:tc>
          <w:tcPr>
            <w:tcW w:w="7684" w:type="dxa"/>
          </w:tcPr>
          <w:p w14:paraId="1E75E52C" w14:textId="1251C23D" w:rsidR="002D5970" w:rsidRDefault="008B7EA8" w:rsidP="002D5970">
            <w:pPr>
              <w:cnfStyle w:val="000000010000" w:firstRow="0" w:lastRow="0" w:firstColumn="0" w:lastColumn="0" w:oddVBand="0" w:evenVBand="0" w:oddHBand="0" w:evenHBand="1" w:firstRowFirstColumn="0" w:firstRowLastColumn="0" w:lastRowFirstColumn="0" w:lastRowLastColumn="0"/>
            </w:pPr>
            <w:r>
              <w:t>A certificate administrator can apply this status</w:t>
            </w:r>
            <w:r w:rsidR="002D5970">
              <w:t xml:space="preserve"> if a certificate was created by mistake. Any certificate with a CALLED BACK status is no longer downloadable (and can </w:t>
            </w:r>
            <w:r>
              <w:t xml:space="preserve">therefore </w:t>
            </w:r>
            <w:r w:rsidR="002D5970">
              <w:t>be seen as “invalid”)</w:t>
            </w:r>
          </w:p>
        </w:tc>
      </w:tr>
    </w:tbl>
    <w:p w14:paraId="5A1E1FA5" w14:textId="2B888431" w:rsidR="008C1E5F" w:rsidRPr="008C1E5F" w:rsidRDefault="008C1E5F" w:rsidP="008C1E5F"/>
    <w:p w14:paraId="515957E0" w14:textId="6B8D04CA" w:rsidR="00CA0DA9" w:rsidRDefault="00CA0DA9" w:rsidP="00CA0DA9">
      <w:pPr>
        <w:pStyle w:val="berschrift1"/>
      </w:pPr>
      <w:bookmarkStart w:id="29" w:name="_Toc280877333"/>
      <w:bookmarkStart w:id="30" w:name="_Toc280880973"/>
      <w:bookmarkStart w:id="31" w:name="_Toc304456555"/>
      <w:r>
        <w:lastRenderedPageBreak/>
        <w:t>User Manual</w:t>
      </w:r>
      <w:bookmarkEnd w:id="29"/>
      <w:bookmarkEnd w:id="30"/>
      <w:bookmarkEnd w:id="31"/>
    </w:p>
    <w:p w14:paraId="729975EA" w14:textId="2C59D11C" w:rsidR="00DB370F" w:rsidRDefault="00DB370F" w:rsidP="00DB370F">
      <w:pPr>
        <w:pStyle w:val="berschrift2"/>
      </w:pPr>
      <w:bookmarkStart w:id="32" w:name="_Toc280877334"/>
      <w:bookmarkStart w:id="33" w:name="_Toc280880974"/>
      <w:bookmarkStart w:id="34" w:name="_Toc304456556"/>
      <w:r>
        <w:t>Plugin configuration</w:t>
      </w:r>
      <w:bookmarkEnd w:id="32"/>
      <w:bookmarkEnd w:id="33"/>
      <w:bookmarkEnd w:id="34"/>
    </w:p>
    <w:p w14:paraId="5AEA8A9D" w14:textId="0BA3A0E8" w:rsidR="00F41215" w:rsidRDefault="00DB370F" w:rsidP="00CA0DA9">
      <w:r>
        <w:t>Navigate t</w:t>
      </w:r>
      <w:r w:rsidR="00235A06">
        <w:t>o the plugin administration and open the configuration for the Certificate plugin. Modify the default configuration according to your needs:</w:t>
      </w:r>
    </w:p>
    <w:tbl>
      <w:tblPr>
        <w:tblStyle w:val="FarbigesRaster-Akzent2"/>
        <w:tblW w:w="0" w:type="auto"/>
        <w:tblLook w:val="04A0" w:firstRow="1" w:lastRow="0" w:firstColumn="1" w:lastColumn="0" w:noHBand="0" w:noVBand="1"/>
      </w:tblPr>
      <w:tblGrid>
        <w:gridCol w:w="3227"/>
        <w:gridCol w:w="5983"/>
      </w:tblGrid>
      <w:tr w:rsidR="00F41215" w14:paraId="533FBC6C" w14:textId="77777777" w:rsidTr="00F41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A7C39D" w14:textId="44FDA5E9" w:rsidR="00F41215" w:rsidRDefault="00F41215" w:rsidP="00CA0DA9">
            <w:r>
              <w:t>Setting</w:t>
            </w:r>
          </w:p>
        </w:tc>
        <w:tc>
          <w:tcPr>
            <w:tcW w:w="5983" w:type="dxa"/>
          </w:tcPr>
          <w:p w14:paraId="42084B5B" w14:textId="51D2AF7D" w:rsidR="00F41215" w:rsidRDefault="00F41215" w:rsidP="00CA0DA9">
            <w:pPr>
              <w:cnfStyle w:val="100000000000" w:firstRow="1" w:lastRow="0" w:firstColumn="0" w:lastColumn="0" w:oddVBand="0" w:evenVBand="0" w:oddHBand="0" w:evenHBand="0" w:firstRowFirstColumn="0" w:firstRowLastColumn="0" w:lastRowFirstColumn="0" w:lastRowLastColumn="0"/>
            </w:pPr>
            <w:r>
              <w:t>Description</w:t>
            </w:r>
          </w:p>
        </w:tc>
      </w:tr>
      <w:tr w:rsidR="00F41215" w14:paraId="7EDFC882"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F2C5752" w14:textId="1AA33211" w:rsidR="00F41215" w:rsidRDefault="00F41215" w:rsidP="00CA0DA9">
            <w:r>
              <w:t>Enable support for course templates</w:t>
            </w:r>
          </w:p>
        </w:tc>
        <w:tc>
          <w:tcPr>
            <w:tcW w:w="5983" w:type="dxa"/>
          </w:tcPr>
          <w:p w14:paraId="731EC7B1" w14:textId="0149098E"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rsidRPr="00F41215">
              <w:t>If enabled, the plugin offers additional certificate settings depending if a course is marked as "course template".</w:t>
            </w:r>
          </w:p>
        </w:tc>
      </w:tr>
      <w:tr w:rsidR="00F41215" w14:paraId="480FCC8D"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A1C2320" w14:textId="6A0032A6" w:rsidR="00F41215" w:rsidRDefault="00F41215" w:rsidP="00CA0DA9">
            <w:r>
              <w:t>Print Date/Times on Certificate in UTC-Timezone</w:t>
            </w:r>
          </w:p>
        </w:tc>
        <w:tc>
          <w:tcPr>
            <w:tcW w:w="5983" w:type="dxa"/>
          </w:tcPr>
          <w:p w14:paraId="547C8539" w14:textId="77777777" w:rsidR="00F41215" w:rsidRDefault="00F41215" w:rsidP="00CA0DA9">
            <w:pPr>
              <w:cnfStyle w:val="000000010000" w:firstRow="0" w:lastRow="0" w:firstColumn="0" w:lastColumn="0" w:oddVBand="0" w:evenVBand="0" w:oddHBand="0" w:evenHBand="1" w:firstRowFirstColumn="0" w:firstRowLastColumn="0" w:lastRowFirstColumn="0" w:lastRowLastColumn="0"/>
            </w:pPr>
          </w:p>
        </w:tc>
      </w:tr>
      <w:tr w:rsidR="00F41215" w14:paraId="2B395596"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2705D5" w14:textId="24A3EEA3" w:rsidR="00F41215" w:rsidRDefault="00F41215" w:rsidP="00CA0DA9">
            <w:r>
              <w:t>Date Format</w:t>
            </w:r>
          </w:p>
        </w:tc>
        <w:tc>
          <w:tcPr>
            <w:tcW w:w="5983" w:type="dxa"/>
          </w:tcPr>
          <w:p w14:paraId="7117703A" w14:textId="4006AA79" w:rsidR="00F41215" w:rsidRDefault="00F41215" w:rsidP="00CA0DA9">
            <w:pPr>
              <w:cnfStyle w:val="000000100000" w:firstRow="0" w:lastRow="0" w:firstColumn="0" w:lastColumn="0" w:oddVBand="0" w:evenVBand="0" w:oddHBand="1" w:evenHBand="0" w:firstRowFirstColumn="0" w:firstRowLastColumn="0" w:lastRowFirstColumn="0" w:lastRowLastColumn="0"/>
            </w:pPr>
            <w:r>
              <w:t>Date format used to format all dates from the standard placeholders</w:t>
            </w:r>
          </w:p>
        </w:tc>
      </w:tr>
      <w:tr w:rsidR="00F41215" w14:paraId="62C25C3A"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95205A" w14:textId="5AC6B3D4" w:rsidR="00F41215" w:rsidRDefault="00F41215" w:rsidP="00CA0DA9">
            <w:r>
              <w:t>Datetime Format</w:t>
            </w:r>
          </w:p>
        </w:tc>
        <w:tc>
          <w:tcPr>
            <w:tcW w:w="5983" w:type="dxa"/>
          </w:tcPr>
          <w:p w14:paraId="6106F3C3" w14:textId="13EDBDFC" w:rsidR="00F41215" w:rsidRDefault="00F41215" w:rsidP="00CA0DA9">
            <w:pPr>
              <w:cnfStyle w:val="000000010000" w:firstRow="0" w:lastRow="0" w:firstColumn="0" w:lastColumn="0" w:oddVBand="0" w:evenVBand="0" w:oddHBand="0" w:evenHBand="1" w:firstRowFirstColumn="0" w:firstRowLastColumn="0" w:lastRowFirstColumn="0" w:lastRowLastColumn="0"/>
            </w:pPr>
            <w:r>
              <w:t>Date format used to format all dates with time from the standard placeholders</w:t>
            </w:r>
          </w:p>
        </w:tc>
      </w:tr>
      <w:tr w:rsidR="00F41215" w14:paraId="1C9592E5"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558F57C" w14:textId="229E2A97" w:rsidR="00F41215" w:rsidRDefault="00F41215" w:rsidP="00CA0DA9">
            <w:r>
              <w:t>Time Range Certificate PDF generation (in seconds)</w:t>
            </w:r>
          </w:p>
        </w:tc>
        <w:tc>
          <w:tcPr>
            <w:tcW w:w="5983" w:type="dxa"/>
          </w:tcPr>
          <w:p w14:paraId="50CE7CC6" w14:textId="28D4A59E" w:rsidR="00F41215" w:rsidRDefault="00F41215" w:rsidP="00CA0DA9">
            <w:pPr>
              <w:cnfStyle w:val="000000100000" w:firstRow="0" w:lastRow="0" w:firstColumn="0" w:lastColumn="0" w:oddVBand="0" w:evenVBand="0" w:oddHBand="1" w:evenHBand="0" w:firstRowFirstColumn="0" w:firstRowLastColumn="0" w:lastRowFirstColumn="0" w:lastRowLastColumn="0"/>
            </w:pPr>
            <w:r>
              <w:t>You can set a time range in seconds to invoke the PDF generation of a certificate. If you enter zero, the PDF is generated right after the user passed the course. Note that possible notifications are also sent after the given time range.</w:t>
            </w:r>
          </w:p>
        </w:tc>
      </w:tr>
      <w:tr w:rsidR="00F41215" w14:paraId="3E8E1ACC"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CA57CA0" w14:textId="6CA6D435" w:rsidR="00F41215" w:rsidRDefault="00F41215" w:rsidP="00CA0DA9">
            <w:r>
              <w:t>Path to Hook-Class</w:t>
            </w:r>
          </w:p>
        </w:tc>
        <w:tc>
          <w:tcPr>
            <w:tcW w:w="5983" w:type="dxa"/>
          </w:tcPr>
          <w:p w14:paraId="33AAE7DF" w14:textId="76EEF939" w:rsidR="00F41215" w:rsidRDefault="00F41215" w:rsidP="00CA0DA9">
            <w:pPr>
              <w:cnfStyle w:val="000000010000" w:firstRow="0" w:lastRow="0" w:firstColumn="0" w:lastColumn="0" w:oddVBand="0" w:evenVBand="0" w:oddHBand="0" w:evenHBand="1" w:firstRowFirstColumn="0" w:firstRowLastColumn="0" w:lastRowFirstColumn="0" w:lastRowLastColumn="0"/>
            </w:pPr>
            <w:r w:rsidRPr="00F41215">
              <w:t>Path to the class 'srCertificateCustomHooks', e.g. './Customizing/global/Certificate/class.srCertificateCustomHooks.php'.</w:t>
            </w:r>
            <w:r w:rsidRPr="00F41215">
              <w:br/>
              <w:t>This class can be used to modify the standard behaviour of this plugin at various points. Must extend srCertificateHooks (see class description for more information).</w:t>
            </w:r>
          </w:p>
        </w:tc>
      </w:tr>
      <w:tr w:rsidR="00F41215" w14:paraId="3908DC63"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F62CC5B" w14:textId="23FB8A6C" w:rsidR="00F41215" w:rsidRDefault="00F41215" w:rsidP="00CA0DA9">
            <w:r>
              <w:t>Callback E-Mail</w:t>
            </w:r>
          </w:p>
        </w:tc>
        <w:tc>
          <w:tcPr>
            <w:tcW w:w="5983" w:type="dxa"/>
          </w:tcPr>
          <w:p w14:paraId="7C468929" w14:textId="3B2AFE94"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t>E-Mail will be sent to this address whenever a certificate is called back.</w:t>
            </w:r>
          </w:p>
        </w:tc>
      </w:tr>
      <w:tr w:rsidR="00F41215" w14:paraId="163D0A60"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7990E3" w14:textId="3EC3C1A4" w:rsidR="00F41215" w:rsidRDefault="00F41215" w:rsidP="00CA0DA9">
            <w:r>
              <w:t>Free Space Warning (MB)</w:t>
            </w:r>
          </w:p>
        </w:tc>
        <w:tc>
          <w:tcPr>
            <w:tcW w:w="5983" w:type="dxa"/>
          </w:tcPr>
          <w:p w14:paraId="3FB823AA" w14:textId="7B7537CC" w:rsidR="00F41215" w:rsidRDefault="00F41215" w:rsidP="00CA0DA9">
            <w:pPr>
              <w:cnfStyle w:val="000000010000" w:firstRow="0" w:lastRow="0" w:firstColumn="0" w:lastColumn="0" w:oddVBand="0" w:evenVBand="0" w:oddHBand="0" w:evenHBand="1" w:firstRowFirstColumn="0" w:firstRowLastColumn="0" w:lastRowFirstColumn="0" w:lastRowLastColumn="0"/>
            </w:pPr>
            <w:r>
              <w:t>Send a warning to the system administrator when the amount of free space for the certificate creation is lower than this value.</w:t>
            </w:r>
          </w:p>
        </w:tc>
      </w:tr>
      <w:tr w:rsidR="00F41215" w14:paraId="426505C0"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2FB2CF" w14:textId="389A79BB" w:rsidR="00F41215" w:rsidRDefault="00F41215" w:rsidP="00CA0DA9">
            <w:r>
              <w:t>Administrate Certificate Types</w:t>
            </w:r>
          </w:p>
        </w:tc>
        <w:tc>
          <w:tcPr>
            <w:tcW w:w="5983" w:type="dxa"/>
          </w:tcPr>
          <w:p w14:paraId="22EB92A2" w14:textId="193CD2C1" w:rsidR="00F41215" w:rsidRDefault="00F41215" w:rsidP="00CA0DA9">
            <w:pPr>
              <w:cnfStyle w:val="000000100000" w:firstRow="0" w:lastRow="0" w:firstColumn="0" w:lastColumn="0" w:oddVBand="0" w:evenVBand="0" w:oddHBand="1" w:evenHBand="0" w:firstRowFirstColumn="0" w:firstRowLastColumn="0" w:lastRowFirstColumn="0" w:lastRowLastColumn="0"/>
            </w:pPr>
            <w:r>
              <w:t>Select roles that are able to administrate certificate types.</w:t>
            </w:r>
          </w:p>
        </w:tc>
      </w:tr>
      <w:tr w:rsidR="00F41215" w14:paraId="28B949D6"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8BD9DFF" w14:textId="67526B69" w:rsidR="00F41215" w:rsidRDefault="00F41215" w:rsidP="00CA0DA9">
            <w:r>
              <w:t>Administrate Certificates</w:t>
            </w:r>
          </w:p>
        </w:tc>
        <w:tc>
          <w:tcPr>
            <w:tcW w:w="5983" w:type="dxa"/>
          </w:tcPr>
          <w:p w14:paraId="0D62F763" w14:textId="5FEF7EB9" w:rsidR="00F41215" w:rsidRDefault="00F41215" w:rsidP="00CA0DA9">
            <w:pPr>
              <w:cnfStyle w:val="000000010000" w:firstRow="0" w:lastRow="0" w:firstColumn="0" w:lastColumn="0" w:oddVBand="0" w:evenVBand="0" w:oddHBand="0" w:evenHBand="1" w:firstRowFirstColumn="0" w:firstRowLastColumn="0" w:lastRowFirstColumn="0" w:lastRowLastColumn="0"/>
            </w:pPr>
            <w:r>
              <w:t>Select roles that are allowed to globally search and download certificates.</w:t>
            </w:r>
          </w:p>
        </w:tc>
      </w:tr>
    </w:tbl>
    <w:p w14:paraId="68E180D5" w14:textId="77777777" w:rsidR="00F41215" w:rsidRDefault="00F41215" w:rsidP="00CA0DA9"/>
    <w:p w14:paraId="6D8DCE4F" w14:textId="31169A09" w:rsidR="00235A06" w:rsidRDefault="00235A06" w:rsidP="00CA0DA9">
      <w:r>
        <w:rPr>
          <w:noProof/>
          <w:lang w:val="de-DE" w:eastAsia="de-DE"/>
        </w:rPr>
        <w:lastRenderedPageBreak/>
        <w:drawing>
          <wp:inline distT="0" distB="0" distL="0" distR="0" wp14:anchorId="5F546132" wp14:editId="2E3B396B">
            <wp:extent cx="5757545" cy="6028055"/>
            <wp:effectExtent l="0" t="0" r="8255" b="0"/>
            <wp:docPr id="3" name="Bild 3" descr="Macintosh HD:Users:Wanze:Desktop:Bildschirmfoto 2014-12-21 um 12.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4-12-21 um 12.3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6028055"/>
                    </a:xfrm>
                    <a:prstGeom prst="rect">
                      <a:avLst/>
                    </a:prstGeom>
                    <a:noFill/>
                    <a:ln>
                      <a:noFill/>
                    </a:ln>
                  </pic:spPr>
                </pic:pic>
              </a:graphicData>
            </a:graphic>
          </wp:inline>
        </w:drawing>
      </w:r>
    </w:p>
    <w:p w14:paraId="6111E705" w14:textId="60D051B8" w:rsidR="00AC5397" w:rsidRDefault="00AC5397" w:rsidP="00DB370F">
      <w:pPr>
        <w:pStyle w:val="berschrift2"/>
      </w:pPr>
      <w:bookmarkStart w:id="35" w:name="_Toc280877335"/>
      <w:bookmarkStart w:id="36" w:name="_Toc280880975"/>
      <w:bookmarkStart w:id="37" w:name="_Toc304456557"/>
      <w:r>
        <w:t>Certificate types</w:t>
      </w:r>
      <w:bookmarkEnd w:id="35"/>
      <w:bookmarkEnd w:id="36"/>
      <w:bookmarkEnd w:id="37"/>
    </w:p>
    <w:p w14:paraId="3BB66F15" w14:textId="7E6ED827" w:rsidR="00AC5397" w:rsidRDefault="00235A06" w:rsidP="00CA0DA9">
      <w:r>
        <w:t xml:space="preserve">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w:t>
      </w:r>
      <w:r w:rsidR="008C1691">
        <w:t>according</w:t>
      </w:r>
      <w:r>
        <w:t xml:space="preserve"> to your needs or create </w:t>
      </w:r>
      <w:r w:rsidR="008C1691">
        <w:t>additional</w:t>
      </w:r>
      <w:r>
        <w:t xml:space="preserve"> types</w:t>
      </w:r>
      <w:r w:rsidR="008C1691">
        <w:t>.</w:t>
      </w:r>
    </w:p>
    <w:p w14:paraId="2603E4D7" w14:textId="7D675E61" w:rsidR="008C1691" w:rsidRDefault="008C1691" w:rsidP="008C1691">
      <w:pPr>
        <w:pStyle w:val="berschrift3"/>
      </w:pPr>
      <w:bookmarkStart w:id="38" w:name="_Toc280877336"/>
      <w:bookmarkStart w:id="39" w:name="_Toc280880976"/>
      <w:bookmarkStart w:id="40" w:name="_Toc304456558"/>
      <w:r>
        <w:t>General settings</w:t>
      </w:r>
      <w:bookmarkEnd w:id="38"/>
      <w:bookmarkEnd w:id="39"/>
      <w:bookmarkEnd w:id="40"/>
    </w:p>
    <w:p w14:paraId="019CA627" w14:textId="1ACF7516" w:rsidR="008C1691" w:rsidRDefault="008C1691" w:rsidP="008C1691">
      <w:r>
        <w:t>Open the GUI for managing the Certificate types over the previous installed MainMenu entry. Edit the “Default Certificate” type.</w:t>
      </w:r>
    </w:p>
    <w:p w14:paraId="2AF49B43" w14:textId="04F52193" w:rsidR="008C1691" w:rsidRDefault="008C1691" w:rsidP="008C1691">
      <w:r>
        <w:rPr>
          <w:noProof/>
          <w:lang w:val="de-DE" w:eastAsia="de-DE"/>
        </w:rPr>
        <w:lastRenderedPageBreak/>
        <w:drawing>
          <wp:inline distT="0" distB="0" distL="0" distR="0" wp14:anchorId="4890E5D4" wp14:editId="5F7A2812">
            <wp:extent cx="5757545" cy="5393055"/>
            <wp:effectExtent l="0" t="0" r="8255" b="0"/>
            <wp:docPr id="4"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1 um 12.49.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5393055"/>
                    </a:xfrm>
                    <a:prstGeom prst="rect">
                      <a:avLst/>
                    </a:prstGeom>
                    <a:noFill/>
                    <a:ln>
                      <a:noFill/>
                    </a:ln>
                  </pic:spPr>
                </pic:pic>
              </a:graphicData>
            </a:graphic>
          </wp:inline>
        </w:drawing>
      </w:r>
    </w:p>
    <w:p w14:paraId="37492AF1" w14:textId="0D012EE7" w:rsidR="000D36D1" w:rsidRDefault="000D36D1" w:rsidP="000D36D1">
      <w:pPr>
        <w:pStyle w:val="berschrift3"/>
      </w:pPr>
      <w:bookmarkStart w:id="41" w:name="_Toc280877337"/>
      <w:bookmarkStart w:id="42" w:name="_Toc280880977"/>
      <w:bookmarkStart w:id="43" w:name="_Toc304456559"/>
      <w:r>
        <w:t>Template</w:t>
      </w:r>
      <w:bookmarkEnd w:id="41"/>
      <w:bookmarkEnd w:id="42"/>
      <w:bookmarkEnd w:id="43"/>
    </w:p>
    <w:p w14:paraId="0171151C" w14:textId="521593C4" w:rsidR="000D36D1" w:rsidRDefault="00000A4F" w:rsidP="000D36D1">
      <w: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22" w:history="1">
        <w:r w:rsidRPr="00967152">
          <w:rPr>
            <w:rStyle w:val="Link"/>
          </w:rPr>
          <w:t>Jaspersoft Studio</w:t>
        </w:r>
      </w:hyperlink>
      <w:r>
        <w:t>.</w:t>
      </w:r>
    </w:p>
    <w:p w14:paraId="602D3596" w14:textId="2902F622" w:rsidR="00000A4F" w:rsidRDefault="00000A4F" w:rsidP="000D36D1">
      <w:r>
        <w:t>The typical procedure to create a new PDF layout looks like this:</w:t>
      </w:r>
    </w:p>
    <w:p w14:paraId="416DB699" w14:textId="39B1B735" w:rsidR="00000A4F" w:rsidRDefault="00000A4F" w:rsidP="00000A4F">
      <w:pPr>
        <w:pStyle w:val="Listenabsatz"/>
        <w:numPr>
          <w:ilvl w:val="0"/>
          <w:numId w:val="39"/>
        </w:numPr>
      </w:pPr>
      <w:r>
        <w:t>Download the Default Template file. This jrxml file contains a sample XML structure which you can customize further by adding text, images and placeholders</w:t>
      </w:r>
    </w:p>
    <w:p w14:paraId="4A43E56B" w14:textId="20C31C0B" w:rsidR="00000A4F" w:rsidRDefault="00000A4F" w:rsidP="00000A4F">
      <w:pPr>
        <w:pStyle w:val="Listenabsatz"/>
        <w:numPr>
          <w:ilvl w:val="0"/>
          <w:numId w:val="39"/>
        </w:numPr>
      </w:pPr>
      <w:r>
        <w:t xml:space="preserve">Open the </w:t>
      </w:r>
      <w:r w:rsidR="00967152">
        <w:t>jrxml file</w:t>
      </w:r>
      <w:r>
        <w:t xml:space="preserve"> with “Jaspersoft Studio”. </w:t>
      </w:r>
      <w:r w:rsidR="00967152">
        <w:t>Make your modifications and save the file.</w:t>
      </w:r>
    </w:p>
    <w:p w14:paraId="77EED736" w14:textId="03B9B413" w:rsidR="00967152" w:rsidRDefault="00967152" w:rsidP="00000A4F">
      <w:pPr>
        <w:pStyle w:val="Listenabsatz"/>
        <w:numPr>
          <w:ilvl w:val="0"/>
          <w:numId w:val="39"/>
        </w:numPr>
      </w:pPr>
      <w:r>
        <w:t>Upload the jrxml file again</w:t>
      </w:r>
    </w:p>
    <w:p w14:paraId="78179B59" w14:textId="375B485E" w:rsidR="00967152" w:rsidRDefault="00967152" w:rsidP="00000A4F">
      <w:pPr>
        <w:pStyle w:val="Listenabsatz"/>
        <w:numPr>
          <w:ilvl w:val="0"/>
          <w:numId w:val="39"/>
        </w:numPr>
      </w:pPr>
      <w:r>
        <w:t>Add any referenced assets in the template file (such as images)</w:t>
      </w:r>
    </w:p>
    <w:p w14:paraId="063DDC73" w14:textId="0E3EED50" w:rsidR="00967152" w:rsidRDefault="00967152" w:rsidP="00000A4F">
      <w:pPr>
        <w:pStyle w:val="Listenabsatz"/>
        <w:numPr>
          <w:ilvl w:val="0"/>
          <w:numId w:val="39"/>
        </w:numPr>
      </w:pPr>
      <w:r>
        <w:t>Save</w:t>
      </w:r>
    </w:p>
    <w:p w14:paraId="068EB216" w14:textId="10FBDD05" w:rsidR="00000A4F" w:rsidRDefault="00000A4F" w:rsidP="000D36D1">
      <w:r>
        <w:rPr>
          <w:noProof/>
          <w:lang w:val="de-DE" w:eastAsia="de-DE"/>
        </w:rPr>
        <w:lastRenderedPageBreak/>
        <w:drawing>
          <wp:inline distT="0" distB="0" distL="0" distR="0" wp14:anchorId="1A874BFE" wp14:editId="66922E01">
            <wp:extent cx="5757545" cy="3098800"/>
            <wp:effectExtent l="0" t="0" r="8255"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1 um 12.5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p w14:paraId="1F22DF1F" w14:textId="6D5C77B5" w:rsidR="00967152" w:rsidRDefault="00967152" w:rsidP="000D36D1">
      <w:r>
        <w:t>The screenshot below shows the Jaspersoft Studio with the default template:</w:t>
      </w:r>
    </w:p>
    <w:p w14:paraId="10ECF415" w14:textId="1CAE88FD" w:rsidR="00967152" w:rsidRDefault="00152CBC" w:rsidP="000D36D1">
      <w:r>
        <w:rPr>
          <w:noProof/>
          <w:lang w:val="de-DE" w:eastAsia="de-DE"/>
        </w:rPr>
        <w:drawing>
          <wp:inline distT="0" distB="0" distL="0" distR="0" wp14:anchorId="3E888701" wp14:editId="7FEC05FC">
            <wp:extent cx="5748655" cy="3996055"/>
            <wp:effectExtent l="0" t="0" r="0" b="0"/>
            <wp:docPr id="10"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1 um 13.16.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996055"/>
                    </a:xfrm>
                    <a:prstGeom prst="rect">
                      <a:avLst/>
                    </a:prstGeom>
                    <a:noFill/>
                    <a:ln>
                      <a:noFill/>
                    </a:ln>
                  </pic:spPr>
                </pic:pic>
              </a:graphicData>
            </a:graphic>
          </wp:inline>
        </w:drawing>
      </w:r>
    </w:p>
    <w:p w14:paraId="20D2A43E" w14:textId="4BF3906D" w:rsidR="00967152" w:rsidRDefault="00967152" w:rsidP="00967152">
      <w:pPr>
        <w:pStyle w:val="berschrift3"/>
      </w:pPr>
      <w:bookmarkStart w:id="44" w:name="_Toc280877338"/>
      <w:bookmarkStart w:id="45" w:name="_Toc280880978"/>
      <w:bookmarkStart w:id="46" w:name="_Toc304456560"/>
      <w:r>
        <w:t>Settings</w:t>
      </w:r>
      <w:bookmarkEnd w:id="44"/>
      <w:bookmarkEnd w:id="45"/>
      <w:bookmarkEnd w:id="46"/>
    </w:p>
    <w:p w14:paraId="59F87E63" w14:textId="58CFE688" w:rsidR="00967152" w:rsidRDefault="00152CBC" w:rsidP="00967152">
      <w:r>
        <w:t>The following settings are available:</w:t>
      </w:r>
    </w:p>
    <w:p w14:paraId="36AF4AAA" w14:textId="77777777" w:rsidR="00152CBC" w:rsidRPr="00967152" w:rsidRDefault="00152CBC" w:rsidP="00967152"/>
    <w:tbl>
      <w:tblPr>
        <w:tblStyle w:val="FarbigesRaster-Akzent2"/>
        <w:tblW w:w="0" w:type="auto"/>
        <w:tblLook w:val="04A0" w:firstRow="1" w:lastRow="0" w:firstColumn="1" w:lastColumn="0" w:noHBand="0" w:noVBand="1"/>
      </w:tblPr>
      <w:tblGrid>
        <w:gridCol w:w="2802"/>
        <w:gridCol w:w="6410"/>
      </w:tblGrid>
      <w:tr w:rsidR="00152CBC" w14:paraId="3505DBB1"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EF7C347" w14:textId="7C85B1A2" w:rsidR="00152CBC" w:rsidRPr="00BF1016" w:rsidRDefault="00152CBC" w:rsidP="00967152">
            <w:pPr>
              <w:rPr>
                <w:b w:val="0"/>
              </w:rPr>
            </w:pPr>
            <w:r w:rsidRPr="00BF1016">
              <w:t>Setting</w:t>
            </w:r>
          </w:p>
        </w:tc>
        <w:tc>
          <w:tcPr>
            <w:tcW w:w="6410" w:type="dxa"/>
          </w:tcPr>
          <w:p w14:paraId="720B4292" w14:textId="2FFC7D6D" w:rsidR="00152CBC" w:rsidRPr="00BF1016" w:rsidRDefault="00152CBC" w:rsidP="00967152">
            <w:pPr>
              <w:cnfStyle w:val="100000000000" w:firstRow="1" w:lastRow="0" w:firstColumn="0" w:lastColumn="0" w:oddVBand="0" w:evenVBand="0" w:oddHBand="0" w:evenHBand="0" w:firstRowFirstColumn="0" w:firstRowLastColumn="0" w:lastRowFirstColumn="0" w:lastRowLastColumn="0"/>
              <w:rPr>
                <w:b w:val="0"/>
              </w:rPr>
            </w:pPr>
            <w:r w:rsidRPr="00BF1016">
              <w:t>Description</w:t>
            </w:r>
          </w:p>
        </w:tc>
      </w:tr>
      <w:tr w:rsidR="00152CBC" w14:paraId="10BD3EE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CC9EA7F" w14:textId="046495E5" w:rsidR="00152CBC" w:rsidRDefault="00152CBC" w:rsidP="00967152">
            <w:r>
              <w:t>Certificate downloadable</w:t>
            </w:r>
          </w:p>
        </w:tc>
        <w:tc>
          <w:tcPr>
            <w:tcW w:w="6410" w:type="dxa"/>
          </w:tcPr>
          <w:p w14:paraId="2935D1C5" w14:textId="21D716C2" w:rsidR="00152CBC" w:rsidRDefault="00152CBC" w:rsidP="00967152">
            <w:pPr>
              <w:cnfStyle w:val="000000100000" w:firstRow="0" w:lastRow="0" w:firstColumn="0" w:lastColumn="0" w:oddVBand="0" w:evenVBand="0" w:oddHBand="1" w:evenHBand="0" w:firstRowFirstColumn="0" w:firstRowLastColumn="0" w:lastRowFirstColumn="0" w:lastRowLastColumn="0"/>
            </w:pPr>
            <w:r>
              <w:t>If activated, the user is able to download the certificate PDF himself.</w:t>
            </w:r>
          </w:p>
        </w:tc>
      </w:tr>
      <w:tr w:rsidR="00152CBC" w14:paraId="15A09523"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7239ABB" w14:textId="5390DC87" w:rsidR="00152CBC" w:rsidRDefault="00152CBC" w:rsidP="00967152">
            <w:r>
              <w:t>Default language</w:t>
            </w:r>
          </w:p>
        </w:tc>
        <w:tc>
          <w:tcPr>
            <w:tcW w:w="6410" w:type="dxa"/>
          </w:tcPr>
          <w:p w14:paraId="3BF3DE36" w14:textId="5D5ED438" w:rsidR="00152CBC" w:rsidRDefault="00152CBC" w:rsidP="00152CBC">
            <w:pPr>
              <w:cnfStyle w:val="000000010000" w:firstRow="0" w:lastRow="0" w:firstColumn="0" w:lastColumn="0" w:oddVBand="0" w:evenVBand="0" w:oddHBand="0" w:evenHBand="1" w:firstRowFirstColumn="0" w:firstRowLastColumn="0" w:lastRowFirstColumn="0" w:lastRowLastColumn="0"/>
            </w:pPr>
            <w:r>
              <w:t>If the Certificate type supports multiple languages, specify the one that is chosen if the language of the user obtaining a certificate doesn’t match any of the supported languages by the type.</w:t>
            </w:r>
          </w:p>
        </w:tc>
      </w:tr>
      <w:tr w:rsidR="00152CBC" w14:paraId="23D4E29A"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C86192F" w14:textId="1A005A63" w:rsidR="00152CBC" w:rsidRDefault="00152CBC" w:rsidP="00967152">
            <w:r>
              <w:t>Generation</w:t>
            </w:r>
          </w:p>
        </w:tc>
        <w:tc>
          <w:tcPr>
            <w:tcW w:w="6410" w:type="dxa"/>
          </w:tcPr>
          <w:p w14:paraId="456439EC" w14:textId="77777777" w:rsidR="00152CBC" w:rsidRDefault="00152CBC" w:rsidP="00967152">
            <w:pPr>
              <w:cnfStyle w:val="000000100000" w:firstRow="0" w:lastRow="0" w:firstColumn="0" w:lastColumn="0" w:oddVBand="0" w:evenVBand="0" w:oddHBand="1" w:evenHBand="0" w:firstRowFirstColumn="0" w:firstRowLastColumn="0" w:lastRowFirstColumn="0" w:lastRowLastColumn="0"/>
            </w:pPr>
            <w:r>
              <w:t>Choose when a Certificate is generated:</w:t>
            </w:r>
          </w:p>
          <w:p w14:paraId="50CA90FD" w14:textId="77777777" w:rsidR="00152CBC" w:rsidRDefault="00152CBC" w:rsidP="00152CBC">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Automatically, if the user passes a course</w:t>
            </w:r>
          </w:p>
          <w:p w14:paraId="7303E61B" w14:textId="77777777" w:rsidR="00152CBC" w:rsidRDefault="00152CBC" w:rsidP="00152CBC">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Manually</w:t>
            </w:r>
          </w:p>
          <w:p w14:paraId="4F810620" w14:textId="24CD66B8" w:rsidR="00152CBC" w:rsidRDefault="00152CBC" w:rsidP="00152CBC">
            <w:pPr>
              <w:cnfStyle w:val="000000100000" w:firstRow="0" w:lastRow="0" w:firstColumn="0" w:lastColumn="0" w:oddVBand="0" w:evenVBand="0" w:oddHBand="1" w:evenHBand="0" w:firstRowFirstColumn="0" w:firstRowLastColumn="0" w:lastRowFirstColumn="0" w:lastRowLastColumn="0"/>
            </w:pPr>
            <w:r>
              <w:t>At the moment, the second option is not supported by the plugin.</w:t>
            </w:r>
          </w:p>
        </w:tc>
      </w:tr>
      <w:tr w:rsidR="00152CBC" w14:paraId="47D69DE2"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905F3C7" w14:textId="76EA6CF8" w:rsidR="00152CBC" w:rsidRDefault="00152CBC" w:rsidP="00967152">
            <w:r>
              <w:t>Notification</w:t>
            </w:r>
          </w:p>
        </w:tc>
        <w:tc>
          <w:tcPr>
            <w:tcW w:w="6410" w:type="dxa"/>
          </w:tcPr>
          <w:p w14:paraId="3465FE39" w14:textId="1A6354EA" w:rsidR="00152CBC" w:rsidRDefault="00152CBC" w:rsidP="00967152">
            <w:pPr>
              <w:cnfStyle w:val="000000010000" w:firstRow="0" w:lastRow="0" w:firstColumn="0" w:lastColumn="0" w:oddVBand="0" w:evenVBand="0" w:oddHBand="0" w:evenHBand="1" w:firstRowFirstColumn="0" w:firstRowLastColumn="0" w:lastRowFirstColumn="0" w:lastRowLastColumn="0"/>
            </w:pPr>
            <w:r>
              <w:t>Enter e-mail addresses getting notified whenever a certificate is generated (comma separated).</w:t>
            </w:r>
          </w:p>
        </w:tc>
      </w:tr>
      <w:tr w:rsidR="00152CBC" w14:paraId="669EFE1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F73C464" w14:textId="6FBD615B" w:rsidR="00152CBC" w:rsidRDefault="00152CBC" w:rsidP="00967152">
            <w:r>
              <w:t>User Notification</w:t>
            </w:r>
          </w:p>
        </w:tc>
        <w:tc>
          <w:tcPr>
            <w:tcW w:w="6410" w:type="dxa"/>
          </w:tcPr>
          <w:p w14:paraId="6741E946" w14:textId="4F4CE3C8" w:rsidR="00152CBC" w:rsidRDefault="00152CBC" w:rsidP="00967152">
            <w:pPr>
              <w:cnfStyle w:val="000000100000" w:firstRow="0" w:lastRow="0" w:firstColumn="0" w:lastColumn="0" w:oddVBand="0" w:evenVBand="0" w:oddHBand="1" w:evenHBand="0" w:firstRowFirstColumn="0" w:firstRowLastColumn="0" w:lastRowFirstColumn="0" w:lastRowLastColumn="0"/>
            </w:pPr>
            <w:r>
              <w:t>Activate this setting if the user should receive the certificate by email.</w:t>
            </w:r>
          </w:p>
        </w:tc>
      </w:tr>
      <w:tr w:rsidR="00152CBC" w14:paraId="04CABE60"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4AA8238" w14:textId="3C5B4AF2" w:rsidR="00152CBC" w:rsidRDefault="00152CBC" w:rsidP="00967152">
            <w:r>
              <w:t>Validity Type</w:t>
            </w:r>
          </w:p>
        </w:tc>
        <w:tc>
          <w:tcPr>
            <w:tcW w:w="6410" w:type="dxa"/>
          </w:tcPr>
          <w:p w14:paraId="46257AB5" w14:textId="77777777" w:rsidR="00152CBC" w:rsidRDefault="00152CBC" w:rsidP="00967152">
            <w:pPr>
              <w:cnfStyle w:val="000000010000" w:firstRow="0" w:lastRow="0" w:firstColumn="0" w:lastColumn="0" w:oddVBand="0" w:evenVBand="0" w:oddHBand="0" w:evenHBand="1" w:firstRowFirstColumn="0" w:firstRowLastColumn="0" w:lastRowFirstColumn="0" w:lastRowLastColumn="0"/>
            </w:pPr>
            <w:r>
              <w:t>Define the validity type of a certificate:</w:t>
            </w:r>
          </w:p>
          <w:p w14:paraId="74D4CCFD" w14:textId="77777777"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Always</w:t>
            </w:r>
          </w:p>
          <w:p w14:paraId="11983F57" w14:textId="77777777"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Date range after creation of certificate</w:t>
            </w:r>
          </w:p>
          <w:p w14:paraId="7C528524" w14:textId="0107CED3" w:rsidR="00152CBC" w:rsidRDefault="00152CBC" w:rsidP="00152CBC">
            <w:pPr>
              <w:pStyle w:val="Listenabsatz"/>
              <w:numPr>
                <w:ilvl w:val="0"/>
                <w:numId w:val="41"/>
              </w:numPr>
              <w:cnfStyle w:val="000000010000" w:firstRow="0" w:lastRow="0" w:firstColumn="0" w:lastColumn="0" w:oddVBand="0" w:evenVBand="0" w:oddHBand="0" w:evenHBand="1" w:firstRowFirstColumn="0" w:firstRowLastColumn="0" w:lastRowFirstColumn="0" w:lastRowLastColumn="0"/>
            </w:pPr>
            <w:r>
              <w:t>Specific date</w:t>
            </w:r>
          </w:p>
        </w:tc>
      </w:tr>
      <w:tr w:rsidR="00152CBC" w14:paraId="3B64B8E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68D0D7" w14:textId="2217193E" w:rsidR="00152CBC" w:rsidRDefault="00152CBC" w:rsidP="00967152">
            <w:r>
              <w:t>Validity</w:t>
            </w:r>
          </w:p>
        </w:tc>
        <w:tc>
          <w:tcPr>
            <w:tcW w:w="6410" w:type="dxa"/>
          </w:tcPr>
          <w:p w14:paraId="61209E45" w14:textId="6B301B64" w:rsidR="00152CBC" w:rsidRDefault="00152CBC" w:rsidP="00967152">
            <w:pPr>
              <w:cnfStyle w:val="000000100000" w:firstRow="0" w:lastRow="0" w:firstColumn="0" w:lastColumn="0" w:oddVBand="0" w:evenVBand="0" w:oddHBand="1" w:evenHBand="0" w:firstRowFirstColumn="0" w:firstRowLastColumn="0" w:lastRowFirstColumn="0" w:lastRowLastColumn="0"/>
            </w:pPr>
            <w:r>
              <w:t>Choose the validity based on the validity type.</w:t>
            </w:r>
          </w:p>
        </w:tc>
      </w:tr>
    </w:tbl>
    <w:p w14:paraId="6ECA0FE0" w14:textId="18C2B789" w:rsidR="00152CBC" w:rsidRDefault="00152CBC" w:rsidP="00967152"/>
    <w:p w14:paraId="2F97AA30" w14:textId="01DE854B" w:rsidR="00152CBC" w:rsidRDefault="00152CBC" w:rsidP="00967152">
      <w:r>
        <w:t>Note that by default all settings can be overridden on course level, e.g. when a course administrator chooses a certificate type. If a setting should not be changeable</w:t>
      </w:r>
      <w:r w:rsidR="00091C0D">
        <w:t>, remove the checkbox “Editable In” for the appropriate object. ATM, certificates are only supported for ILIAS courses.</w:t>
      </w:r>
    </w:p>
    <w:p w14:paraId="6868CBC7" w14:textId="2338936F" w:rsidR="00152CBC" w:rsidRDefault="00091C0D" w:rsidP="00967152">
      <w:r>
        <w:rPr>
          <w:noProof/>
          <w:lang w:val="de-DE" w:eastAsia="de-DE"/>
        </w:rPr>
        <w:lastRenderedPageBreak/>
        <w:drawing>
          <wp:inline distT="0" distB="0" distL="0" distR="0" wp14:anchorId="7C9899E9" wp14:editId="1B18D88F">
            <wp:extent cx="5748655" cy="3962400"/>
            <wp:effectExtent l="0" t="0" r="0" b="0"/>
            <wp:docPr id="11"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1 um 13.27.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3962400"/>
                    </a:xfrm>
                    <a:prstGeom prst="rect">
                      <a:avLst/>
                    </a:prstGeom>
                    <a:noFill/>
                    <a:ln>
                      <a:noFill/>
                    </a:ln>
                  </pic:spPr>
                </pic:pic>
              </a:graphicData>
            </a:graphic>
          </wp:inline>
        </w:drawing>
      </w:r>
    </w:p>
    <w:p w14:paraId="39E326CE" w14:textId="756F4728" w:rsidR="00246ABA" w:rsidRDefault="00246ABA" w:rsidP="00246ABA">
      <w:pPr>
        <w:pStyle w:val="berschrift3"/>
      </w:pPr>
      <w:bookmarkStart w:id="47" w:name="_Toc280877339"/>
      <w:bookmarkStart w:id="48" w:name="_Toc280880979"/>
      <w:bookmarkStart w:id="49" w:name="_Toc304456561"/>
      <w:r>
        <w:t>Placeholders</w:t>
      </w:r>
      <w:bookmarkEnd w:id="47"/>
      <w:bookmarkEnd w:id="48"/>
      <w:bookmarkEnd w:id="49"/>
    </w:p>
    <w:p w14:paraId="5A54773D" w14:textId="29F27994" w:rsidR="00246ABA" w:rsidRDefault="000B1E05" w:rsidP="00967152">
      <w:r>
        <w:t>Placeholders are variables you can use in your certificate template, e.g. a .jrxml file for the JasperSoft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14:paraId="2BE4B73A" w14:textId="77777777" w:rsidR="000B1E05" w:rsidRDefault="000B1E05" w:rsidP="00967152">
      <w:r>
        <w:t>Here are some examples of available Standard placeholders:</w:t>
      </w:r>
    </w:p>
    <w:tbl>
      <w:tblPr>
        <w:tblStyle w:val="FarbigesRaster-Akzent2"/>
        <w:tblW w:w="0" w:type="auto"/>
        <w:tblLook w:val="04A0" w:firstRow="1" w:lastRow="0" w:firstColumn="1" w:lastColumn="0" w:noHBand="0" w:noVBand="1"/>
      </w:tblPr>
      <w:tblGrid>
        <w:gridCol w:w="4606"/>
        <w:gridCol w:w="4606"/>
      </w:tblGrid>
      <w:tr w:rsidR="000B1E05" w14:paraId="1841F637"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E8D9678" w14:textId="760F3048" w:rsidR="000B1E05" w:rsidRPr="000B1E05" w:rsidRDefault="000B1E05" w:rsidP="00967152">
            <w:pPr>
              <w:rPr>
                <w:b w:val="0"/>
              </w:rPr>
            </w:pPr>
            <w:r w:rsidRPr="000B1E05">
              <w:t>Placeholder</w:t>
            </w:r>
          </w:p>
        </w:tc>
        <w:tc>
          <w:tcPr>
            <w:tcW w:w="4606" w:type="dxa"/>
          </w:tcPr>
          <w:p w14:paraId="58D25634" w14:textId="3FBC1FAF" w:rsidR="000B1E05" w:rsidRPr="000B1E05" w:rsidRDefault="000B1E05" w:rsidP="00967152">
            <w:pPr>
              <w:cnfStyle w:val="100000000000" w:firstRow="1" w:lastRow="0" w:firstColumn="0" w:lastColumn="0" w:oddVBand="0" w:evenVBand="0" w:oddHBand="0" w:evenHBand="0" w:firstRowFirstColumn="0" w:firstRowLastColumn="0" w:lastRowFirstColumn="0" w:lastRowLastColumn="0"/>
              <w:rPr>
                <w:b w:val="0"/>
              </w:rPr>
            </w:pPr>
            <w:r w:rsidRPr="000B1E05">
              <w:t>Description</w:t>
            </w:r>
          </w:p>
        </w:tc>
      </w:tr>
      <w:tr w:rsidR="000B1E05" w14:paraId="463B35F9"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58F4FFB" w14:textId="2F185B36" w:rsidR="000B1E05" w:rsidRDefault="000B1E05" w:rsidP="00967152">
            <w:r>
              <w:t>USER_FIRSTNAME</w:t>
            </w:r>
          </w:p>
        </w:tc>
        <w:tc>
          <w:tcPr>
            <w:tcW w:w="4606" w:type="dxa"/>
          </w:tcPr>
          <w:p w14:paraId="55FC2C45" w14:textId="786D58D9" w:rsidR="000B1E05" w:rsidRDefault="000B1E05" w:rsidP="00967152">
            <w:pPr>
              <w:cnfStyle w:val="000000100000" w:firstRow="0" w:lastRow="0" w:firstColumn="0" w:lastColumn="0" w:oddVBand="0" w:evenVBand="0" w:oddHBand="1" w:evenHBand="0" w:firstRowFirstColumn="0" w:firstRowLastColumn="0" w:lastRowFirstColumn="0" w:lastRowLastColumn="0"/>
            </w:pPr>
            <w:r>
              <w:t>First name of the user</w:t>
            </w:r>
          </w:p>
        </w:tc>
      </w:tr>
      <w:tr w:rsidR="000B1E05" w14:paraId="62B444A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892624D" w14:textId="646D211A" w:rsidR="000B1E05" w:rsidRDefault="000B1E05" w:rsidP="00967152">
            <w:r>
              <w:t>USER_LASTNAME</w:t>
            </w:r>
          </w:p>
        </w:tc>
        <w:tc>
          <w:tcPr>
            <w:tcW w:w="4606" w:type="dxa"/>
          </w:tcPr>
          <w:p w14:paraId="52D223CD" w14:textId="499BC8A6" w:rsidR="000B1E05" w:rsidRDefault="000B1E05" w:rsidP="00967152">
            <w:pPr>
              <w:cnfStyle w:val="000000010000" w:firstRow="0" w:lastRow="0" w:firstColumn="0" w:lastColumn="0" w:oddVBand="0" w:evenVBand="0" w:oddHBand="0" w:evenHBand="1" w:firstRowFirstColumn="0" w:firstRowLastColumn="0" w:lastRowFirstColumn="0" w:lastRowLastColumn="0"/>
            </w:pPr>
            <w:r>
              <w:t>Last name of the user</w:t>
            </w:r>
          </w:p>
        </w:tc>
      </w:tr>
      <w:tr w:rsidR="000B1E05" w14:paraId="7D6DBD96"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8BB1BC1" w14:textId="15F68727" w:rsidR="000B1E05" w:rsidRDefault="000B1E05" w:rsidP="00967152">
            <w:r>
              <w:t>CERT_ID</w:t>
            </w:r>
          </w:p>
        </w:tc>
        <w:tc>
          <w:tcPr>
            <w:tcW w:w="4606" w:type="dxa"/>
          </w:tcPr>
          <w:p w14:paraId="7D248776" w14:textId="2DABA2A2" w:rsidR="000B1E05" w:rsidRDefault="000B1E05" w:rsidP="00967152">
            <w:pPr>
              <w:cnfStyle w:val="000000100000" w:firstRow="0" w:lastRow="0" w:firstColumn="0" w:lastColumn="0" w:oddVBand="0" w:evenVBand="0" w:oddHBand="1" w:evenHBand="0" w:firstRowFirstColumn="0" w:firstRowLastColumn="0" w:lastRowFirstColumn="0" w:lastRowLastColumn="0"/>
            </w:pPr>
            <w:r>
              <w:t>Internal ID of the certificate</w:t>
            </w:r>
          </w:p>
        </w:tc>
      </w:tr>
      <w:tr w:rsidR="000B1E05" w14:paraId="30E768CA"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DE93544" w14:textId="38ABE713" w:rsidR="000B1E05" w:rsidRDefault="000B1E05" w:rsidP="00967152">
            <w:r>
              <w:t>CERT_VALID_TO</w:t>
            </w:r>
          </w:p>
        </w:tc>
        <w:tc>
          <w:tcPr>
            <w:tcW w:w="4606" w:type="dxa"/>
          </w:tcPr>
          <w:p w14:paraId="36AD4972" w14:textId="7A60E4CC" w:rsidR="000B1E05" w:rsidRDefault="000B1E05" w:rsidP="00967152">
            <w:pPr>
              <w:cnfStyle w:val="000000010000" w:firstRow="0" w:lastRow="0" w:firstColumn="0" w:lastColumn="0" w:oddVBand="0" w:evenVBand="0" w:oddHBand="0" w:evenHBand="1" w:firstRowFirstColumn="0" w:firstRowLastColumn="0" w:lastRowFirstColumn="0" w:lastRowLastColumn="0"/>
            </w:pPr>
            <w:r>
              <w:t xml:space="preserve">Date how long the certificate is valid, if the validity type is not </w:t>
            </w:r>
            <w:r>
              <w:lastRenderedPageBreak/>
              <w:t>set to “Always”</w:t>
            </w:r>
          </w:p>
        </w:tc>
      </w:tr>
      <w:tr w:rsidR="000B1E05" w14:paraId="0164F07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1B8A0C9" w14:textId="1869EC2F" w:rsidR="000B1E05" w:rsidRDefault="000B1E05" w:rsidP="00967152">
            <w:r>
              <w:lastRenderedPageBreak/>
              <w:t>COURSE_TITLE</w:t>
            </w:r>
          </w:p>
        </w:tc>
        <w:tc>
          <w:tcPr>
            <w:tcW w:w="4606" w:type="dxa"/>
          </w:tcPr>
          <w:p w14:paraId="42FD103E" w14:textId="32969095" w:rsidR="000B1E05" w:rsidRDefault="000B1E05" w:rsidP="00967152">
            <w:pPr>
              <w:cnfStyle w:val="000000100000" w:firstRow="0" w:lastRow="0" w:firstColumn="0" w:lastColumn="0" w:oddVBand="0" w:evenVBand="0" w:oddHBand="1" w:evenHBand="0" w:firstRowFirstColumn="0" w:firstRowLastColumn="0" w:lastRowFirstColumn="0" w:lastRowLastColumn="0"/>
            </w:pPr>
            <w:r>
              <w:t xml:space="preserve">Title of the ILIAS course </w:t>
            </w:r>
          </w:p>
        </w:tc>
      </w:tr>
    </w:tbl>
    <w:p w14:paraId="5A9BEE42" w14:textId="15108E41" w:rsidR="00105163" w:rsidRDefault="00105163" w:rsidP="00967152">
      <w:r>
        <w:rPr>
          <w:noProof/>
          <w:lang w:val="de-DE" w:eastAsia="de-DE"/>
        </w:rPr>
        <w:drawing>
          <wp:inline distT="0" distB="0" distL="0" distR="0" wp14:anchorId="7962ED0F" wp14:editId="0406D470">
            <wp:extent cx="5748655" cy="6155055"/>
            <wp:effectExtent l="0" t="0" r="0" b="0"/>
            <wp:docPr id="12"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1 um 14.22.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6155055"/>
                    </a:xfrm>
                    <a:prstGeom prst="rect">
                      <a:avLst/>
                    </a:prstGeom>
                    <a:noFill/>
                    <a:ln>
                      <a:noFill/>
                    </a:ln>
                  </pic:spPr>
                </pic:pic>
              </a:graphicData>
            </a:graphic>
          </wp:inline>
        </w:drawing>
      </w:r>
      <w:r w:rsidR="000B1E05">
        <w:t xml:space="preserve"> </w:t>
      </w:r>
    </w:p>
    <w:p w14:paraId="324EE938" w14:textId="226470B4" w:rsidR="000B1E05" w:rsidRDefault="00105163" w:rsidP="00967152">
      <w: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14:paraId="02446C75" w14:textId="3C67BE1E" w:rsidR="00105163" w:rsidRDefault="00105163" w:rsidP="00967152">
      <w:r>
        <w:rPr>
          <w:noProof/>
          <w:lang w:val="de-DE" w:eastAsia="de-DE"/>
        </w:rPr>
        <w:lastRenderedPageBreak/>
        <w:drawing>
          <wp:inline distT="0" distB="0" distL="0" distR="0" wp14:anchorId="4EE96670" wp14:editId="0C0E3863">
            <wp:extent cx="4771748" cy="3719195"/>
            <wp:effectExtent l="0" t="0" r="3810" b="0"/>
            <wp:docPr id="13"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1 um 14.24.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1748" cy="3719195"/>
                    </a:xfrm>
                    <a:prstGeom prst="rect">
                      <a:avLst/>
                    </a:prstGeom>
                    <a:noFill/>
                    <a:ln>
                      <a:noFill/>
                    </a:ln>
                  </pic:spPr>
                </pic:pic>
              </a:graphicData>
            </a:graphic>
          </wp:inline>
        </w:drawing>
      </w:r>
    </w:p>
    <w:p w14:paraId="44E308D0" w14:textId="4A804C01" w:rsidR="000B1E05" w:rsidRDefault="00105163" w:rsidP="00967152">
      <w:r>
        <w:t>Available settings for placeholders:</w:t>
      </w:r>
    </w:p>
    <w:tbl>
      <w:tblPr>
        <w:tblStyle w:val="FarbigesRaster-Akzent2"/>
        <w:tblW w:w="0" w:type="auto"/>
        <w:tblLook w:val="04A0" w:firstRow="1" w:lastRow="0" w:firstColumn="1" w:lastColumn="0" w:noHBand="0" w:noVBand="1"/>
      </w:tblPr>
      <w:tblGrid>
        <w:gridCol w:w="2093"/>
        <w:gridCol w:w="7119"/>
      </w:tblGrid>
      <w:tr w:rsidR="00105163" w14:paraId="6371B171"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191482" w14:textId="05D83A2C" w:rsidR="00105163" w:rsidRPr="00DD3B65" w:rsidRDefault="00105163" w:rsidP="00967152">
            <w:pPr>
              <w:rPr>
                <w:b w:val="0"/>
              </w:rPr>
            </w:pPr>
            <w:r w:rsidRPr="00DD3B65">
              <w:t>Setting</w:t>
            </w:r>
          </w:p>
        </w:tc>
        <w:tc>
          <w:tcPr>
            <w:tcW w:w="7119" w:type="dxa"/>
          </w:tcPr>
          <w:p w14:paraId="5C3474CD" w14:textId="533C6B3F" w:rsidR="00105163" w:rsidRPr="00DD3B65" w:rsidRDefault="00105163" w:rsidP="00967152">
            <w:pPr>
              <w:cnfStyle w:val="100000000000" w:firstRow="1" w:lastRow="0" w:firstColumn="0" w:lastColumn="0" w:oddVBand="0" w:evenVBand="0" w:oddHBand="0" w:evenHBand="0" w:firstRowFirstColumn="0" w:firstRowLastColumn="0" w:lastRowFirstColumn="0" w:lastRowLastColumn="0"/>
              <w:rPr>
                <w:b w:val="0"/>
              </w:rPr>
            </w:pPr>
            <w:r w:rsidRPr="00DD3B65">
              <w:t>Description</w:t>
            </w:r>
          </w:p>
        </w:tc>
      </w:tr>
      <w:tr w:rsidR="00105163" w14:paraId="4B63EDF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B11525" w14:textId="4FEB31BE" w:rsidR="00105163" w:rsidRDefault="00105163" w:rsidP="00967152">
            <w:r>
              <w:t>Identifier</w:t>
            </w:r>
          </w:p>
        </w:tc>
        <w:tc>
          <w:tcPr>
            <w:tcW w:w="7119" w:type="dxa"/>
          </w:tcPr>
          <w:p w14:paraId="0E7AE438" w14:textId="77777777" w:rsidR="00105163" w:rsidRDefault="00105163" w:rsidP="00967152">
            <w:pPr>
              <w:cnfStyle w:val="000000100000" w:firstRow="0" w:lastRow="0" w:firstColumn="0" w:lastColumn="0" w:oddVBand="0" w:evenVBand="0" w:oddHBand="1" w:evenHBand="0" w:firstRowFirstColumn="0" w:firstRowLastColumn="0" w:lastRowFirstColumn="0" w:lastRowLastColumn="0"/>
            </w:pPr>
            <w:r>
              <w:t>The variable name of the placeholder that can be referenced in the template. In this example, to print the course trainer, the template must contain the following placeholder:</w:t>
            </w:r>
          </w:p>
          <w:p w14:paraId="62FF8BEF" w14:textId="77777777" w:rsidR="00105163" w:rsidRPr="00DF6F81" w:rsidRDefault="00105163" w:rsidP="00105163">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F6F81">
              <w:rPr>
                <w:rFonts w:ascii="Courier New" w:hAnsi="Courier New" w:cs="Courier New"/>
              </w:rPr>
              <w:t>[[trainer]]</w:t>
            </w:r>
          </w:p>
          <w:p w14:paraId="7384DECA" w14:textId="7B99353E" w:rsidR="00105163" w:rsidRDefault="00105163" w:rsidP="00105163">
            <w:pPr>
              <w:cnfStyle w:val="000000100000" w:firstRow="0" w:lastRow="0" w:firstColumn="0" w:lastColumn="0" w:oddVBand="0" w:evenVBand="0" w:oddHBand="1" w:evenHBand="0" w:firstRowFirstColumn="0" w:firstRowLastColumn="0" w:lastRowFirstColumn="0" w:lastRowLastColumn="0"/>
            </w:pPr>
            <w:r>
              <w:t xml:space="preserve">This variable is then replaced </w:t>
            </w:r>
            <w:r w:rsidR="00A25213">
              <w:t>with the correct value defined in the certificate definition.</w:t>
            </w:r>
          </w:p>
        </w:tc>
      </w:tr>
      <w:tr w:rsidR="00105163" w14:paraId="6BA075E8"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3ADA71A" w14:textId="3F9C9265" w:rsidR="00105163" w:rsidRDefault="00A25213" w:rsidP="00967152">
            <w:r>
              <w:t>Max characters</w:t>
            </w:r>
          </w:p>
        </w:tc>
        <w:tc>
          <w:tcPr>
            <w:tcW w:w="7119" w:type="dxa"/>
          </w:tcPr>
          <w:p w14:paraId="47F06005" w14:textId="74A904BB" w:rsidR="00105163" w:rsidRDefault="00A25213" w:rsidP="00967152">
            <w:pPr>
              <w:cnfStyle w:val="000000010000" w:firstRow="0" w:lastRow="0" w:firstColumn="0" w:lastColumn="0" w:oddVBand="0" w:evenVBand="0" w:oddHBand="0" w:evenHBand="1" w:firstRowFirstColumn="0" w:firstRowLastColumn="0" w:lastRowFirstColumn="0" w:lastRowLastColumn="0"/>
            </w:pPr>
            <w:r>
              <w:t>Maximum amount of characters a course administrator is allowed to enter.</w:t>
            </w:r>
          </w:p>
        </w:tc>
      </w:tr>
      <w:tr w:rsidR="00A25213" w14:paraId="34153B90"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D8AD722" w14:textId="2D9AD68F" w:rsidR="00A25213" w:rsidRDefault="00A25213" w:rsidP="00967152">
            <w:r>
              <w:t>Mandatory</w:t>
            </w:r>
          </w:p>
        </w:tc>
        <w:tc>
          <w:tcPr>
            <w:tcW w:w="7119" w:type="dxa"/>
          </w:tcPr>
          <w:p w14:paraId="726BFEA7" w14:textId="2825FE39" w:rsidR="00A25213" w:rsidRDefault="00A25213" w:rsidP="00967152">
            <w:pPr>
              <w:cnfStyle w:val="000000100000" w:firstRow="0" w:lastRow="0" w:firstColumn="0" w:lastColumn="0" w:oddVBand="0" w:evenVBand="0" w:oddHBand="1" w:evenHBand="0" w:firstRowFirstColumn="0" w:firstRowLastColumn="0" w:lastRowFirstColumn="0" w:lastRowLastColumn="0"/>
            </w:pPr>
            <w:r>
              <w:t>If checked, it is mandatory to fill out this placeholder.</w:t>
            </w:r>
          </w:p>
        </w:tc>
      </w:tr>
      <w:tr w:rsidR="00A25213" w14:paraId="1DC34377"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D38411" w14:textId="66FFE95F" w:rsidR="00A25213" w:rsidRDefault="00A25213" w:rsidP="00967152">
            <w:r>
              <w:t>Editable in</w:t>
            </w:r>
          </w:p>
        </w:tc>
        <w:tc>
          <w:tcPr>
            <w:tcW w:w="7119" w:type="dxa"/>
          </w:tcPr>
          <w:p w14:paraId="247E5658" w14:textId="4A686212" w:rsidR="00A25213" w:rsidRDefault="00A25213" w:rsidP="00967152">
            <w:pPr>
              <w:cnfStyle w:val="000000010000" w:firstRow="0" w:lastRow="0" w:firstColumn="0" w:lastColumn="0" w:oddVBand="0" w:evenVBand="0" w:oddHBand="0" w:evenHBand="1" w:firstRowFirstColumn="0" w:firstRowLastColumn="0" w:lastRowFirstColumn="0" w:lastRowLastColumn="0"/>
            </w:pPr>
            <w:r>
              <w:t>Remove any checkboxes if the placeholder’s default value is not editable anymore.</w:t>
            </w:r>
          </w:p>
        </w:tc>
      </w:tr>
      <w:tr w:rsidR="00A25213" w14:paraId="7BCD4DA8"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E0B395" w14:textId="0E29244A" w:rsidR="00A25213" w:rsidRDefault="00A25213" w:rsidP="00967152">
            <w:r>
              <w:t>Label</w:t>
            </w:r>
          </w:p>
        </w:tc>
        <w:tc>
          <w:tcPr>
            <w:tcW w:w="7119" w:type="dxa"/>
          </w:tcPr>
          <w:p w14:paraId="04563F76" w14:textId="5B61E0E8" w:rsidR="00A25213" w:rsidRDefault="00A25213" w:rsidP="00967152">
            <w:pPr>
              <w:cnfStyle w:val="000000100000" w:firstRow="0" w:lastRow="0" w:firstColumn="0" w:lastColumn="0" w:oddVBand="0" w:evenVBand="0" w:oddHBand="1" w:evenHBand="0" w:firstRowFirstColumn="0" w:firstRowLastColumn="0" w:lastRowFirstColumn="0" w:lastRowLastColumn="0"/>
            </w:pPr>
            <w:r>
              <w:t>Label of this placeholder in the form.</w:t>
            </w:r>
          </w:p>
        </w:tc>
      </w:tr>
      <w:tr w:rsidR="00A25213" w14:paraId="725F42FE"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C51A4B" w14:textId="4B9A047B" w:rsidR="00A25213" w:rsidRDefault="00A25213" w:rsidP="00967152">
            <w:r>
              <w:t>Default value</w:t>
            </w:r>
          </w:p>
        </w:tc>
        <w:tc>
          <w:tcPr>
            <w:tcW w:w="7119" w:type="dxa"/>
          </w:tcPr>
          <w:p w14:paraId="168E765B" w14:textId="695A19CD" w:rsidR="00A25213" w:rsidRDefault="00A25213" w:rsidP="00967152">
            <w:pPr>
              <w:cnfStyle w:val="000000010000" w:firstRow="0" w:lastRow="0" w:firstColumn="0" w:lastColumn="0" w:oddVBand="0" w:evenVBand="0" w:oddHBand="0" w:evenHBand="1" w:firstRowFirstColumn="0" w:firstRowLastColumn="0" w:lastRowFirstColumn="0" w:lastRowLastColumn="0"/>
            </w:pPr>
            <w:r>
              <w:t>Default value, pre-filled for the course administrator.</w:t>
            </w:r>
          </w:p>
        </w:tc>
      </w:tr>
    </w:tbl>
    <w:p w14:paraId="1895EBB5" w14:textId="77777777" w:rsidR="00105163" w:rsidRDefault="00105163" w:rsidP="00967152"/>
    <w:p w14:paraId="5A580E72" w14:textId="6F00D04B" w:rsidR="00A25213" w:rsidRDefault="002650A8" w:rsidP="00967152">
      <w:r>
        <w:t>The label and default value can be set for each language of the certificate type</w:t>
      </w:r>
      <w:r w:rsidR="00A25213">
        <w:t>.</w:t>
      </w:r>
    </w:p>
    <w:p w14:paraId="633F37F5" w14:textId="7B32D376" w:rsidR="00C363BC" w:rsidRDefault="00C363BC" w:rsidP="00967152">
      <w:r>
        <w:t>The screenshot below shows an example how placeholders can be entered in a course:</w:t>
      </w:r>
    </w:p>
    <w:p w14:paraId="0B529BE2" w14:textId="5C78C2AB" w:rsidR="00C363BC" w:rsidRDefault="00C363BC" w:rsidP="00967152">
      <w:r>
        <w:rPr>
          <w:noProof/>
          <w:lang w:val="de-DE" w:eastAsia="de-DE"/>
        </w:rPr>
        <w:drawing>
          <wp:inline distT="0" distB="0" distL="0" distR="0" wp14:anchorId="30DDC249" wp14:editId="4428C95B">
            <wp:extent cx="4878715" cy="3465195"/>
            <wp:effectExtent l="0" t="0" r="0" b="0"/>
            <wp:docPr id="14"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1 um 14.31.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715" cy="3465195"/>
                    </a:xfrm>
                    <a:prstGeom prst="rect">
                      <a:avLst/>
                    </a:prstGeom>
                    <a:noFill/>
                    <a:ln>
                      <a:noFill/>
                    </a:ln>
                  </pic:spPr>
                </pic:pic>
              </a:graphicData>
            </a:graphic>
          </wp:inline>
        </w:drawing>
      </w:r>
    </w:p>
    <w:p w14:paraId="683CA862" w14:textId="7A14A571" w:rsidR="00924D26" w:rsidRDefault="00924D26" w:rsidP="00924D26">
      <w:pPr>
        <w:pStyle w:val="berschrift3"/>
      </w:pPr>
      <w:bookmarkStart w:id="50" w:name="_Toc304456562"/>
      <w:r>
        <w:t>Signatures</w:t>
      </w:r>
      <w:bookmarkEnd w:id="50"/>
    </w:p>
    <w:p w14:paraId="03A9A353" w14:textId="0277BC7E" w:rsidR="00924D26" w:rsidRDefault="00EB0A70" w:rsidP="00924D26">
      <w:r>
        <w:t xml:space="preserve">This feature is mainly useful if your certificate should display a signature dynamically. The certificate type can hold multiple signatures. </w:t>
      </w:r>
      <w:r w:rsidR="00482994">
        <w:t xml:space="preserve">Signatures consist of a signature image, firstname and lastname of a person. </w:t>
      </w:r>
      <w:r>
        <w:t xml:space="preserve">When defining a </w:t>
      </w:r>
      <w:r w:rsidR="00482994">
        <w:t>certificate</w:t>
      </w:r>
      <w:r>
        <w:t>, you can choose the si</w:t>
      </w:r>
      <w:r w:rsidR="00482994">
        <w:t>gnature that should be used</w:t>
      </w:r>
      <w:r>
        <w:t>. If a signature is selected in the certificate definition, the following placeholders are submitted to the certificate template:</w:t>
      </w:r>
    </w:p>
    <w:p w14:paraId="0A054D09" w14:textId="7D0772C7" w:rsidR="00EB0A70" w:rsidRDefault="00EB0A70" w:rsidP="00EB0A70">
      <w:pPr>
        <w:pStyle w:val="Listenabsatz"/>
        <w:numPr>
          <w:ilvl w:val="0"/>
          <w:numId w:val="44"/>
        </w:numPr>
      </w:pPr>
      <w:r w:rsidRPr="00482994">
        <w:rPr>
          <w:rFonts w:ascii="Courier New" w:hAnsi="Courier New" w:cs="Courier New"/>
        </w:rPr>
        <w:t>[[SIGNATURE_FIRSTNAME]]</w:t>
      </w:r>
      <w:r>
        <w:t xml:space="preserve"> Firstname of the person</w:t>
      </w:r>
    </w:p>
    <w:p w14:paraId="5BA9A79F" w14:textId="0D9089E9" w:rsidR="00EB0A70" w:rsidRDefault="00EB0A70" w:rsidP="00EB0A70">
      <w:pPr>
        <w:pStyle w:val="Listenabsatz"/>
        <w:numPr>
          <w:ilvl w:val="0"/>
          <w:numId w:val="44"/>
        </w:numPr>
      </w:pPr>
      <w:r w:rsidRPr="00482994">
        <w:rPr>
          <w:rFonts w:ascii="Courier New" w:hAnsi="Courier New" w:cs="Courier New"/>
        </w:rPr>
        <w:t>[[SIGNATURE_LASTNAME]]</w:t>
      </w:r>
      <w:r>
        <w:t xml:space="preserve"> Lastname of the person</w:t>
      </w:r>
    </w:p>
    <w:p w14:paraId="21CB32E8" w14:textId="649FBD74" w:rsidR="00EB0A70" w:rsidRDefault="00EB0A70" w:rsidP="00EB0A70">
      <w:pPr>
        <w:pStyle w:val="Listenabsatz"/>
        <w:numPr>
          <w:ilvl w:val="0"/>
          <w:numId w:val="44"/>
        </w:numPr>
      </w:pPr>
      <w:r w:rsidRPr="00482994">
        <w:rPr>
          <w:rFonts w:ascii="Courier New" w:hAnsi="Courier New" w:cs="Courier New"/>
        </w:rPr>
        <w:t xml:space="preserve">[[SIGNATURE_NAME]] </w:t>
      </w:r>
      <w:r>
        <w:t>Combines first- and lastname</w:t>
      </w:r>
    </w:p>
    <w:p w14:paraId="0B6CB671" w14:textId="5678FD53" w:rsidR="00EB0A70" w:rsidRDefault="00EB0A70" w:rsidP="00EB0A70">
      <w:pPr>
        <w:pStyle w:val="Listenabsatz"/>
        <w:numPr>
          <w:ilvl w:val="0"/>
          <w:numId w:val="44"/>
        </w:numPr>
      </w:pPr>
      <w:r w:rsidRPr="00482994">
        <w:rPr>
          <w:rFonts w:ascii="Courier New" w:hAnsi="Courier New" w:cs="Courier New"/>
        </w:rPr>
        <w:t>[[SIGNATURE_IMAGE]]</w:t>
      </w:r>
      <w:r>
        <w:t xml:space="preserve"> Path to the image (without </w:t>
      </w:r>
      <w:r w:rsidR="00482994">
        <w:t>file type suffix)</w:t>
      </w:r>
    </w:p>
    <w:p w14:paraId="17C19DED" w14:textId="420457BA" w:rsidR="00EB0A70" w:rsidRPr="00924D26" w:rsidRDefault="00EB0A70" w:rsidP="00EB0A70">
      <w:pPr>
        <w:pStyle w:val="Listenabsatz"/>
        <w:numPr>
          <w:ilvl w:val="0"/>
          <w:numId w:val="44"/>
        </w:numPr>
      </w:pPr>
      <w:r w:rsidRPr="00482994">
        <w:rPr>
          <w:rFonts w:ascii="Courier New" w:hAnsi="Courier New" w:cs="Courier New"/>
        </w:rPr>
        <w:t>[[SIGNATURE_IMAGE_SUFFIX]]</w:t>
      </w:r>
      <w:r>
        <w:t xml:space="preserve"> </w:t>
      </w:r>
      <w:r w:rsidR="00482994">
        <w:t xml:space="preserve">File type </w:t>
      </w:r>
      <w:r>
        <w:t>Suffix of the image</w:t>
      </w:r>
      <w:r w:rsidR="00482994">
        <w:t>, e.g. “jpg”, “svg”, “png”</w:t>
      </w:r>
    </w:p>
    <w:p w14:paraId="66F1E0D0" w14:textId="00E53914" w:rsidR="00924D26" w:rsidRPr="00924D26" w:rsidRDefault="00924D26" w:rsidP="00924D26">
      <w:r>
        <w:rPr>
          <w:noProof/>
          <w:lang w:val="de-DE" w:eastAsia="de-DE"/>
        </w:rPr>
        <w:lastRenderedPageBreak/>
        <w:drawing>
          <wp:inline distT="0" distB="0" distL="0" distR="0" wp14:anchorId="4EFB4CE4" wp14:editId="73CCECCA">
            <wp:extent cx="4320963" cy="2043051"/>
            <wp:effectExtent l="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963" cy="2043051"/>
                    </a:xfrm>
                    <a:prstGeom prst="rect">
                      <a:avLst/>
                    </a:prstGeom>
                    <a:noFill/>
                    <a:ln>
                      <a:noFill/>
                    </a:ln>
                  </pic:spPr>
                </pic:pic>
              </a:graphicData>
            </a:graphic>
          </wp:inline>
        </w:drawing>
      </w:r>
    </w:p>
    <w:p w14:paraId="4B200EC8" w14:textId="27E3DB62" w:rsidR="00235A06" w:rsidRDefault="00235A06" w:rsidP="00235A06">
      <w:pPr>
        <w:pStyle w:val="berschrift2"/>
      </w:pPr>
      <w:bookmarkStart w:id="51" w:name="_Toc280877340"/>
      <w:bookmarkStart w:id="52" w:name="_Toc280880980"/>
      <w:bookmarkStart w:id="53" w:name="_Toc304456563"/>
      <w:r>
        <w:t>Certificate definitions</w:t>
      </w:r>
      <w:bookmarkEnd w:id="51"/>
      <w:bookmarkEnd w:id="52"/>
      <w:bookmarkEnd w:id="53"/>
    </w:p>
    <w:p w14:paraId="5EA98405" w14:textId="22E89670" w:rsidR="00C02173" w:rsidRDefault="00D30611" w:rsidP="00C02173">
      <w: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w:t>
      </w:r>
      <w:r w:rsidR="00755FC7">
        <w:t xml:space="preserve"> Note that i</w:t>
      </w:r>
      <w:r w:rsidR="00C2084A">
        <w:t>n order to define and configure a certificate for a course, the user needs “write” access to the course. This means, the person needs the permission “Edit settings”.</w:t>
      </w:r>
    </w:p>
    <w:p w14:paraId="727FB1E4" w14:textId="289229BE" w:rsidR="00D30611" w:rsidRDefault="00DB3CDB" w:rsidP="00D30611">
      <w:pPr>
        <w:pStyle w:val="berschrift3"/>
      </w:pPr>
      <w:bookmarkStart w:id="54" w:name="_Toc280877341"/>
      <w:bookmarkStart w:id="55" w:name="_Toc280880981"/>
      <w:bookmarkStart w:id="56" w:name="_Toc304456564"/>
      <w:r>
        <w:t>Configure certificate for a course</w:t>
      </w:r>
      <w:bookmarkEnd w:id="54"/>
      <w:bookmarkEnd w:id="55"/>
      <w:bookmarkEnd w:id="56"/>
    </w:p>
    <w:p w14:paraId="69F9A02E" w14:textId="5EC66C57" w:rsidR="00D30611" w:rsidRPr="00D30611" w:rsidRDefault="00C2084A" w:rsidP="00D30611">
      <w:r>
        <w:t>Open the course where members should receive a certificate when passing the course</w:t>
      </w:r>
      <w:r w:rsidR="00D30611">
        <w:t>. Click on the tab “Certificate”</w:t>
      </w:r>
      <w:r w:rsidR="00DB3CDB">
        <w:t>.</w:t>
      </w:r>
    </w:p>
    <w:p w14:paraId="27D87436" w14:textId="06839ADB" w:rsidR="00D30611" w:rsidRDefault="00DB3CDB" w:rsidP="00C02173">
      <w:r>
        <w:rPr>
          <w:noProof/>
          <w:lang w:val="de-DE" w:eastAsia="de-DE"/>
        </w:rPr>
        <w:drawing>
          <wp:inline distT="0" distB="0" distL="0" distR="0" wp14:anchorId="03AFD540" wp14:editId="5C873A98">
            <wp:extent cx="3875828" cy="1647024"/>
            <wp:effectExtent l="0" t="0" r="10795" b="4445"/>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2 um 13.26.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5828" cy="1647024"/>
                    </a:xfrm>
                    <a:prstGeom prst="rect">
                      <a:avLst/>
                    </a:prstGeom>
                    <a:noFill/>
                    <a:ln>
                      <a:noFill/>
                    </a:ln>
                  </pic:spPr>
                </pic:pic>
              </a:graphicData>
            </a:graphic>
          </wp:inline>
        </w:drawing>
      </w:r>
    </w:p>
    <w:p w14:paraId="774F1224" w14:textId="335756E4" w:rsidR="00DB3CDB" w:rsidRDefault="00DB3CDB" w:rsidP="00DB3CDB">
      <w:r>
        <w:t>The plugin lists all the available certificate types. Choose the desired type and click on “Save”.</w:t>
      </w:r>
      <w:r w:rsidR="006531BB">
        <w:t xml:space="preserve"> </w:t>
      </w:r>
      <w:r>
        <w:t>The certificate plugin creates a new definition and the GUI displays all settings for further configuration.</w:t>
      </w:r>
    </w:p>
    <w:p w14:paraId="1079B015" w14:textId="626C8C7E" w:rsidR="00DB3CDB" w:rsidRDefault="00DB3CDB" w:rsidP="00DB3CDB">
      <w:pPr>
        <w:pStyle w:val="berschrift3"/>
      </w:pPr>
      <w:bookmarkStart w:id="57" w:name="_Toc280877342"/>
      <w:bookmarkStart w:id="58" w:name="_Toc280880982"/>
      <w:bookmarkStart w:id="59" w:name="_Toc304456565"/>
      <w:r>
        <w:t>Settings</w:t>
      </w:r>
      <w:bookmarkEnd w:id="57"/>
      <w:bookmarkEnd w:id="58"/>
      <w:bookmarkEnd w:id="59"/>
    </w:p>
    <w:p w14:paraId="041969A2" w14:textId="50EDE2E0" w:rsidR="00DB3CDB" w:rsidRDefault="00DB3CDB" w:rsidP="00DB3CDB">
      <w:r>
        <w:t>The settings</w:t>
      </w:r>
      <w:r w:rsidR="007558EB">
        <w:t xml:space="preserve"> of a certificate definition</w:t>
      </w:r>
      <w:r>
        <w:t xml:space="preserve"> inherit the default value defined by the certificate type. If a setting is editable in the course object (remember that it is possible to define for each setting in which object it’s editable) you can overwrite the default value. Settings that are not editable are displayed </w:t>
      </w:r>
      <w:r w:rsidR="007558EB">
        <w:t xml:space="preserve">for information purposes, </w:t>
      </w:r>
      <w:r>
        <w:t>but the form is not active.</w:t>
      </w:r>
    </w:p>
    <w:p w14:paraId="6C227A11" w14:textId="23362B08" w:rsidR="007558EB" w:rsidRDefault="007E758A" w:rsidP="00DB3CDB">
      <w:r>
        <w:rPr>
          <w:noProof/>
          <w:lang w:val="de-DE" w:eastAsia="de-DE"/>
        </w:rPr>
        <w:lastRenderedPageBreak/>
        <w:drawing>
          <wp:inline distT="0" distB="0" distL="0" distR="0" wp14:anchorId="45139F7C" wp14:editId="78429AF9">
            <wp:extent cx="5759450" cy="5061220"/>
            <wp:effectExtent l="0" t="0" r="6350" b="0"/>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061220"/>
                    </a:xfrm>
                    <a:prstGeom prst="rect">
                      <a:avLst/>
                    </a:prstGeom>
                    <a:noFill/>
                    <a:ln>
                      <a:noFill/>
                    </a:ln>
                  </pic:spPr>
                </pic:pic>
              </a:graphicData>
            </a:graphic>
          </wp:inline>
        </w:drawing>
      </w:r>
    </w:p>
    <w:p w14:paraId="2E40316D" w14:textId="2D430BB0" w:rsidR="007E758A" w:rsidRPr="00DB3CDB" w:rsidRDefault="007E758A" w:rsidP="00DB3CDB">
      <w:r w:rsidRPr="007E758A">
        <w:rPr>
          <w:b/>
        </w:rPr>
        <w:t>A note to the setting “Enable SCORM Timing”</w:t>
      </w:r>
      <w:r>
        <w:t>: ILIAS calculates the time a user is spending inside a course based on the time difference between two mouse clicks. SCORM modules calculate this time separately and more precise. If your certificate prints the spent time of a user and your course contains SCORM modules, consider enabling this setting. If activated, the plugin will use the calculations from a SCORM module instead of the ILIAS calculation.</w:t>
      </w:r>
    </w:p>
    <w:p w14:paraId="2764D5D8" w14:textId="0E30839A" w:rsidR="00DB3CDB" w:rsidRDefault="00DB3CDB" w:rsidP="007558EB">
      <w:pPr>
        <w:pStyle w:val="berschrift3"/>
      </w:pPr>
      <w:bookmarkStart w:id="60" w:name="_Toc280877343"/>
      <w:bookmarkStart w:id="61" w:name="_Toc280880983"/>
      <w:bookmarkStart w:id="62" w:name="_Toc304456566"/>
      <w:r>
        <w:t>Placeholders</w:t>
      </w:r>
      <w:bookmarkEnd w:id="60"/>
      <w:bookmarkEnd w:id="61"/>
      <w:bookmarkEnd w:id="62"/>
    </w:p>
    <w:p w14:paraId="51257D45" w14:textId="77ED14D8" w:rsidR="007558EB" w:rsidRDefault="007558EB" w:rsidP="007558EB">
      <w:r>
        <w:t>If the certificate type has custom placeholders</w:t>
      </w:r>
      <w:r w:rsidR="00740ABC">
        <w:t xml:space="preserve"> or signatures</w:t>
      </w:r>
      <w:r>
        <w:t xml:space="preserve"> defined, they are now fillable by a course administrator. Again, it depends if the placeholder is marked as “editable” for the course object.</w:t>
      </w:r>
    </w:p>
    <w:p w14:paraId="489CA3FB" w14:textId="5D458ED0" w:rsidR="007558EB" w:rsidRDefault="007558EB" w:rsidP="007558EB">
      <w:r>
        <w:t xml:space="preserve">By clicking on “Save &amp; Preview”, a sample certificate is generated containing the real placeholder data. User related data such as name, address, etc. is </w:t>
      </w:r>
      <w:r w:rsidR="00740ABC">
        <w:t xml:space="preserve">printed </w:t>
      </w:r>
      <w:r>
        <w:t>anonymized.</w:t>
      </w:r>
    </w:p>
    <w:p w14:paraId="5084B494" w14:textId="754CBDB4" w:rsidR="00740ABC" w:rsidRDefault="00740ABC" w:rsidP="007558EB">
      <w:r>
        <w:lastRenderedPageBreak/>
        <w:t>If the certificate type offers signatures, the desired signature can be selected below the placeholders. If selected, additional placeholders are passed to the certificate template (see section “3.2.5 Signatures” for further information)</w:t>
      </w:r>
    </w:p>
    <w:p w14:paraId="3014937F" w14:textId="7B825452" w:rsidR="007558EB" w:rsidRPr="007558EB" w:rsidRDefault="007558EB" w:rsidP="007558EB">
      <w:r>
        <w:rPr>
          <w:noProof/>
          <w:lang w:val="de-DE" w:eastAsia="de-DE"/>
        </w:rPr>
        <w:drawing>
          <wp:inline distT="0" distB="0" distL="0" distR="0" wp14:anchorId="4B605895" wp14:editId="565D5521">
            <wp:extent cx="4002828" cy="2619254"/>
            <wp:effectExtent l="0" t="0" r="10795" b="0"/>
            <wp:docPr id="17" name="Bild 17" descr="Macintosh HD:Users:Wanze:Desktop:Bildschirmfoto 2014-12-22 um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anze:Desktop:Bildschirmfoto 2014-12-22 um 13.37.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828" cy="2619254"/>
                    </a:xfrm>
                    <a:prstGeom prst="rect">
                      <a:avLst/>
                    </a:prstGeom>
                    <a:noFill/>
                    <a:ln>
                      <a:noFill/>
                    </a:ln>
                  </pic:spPr>
                </pic:pic>
              </a:graphicData>
            </a:graphic>
          </wp:inline>
        </w:drawing>
      </w:r>
    </w:p>
    <w:p w14:paraId="7956B37C" w14:textId="7F6C0A11" w:rsidR="00DB3CDB" w:rsidRDefault="00DB3CDB" w:rsidP="007558EB">
      <w:pPr>
        <w:pStyle w:val="berschrift3"/>
      </w:pPr>
      <w:bookmarkStart w:id="63" w:name="_Toc280877344"/>
      <w:bookmarkStart w:id="64" w:name="_Toc280880984"/>
      <w:bookmarkStart w:id="65" w:name="_Toc304456567"/>
      <w:r>
        <w:t>Show certificates</w:t>
      </w:r>
      <w:bookmarkEnd w:id="63"/>
      <w:bookmarkEnd w:id="64"/>
      <w:bookmarkEnd w:id="65"/>
    </w:p>
    <w:p w14:paraId="5830077B" w14:textId="44239AA7" w:rsidR="007558EB" w:rsidRDefault="00755FC7" w:rsidP="007558EB">
      <w:r>
        <w:t>This section displays all the members that received a certificate from the course. A course administrator has the possibility to download individual certificates and multiple PDF files compressed in a .zip file.</w:t>
      </w:r>
      <w:r>
        <w:rPr>
          <w:noProof/>
          <w:lang w:val="de-DE" w:eastAsia="de-DE"/>
        </w:rPr>
        <w:drawing>
          <wp:inline distT="0" distB="0" distL="0" distR="0" wp14:anchorId="0116B7DC" wp14:editId="34978732">
            <wp:extent cx="5757545" cy="1989455"/>
            <wp:effectExtent l="0" t="0" r="8255" b="0"/>
            <wp:docPr id="18"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2 um 13.43.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1989455"/>
                    </a:xfrm>
                    <a:prstGeom prst="rect">
                      <a:avLst/>
                    </a:prstGeom>
                    <a:noFill/>
                    <a:ln>
                      <a:noFill/>
                    </a:ln>
                  </pic:spPr>
                </pic:pic>
              </a:graphicData>
            </a:graphic>
          </wp:inline>
        </w:drawing>
      </w:r>
    </w:p>
    <w:p w14:paraId="16F91C66" w14:textId="77777777" w:rsidR="005C69F3" w:rsidRDefault="005C69F3" w:rsidP="005C69F3">
      <w:pPr>
        <w:pStyle w:val="berschrift3"/>
      </w:pPr>
      <w:bookmarkStart w:id="66" w:name="_Toc280877345"/>
      <w:bookmarkStart w:id="67" w:name="_Toc280880985"/>
      <w:bookmarkStart w:id="68" w:name="_Toc304456568"/>
      <w:r>
        <w:t>Print new version of a certificate</w:t>
      </w:r>
      <w:bookmarkEnd w:id="66"/>
      <w:bookmarkEnd w:id="67"/>
      <w:bookmarkEnd w:id="68"/>
    </w:p>
    <w:p w14:paraId="251D2405" w14:textId="385210A3" w:rsidR="005C69F3" w:rsidRDefault="005C69F3" w:rsidP="007558EB">
      <w:r>
        <w:t>If a certificate should be printed again due to errors in placeholders or user data, you can manually create a new version:</w:t>
      </w:r>
    </w:p>
    <w:p w14:paraId="5FAAD8F5" w14:textId="09A3AB92" w:rsidR="005C69F3" w:rsidRDefault="005C69F3" w:rsidP="005C69F3">
      <w:pPr>
        <w:pStyle w:val="Listenabsatz"/>
        <w:numPr>
          <w:ilvl w:val="0"/>
          <w:numId w:val="42"/>
        </w:numPr>
      </w:pPr>
      <w:r>
        <w:t>Make sure that all errors are fixed, e.g. correct placeholders and typos in user related data</w:t>
      </w:r>
    </w:p>
    <w:p w14:paraId="69CA1C11" w14:textId="72A275BE" w:rsidR="005C69F3" w:rsidRDefault="005C69F3" w:rsidP="005C69F3">
      <w:pPr>
        <w:pStyle w:val="Listenabsatz"/>
        <w:numPr>
          <w:ilvl w:val="0"/>
          <w:numId w:val="42"/>
        </w:numPr>
      </w:pPr>
      <w:r>
        <w:t>Open the ILIAS course where you’d like to regenerate the certificate</w:t>
      </w:r>
    </w:p>
    <w:p w14:paraId="343F1201" w14:textId="63572D53" w:rsidR="005C69F3" w:rsidRDefault="005C69F3" w:rsidP="005C69F3">
      <w:pPr>
        <w:pStyle w:val="Listenabsatz"/>
        <w:numPr>
          <w:ilvl w:val="0"/>
          <w:numId w:val="42"/>
        </w:numPr>
      </w:pPr>
      <w:r>
        <w:t xml:space="preserve">Navigate to “Members </w:t>
      </w:r>
      <w:r>
        <w:sym w:font="Wingdings" w:char="F0E0"/>
      </w:r>
      <w:r>
        <w:t xml:space="preserve"> Edit participants”</w:t>
      </w:r>
    </w:p>
    <w:p w14:paraId="2272ADDC" w14:textId="25F7537B" w:rsidR="005C69F3" w:rsidRDefault="005C69F3" w:rsidP="005C69F3">
      <w:pPr>
        <w:pStyle w:val="Listenabsatz"/>
        <w:numPr>
          <w:ilvl w:val="0"/>
          <w:numId w:val="42"/>
        </w:numPr>
      </w:pPr>
      <w:r>
        <w:lastRenderedPageBreak/>
        <w:t xml:space="preserve">Remove the “passed” checkbox in the </w:t>
      </w:r>
      <w:r w:rsidR="00B36610">
        <w:t>member’s</w:t>
      </w:r>
      <w:r>
        <w:t xml:space="preserve"> table for the member that should receive a new certificate.</w:t>
      </w:r>
    </w:p>
    <w:p w14:paraId="24848932" w14:textId="0A95BEEE" w:rsidR="005C69F3" w:rsidRDefault="005C69F3" w:rsidP="005C69F3">
      <w:pPr>
        <w:pStyle w:val="Listenabsatz"/>
        <w:numPr>
          <w:ilvl w:val="0"/>
          <w:numId w:val="42"/>
        </w:numPr>
      </w:pPr>
      <w:r>
        <w:t>Click on “Save”</w:t>
      </w:r>
    </w:p>
    <w:p w14:paraId="2DCA6B82" w14:textId="1111527A" w:rsidR="005C69F3" w:rsidRDefault="005C69F3" w:rsidP="005C69F3">
      <w:pPr>
        <w:pStyle w:val="Listenabsatz"/>
        <w:numPr>
          <w:ilvl w:val="0"/>
          <w:numId w:val="42"/>
        </w:numPr>
      </w:pPr>
      <w:r>
        <w:t>Now, check the checkbox “passed” again</w:t>
      </w:r>
    </w:p>
    <w:p w14:paraId="2B9A752F" w14:textId="25E9C813" w:rsidR="005C69F3" w:rsidRDefault="005C69F3" w:rsidP="005C69F3">
      <w:pPr>
        <w:pStyle w:val="Listenabsatz"/>
        <w:numPr>
          <w:ilvl w:val="0"/>
          <w:numId w:val="42"/>
        </w:numPr>
      </w:pPr>
      <w:r>
        <w:t>Click on “Save” again</w:t>
      </w:r>
    </w:p>
    <w:p w14:paraId="705271EF" w14:textId="4A4842D6" w:rsidR="005C69F3" w:rsidRDefault="005C69F3" w:rsidP="005C69F3">
      <w:r>
        <w:t xml:space="preserve">By passing the course again, the certificate plugin generates a new version of the certificate. </w:t>
      </w:r>
      <w:r w:rsidR="005B56AF">
        <w:t>As soon as the plugin finished creating the PDF file, it is available in the section “Show certificates” for downloading.</w:t>
      </w:r>
    </w:p>
    <w:p w14:paraId="56FD07DD" w14:textId="2C1FDBD9" w:rsidR="00755FC7" w:rsidRDefault="004B07E8" w:rsidP="004B07E8">
      <w:pPr>
        <w:pStyle w:val="berschrift2"/>
      </w:pPr>
      <w:bookmarkStart w:id="69" w:name="_Toc280877346"/>
      <w:bookmarkStart w:id="70" w:name="_Toc280880986"/>
      <w:bookmarkStart w:id="71" w:name="_Toc304456569"/>
      <w:r>
        <w:t>Global certificate administration</w:t>
      </w:r>
      <w:bookmarkEnd w:id="69"/>
      <w:bookmarkEnd w:id="70"/>
      <w:bookmarkEnd w:id="71"/>
    </w:p>
    <w:p w14:paraId="4E07FD32" w14:textId="4419CF2B" w:rsidR="00D75341" w:rsidRDefault="00D75341" w:rsidP="00D75341">
      <w:r>
        <w:t xml:space="preserve">Administrators have the possibility to globally search and download certificates. If you followed the installation section of this manual, we created some new main menu entries with the help of the CtrlMainMenu plugin. </w:t>
      </w:r>
      <w:r w:rsidR="002170CC">
        <w:t>Open the certificate administration by choosing the main menu entry “Administrate Certificates”.</w:t>
      </w:r>
    </w:p>
    <w:p w14:paraId="66180F8F" w14:textId="0CB24ED9" w:rsidR="002170CC" w:rsidRDefault="002170CC" w:rsidP="00D75341">
      <w:r>
        <w:t>There exist several filters for searching</w:t>
      </w:r>
      <w:r w:rsidR="006B5F32">
        <w:t xml:space="preserve"> certificates</w:t>
      </w:r>
      <w:r>
        <w:t>:</w:t>
      </w:r>
    </w:p>
    <w:tbl>
      <w:tblPr>
        <w:tblStyle w:val="FarbigesRaster-Akzent2"/>
        <w:tblW w:w="0" w:type="auto"/>
        <w:tblLook w:val="04A0" w:firstRow="1" w:lastRow="0" w:firstColumn="1" w:lastColumn="0" w:noHBand="0" w:noVBand="1"/>
      </w:tblPr>
      <w:tblGrid>
        <w:gridCol w:w="2093"/>
        <w:gridCol w:w="7119"/>
      </w:tblGrid>
      <w:tr w:rsidR="002170CC" w14:paraId="60589122" w14:textId="77777777" w:rsidTr="00D96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4D5090" w14:textId="37D661CF" w:rsidR="002170CC" w:rsidRPr="002170CC" w:rsidRDefault="002170CC" w:rsidP="00D75341">
            <w:pPr>
              <w:rPr>
                <w:b w:val="0"/>
              </w:rPr>
            </w:pPr>
            <w:r w:rsidRPr="002170CC">
              <w:t>Filter</w:t>
            </w:r>
          </w:p>
        </w:tc>
        <w:tc>
          <w:tcPr>
            <w:tcW w:w="7119" w:type="dxa"/>
          </w:tcPr>
          <w:p w14:paraId="03188FFD" w14:textId="367300B1" w:rsidR="002170CC" w:rsidRPr="002170CC" w:rsidRDefault="002170CC" w:rsidP="00D75341">
            <w:pPr>
              <w:cnfStyle w:val="100000000000" w:firstRow="1" w:lastRow="0" w:firstColumn="0" w:lastColumn="0" w:oddVBand="0" w:evenVBand="0" w:oddHBand="0" w:evenHBand="0" w:firstRowFirstColumn="0" w:firstRowLastColumn="0" w:lastRowFirstColumn="0" w:lastRowLastColumn="0"/>
              <w:rPr>
                <w:b w:val="0"/>
              </w:rPr>
            </w:pPr>
            <w:r w:rsidRPr="002170CC">
              <w:t>Description</w:t>
            </w:r>
          </w:p>
        </w:tc>
      </w:tr>
      <w:tr w:rsidR="002170CC" w14:paraId="32BBFFDC"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0C4B659" w14:textId="74EE4C81" w:rsidR="002170CC" w:rsidRDefault="002170CC" w:rsidP="00D75341">
            <w:r>
              <w:t>Certificate ID</w:t>
            </w:r>
          </w:p>
        </w:tc>
        <w:tc>
          <w:tcPr>
            <w:tcW w:w="7119" w:type="dxa"/>
          </w:tcPr>
          <w:p w14:paraId="55943B83" w14:textId="73FB537E" w:rsidR="002170CC" w:rsidRDefault="002170CC" w:rsidP="00D75341">
            <w:pPr>
              <w:cnfStyle w:val="000000100000" w:firstRow="0" w:lastRow="0" w:firstColumn="0" w:lastColumn="0" w:oddVBand="0" w:evenVBand="0" w:oddHBand="1" w:evenHBand="0" w:firstRowFirstColumn="0" w:firstRowLastColumn="0" w:lastRowFirstColumn="0" w:lastRowLastColumn="0"/>
            </w:pPr>
            <w:r>
              <w:t>This is a unique ID of the certificate. If printed on the PDF, you can find a certificate by this ID and check if it corresponds to the correct person.</w:t>
            </w:r>
          </w:p>
        </w:tc>
      </w:tr>
      <w:tr w:rsidR="002170CC" w14:paraId="32EA59D1"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1536AA5" w14:textId="3F621D05" w:rsidR="002170CC" w:rsidRDefault="002170CC" w:rsidP="000032F8">
            <w:r>
              <w:t>First</w:t>
            </w:r>
            <w:r w:rsidR="000032F8">
              <w:t xml:space="preserve"> </w:t>
            </w:r>
            <w:r>
              <w:t>name</w:t>
            </w:r>
            <w:r>
              <w:br/>
              <w:t>Last</w:t>
            </w:r>
            <w:r w:rsidR="000032F8">
              <w:t xml:space="preserve"> </w:t>
            </w:r>
            <w:r>
              <w:t>name</w:t>
            </w:r>
          </w:p>
        </w:tc>
        <w:tc>
          <w:tcPr>
            <w:tcW w:w="7119" w:type="dxa"/>
          </w:tcPr>
          <w:p w14:paraId="282F1FF9" w14:textId="0726D6B3" w:rsidR="002170CC" w:rsidRDefault="002170CC" w:rsidP="00D75341">
            <w:pPr>
              <w:cnfStyle w:val="000000010000" w:firstRow="0" w:lastRow="0" w:firstColumn="0" w:lastColumn="0" w:oddVBand="0" w:evenVBand="0" w:oddHBand="0" w:evenHBand="1" w:firstRowFirstColumn="0" w:firstRowLastColumn="0" w:lastRowFirstColumn="0" w:lastRowLastColumn="0"/>
            </w:pPr>
            <w:r>
              <w:t>First- and Last name of the certificate owner</w:t>
            </w:r>
          </w:p>
        </w:tc>
      </w:tr>
      <w:tr w:rsidR="002170CC" w14:paraId="4647495D"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3846FE7" w14:textId="78074D7E" w:rsidR="002170CC" w:rsidRDefault="002170CC" w:rsidP="00D75341">
            <w:r>
              <w:t>Course title</w:t>
            </w:r>
          </w:p>
        </w:tc>
        <w:tc>
          <w:tcPr>
            <w:tcW w:w="7119" w:type="dxa"/>
          </w:tcPr>
          <w:p w14:paraId="6AC5EDF9" w14:textId="4B34CB04" w:rsidR="002170CC" w:rsidRDefault="002170CC" w:rsidP="00D75341">
            <w:pPr>
              <w:cnfStyle w:val="000000100000" w:firstRow="0" w:lastRow="0" w:firstColumn="0" w:lastColumn="0" w:oddVBand="0" w:evenVBand="0" w:oddHBand="1" w:evenHBand="0" w:firstRowFirstColumn="0" w:firstRowLastColumn="0" w:lastRowFirstColumn="0" w:lastRowLastColumn="0"/>
            </w:pPr>
            <w:r>
              <w:t>Title of the course in ILIAS where the certificate belongs to</w:t>
            </w:r>
          </w:p>
        </w:tc>
      </w:tr>
      <w:tr w:rsidR="005C69F3" w14:paraId="5DF7E9C0"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324A1D" w14:textId="4E952EDC" w:rsidR="005C69F3" w:rsidRDefault="005C69F3" w:rsidP="00D75341">
            <w:r>
              <w:t>Valid from</w:t>
            </w:r>
            <w:r>
              <w:br/>
              <w:t>Valid to</w:t>
            </w:r>
          </w:p>
        </w:tc>
        <w:tc>
          <w:tcPr>
            <w:tcW w:w="7119" w:type="dxa"/>
          </w:tcPr>
          <w:p w14:paraId="1A522F93" w14:textId="382A5425" w:rsidR="005C69F3" w:rsidRDefault="005C69F3" w:rsidP="005C69F3">
            <w:pPr>
              <w:cnfStyle w:val="000000010000" w:firstRow="0" w:lastRow="0" w:firstColumn="0" w:lastColumn="0" w:oddVBand="0" w:evenVBand="0" w:oddHBand="0" w:evenHBand="1" w:firstRowFirstColumn="0" w:firstRowLastColumn="0" w:lastRowFirstColumn="0" w:lastRowLastColumn="0"/>
            </w:pPr>
            <w:r>
              <w:t>Filter results depending on the validity date of the certificates</w:t>
            </w:r>
          </w:p>
        </w:tc>
      </w:tr>
      <w:tr w:rsidR="005C69F3" w14:paraId="325CD781" w14:textId="77777777" w:rsidTr="00D96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C592CD3" w14:textId="4AEAE7B5" w:rsidR="005C69F3" w:rsidRDefault="005C69F3" w:rsidP="00D75341">
            <w:r>
              <w:t>Certificate type</w:t>
            </w:r>
          </w:p>
        </w:tc>
        <w:tc>
          <w:tcPr>
            <w:tcW w:w="7119" w:type="dxa"/>
          </w:tcPr>
          <w:p w14:paraId="14198700" w14:textId="30C7E38C" w:rsidR="005C69F3" w:rsidRDefault="005C69F3" w:rsidP="00D75341">
            <w:pPr>
              <w:cnfStyle w:val="000000100000" w:firstRow="0" w:lastRow="0" w:firstColumn="0" w:lastColumn="0" w:oddVBand="0" w:evenVBand="0" w:oddHBand="1" w:evenHBand="0" w:firstRowFirstColumn="0" w:firstRowLastColumn="0" w:lastRowFirstColumn="0" w:lastRowLastColumn="0"/>
            </w:pPr>
            <w:r>
              <w:t>If your installation contains multiple certificate types, you can display only certificates with the given type</w:t>
            </w:r>
          </w:p>
        </w:tc>
      </w:tr>
      <w:tr w:rsidR="005C69F3" w14:paraId="4248F6ED" w14:textId="77777777" w:rsidTr="00D96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C70FCE" w14:textId="0435A922" w:rsidR="005C69F3" w:rsidRDefault="005C69F3" w:rsidP="00D75341">
            <w:r>
              <w:t>Show newest version only</w:t>
            </w:r>
          </w:p>
        </w:tc>
        <w:tc>
          <w:tcPr>
            <w:tcW w:w="7119" w:type="dxa"/>
          </w:tcPr>
          <w:p w14:paraId="22B62F80" w14:textId="510AC464" w:rsidR="005C69F3" w:rsidRDefault="005C69F3" w:rsidP="005C69F3">
            <w:pPr>
              <w:cnfStyle w:val="000000010000" w:firstRow="0" w:lastRow="0" w:firstColumn="0" w:lastColumn="0" w:oddVBand="0" w:evenVBand="0" w:oddHBand="0" w:evenHBand="1" w:firstRowFirstColumn="0" w:firstRowLastColumn="0" w:lastRowFirstColumn="0" w:lastRowLastColumn="0"/>
            </w:pPr>
            <w:r>
              <w:t>By checking this option, only the newest version of a certificate is displayed. If deactivated, multiple versions of a certificate are displayed.</w:t>
            </w:r>
          </w:p>
        </w:tc>
      </w:tr>
    </w:tbl>
    <w:p w14:paraId="2D2D85E1" w14:textId="77777777" w:rsidR="002170CC" w:rsidRPr="00D75341" w:rsidRDefault="002170CC" w:rsidP="00D75341"/>
    <w:p w14:paraId="17D4DD69" w14:textId="153FDCD8" w:rsidR="00D75341" w:rsidRDefault="00D75341" w:rsidP="00D75341">
      <w:r>
        <w:rPr>
          <w:noProof/>
          <w:lang w:val="de-DE" w:eastAsia="de-DE"/>
        </w:rPr>
        <w:lastRenderedPageBreak/>
        <w:drawing>
          <wp:inline distT="0" distB="0" distL="0" distR="0" wp14:anchorId="6D34DDD2" wp14:editId="38A10B6B">
            <wp:extent cx="5757545" cy="2658745"/>
            <wp:effectExtent l="0" t="0" r="8255" b="8255"/>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2 um 13.52.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2658745"/>
                    </a:xfrm>
                    <a:prstGeom prst="rect">
                      <a:avLst/>
                    </a:prstGeom>
                    <a:noFill/>
                    <a:ln>
                      <a:noFill/>
                    </a:ln>
                  </pic:spPr>
                </pic:pic>
              </a:graphicData>
            </a:graphic>
          </wp:inline>
        </w:drawing>
      </w:r>
    </w:p>
    <w:p w14:paraId="1C4A4DCF" w14:textId="1B55C7A8" w:rsidR="00B36610" w:rsidRDefault="00B36610" w:rsidP="00B36610">
      <w:pPr>
        <w:pStyle w:val="berschrift3"/>
      </w:pPr>
      <w:bookmarkStart w:id="72" w:name="_Toc304456570"/>
      <w:r>
        <w:t xml:space="preserve">Call </w:t>
      </w:r>
      <w:r w:rsidR="0066734E">
        <w:t>b</w:t>
      </w:r>
      <w:r>
        <w:t>ack a certificate</w:t>
      </w:r>
      <w:bookmarkEnd w:id="72"/>
    </w:p>
    <w:p w14:paraId="10EA4FF3" w14:textId="2A2595D3" w:rsidR="0066734E" w:rsidRPr="00B36610" w:rsidRDefault="00710F33" w:rsidP="00B36610">
      <w:r>
        <w:t>A</w:t>
      </w:r>
      <w:r w:rsidR="007E72A4">
        <w:t>n</w:t>
      </w:r>
      <w:r>
        <w:t xml:space="preserve"> administrator has the possibilit</w:t>
      </w:r>
      <w:r w:rsidR="007E72A4">
        <w:t>y to “call back” a certificate, if the certificate was genera</w:t>
      </w:r>
      <w:r w:rsidR="0066734E">
        <w:t>ted by mistake. A called back certificate is no longer downloadable by a user or administrator. Additionally, an e-mail address can be configured in the plugin configuration. Whenever a certificate is called back, a notification is sent.</w:t>
      </w:r>
    </w:p>
    <w:p w14:paraId="03B75AB7" w14:textId="5D41E49A" w:rsidR="004B07E8" w:rsidRDefault="004B07E8" w:rsidP="004B07E8">
      <w:pPr>
        <w:pStyle w:val="berschrift2"/>
      </w:pPr>
      <w:bookmarkStart w:id="73" w:name="_Toc280877347"/>
      <w:bookmarkStart w:id="74" w:name="_Toc280880987"/>
      <w:bookmarkStart w:id="75" w:name="_Toc304456571"/>
      <w:r>
        <w:t>Overview of received certificates for users</w:t>
      </w:r>
      <w:bookmarkEnd w:id="73"/>
      <w:bookmarkEnd w:id="74"/>
      <w:bookmarkEnd w:id="75"/>
    </w:p>
    <w:p w14:paraId="2F878638" w14:textId="172DAA95" w:rsidR="006B5F32" w:rsidRDefault="00EB05C9" w:rsidP="006B5F32">
      <w:r>
        <w:t xml:space="preserve">Users have the possibility to view </w:t>
      </w:r>
      <w:r w:rsidR="00493FF1">
        <w:t xml:space="preserve">and download </w:t>
      </w:r>
      <w:r>
        <w:t xml:space="preserve">all received certificates. </w:t>
      </w:r>
      <w:r w:rsidR="00493FF1">
        <w:t xml:space="preserve">Downloading is only possible if the certificate type allows this functionality. </w:t>
      </w:r>
      <w:r w:rsidR="00BE2940">
        <w:t xml:space="preserve">Again, we created a main menu entry called “View Certificates” in the install section. Depending on your </w:t>
      </w:r>
      <w:r w:rsidR="00537C9D">
        <w:t>configuration of the certificate plugin</w:t>
      </w:r>
      <w:r w:rsidR="00BE2940">
        <w:t>, this entry may be missing or have another title.</w:t>
      </w:r>
    </w:p>
    <w:p w14:paraId="3F81BCFA" w14:textId="02410511" w:rsidR="00BE2940" w:rsidRPr="006B5F32" w:rsidRDefault="00BE2940" w:rsidP="006B5F32">
      <w:r>
        <w:rPr>
          <w:noProof/>
          <w:lang w:val="de-DE" w:eastAsia="de-DE"/>
        </w:rPr>
        <w:drawing>
          <wp:inline distT="0" distB="0" distL="0" distR="0" wp14:anchorId="12EC6C38" wp14:editId="449E26BD">
            <wp:extent cx="5748655" cy="2607945"/>
            <wp:effectExtent l="0" t="0" r="0" b="8255"/>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2 um 14.35.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sectPr w:rsidR="00BE2940" w:rsidRPr="006B5F32" w:rsidSect="00CD65E9">
      <w:headerReference w:type="default" r:id="rId36"/>
      <w:footerReference w:type="default" r:id="rId37"/>
      <w:headerReference w:type="first" r:id="rId38"/>
      <w:pgSz w:w="11906" w:h="16838"/>
      <w:pgMar w:top="1418" w:right="1418" w:bottom="1418" w:left="1418" w:header="68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7017E" w14:textId="77777777" w:rsidR="008C1E5F" w:rsidRDefault="008C1E5F" w:rsidP="000755D9">
      <w:pPr>
        <w:spacing w:after="0" w:line="240" w:lineRule="auto"/>
      </w:pPr>
      <w:r>
        <w:separator/>
      </w:r>
    </w:p>
  </w:endnote>
  <w:endnote w:type="continuationSeparator" w:id="0">
    <w:p w14:paraId="759F83FA" w14:textId="77777777" w:rsidR="008C1E5F" w:rsidRDefault="008C1E5F"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C022A" w14:textId="29E5B03B" w:rsidR="008C1E5F" w:rsidRPr="009B4D53" w:rsidRDefault="008C1E5F" w:rsidP="009B4D53">
    <w:pPr>
      <w:pStyle w:val="Fuzeile"/>
      <w:rPr>
        <w:rFonts w:cs="Helvetica"/>
        <w:sz w:val="15"/>
        <w:szCs w:val="15"/>
      </w:rPr>
    </w:pPr>
    <w:r>
      <w:rPr>
        <w:rFonts w:cs="Helvetica"/>
        <w:sz w:val="15"/>
        <w:szCs w:val="15"/>
      </w:rPr>
      <w:t>Documentation</w:t>
    </w:r>
    <w:r w:rsidRPr="009F46F8">
      <w:rPr>
        <w:rFonts w:cs="Helvetica"/>
        <w:sz w:val="15"/>
        <w:szCs w:val="15"/>
      </w:rPr>
      <w:t>.docx</w:t>
    </w:r>
    <w:r w:rsidRPr="009B4D53">
      <w:rPr>
        <w:rFonts w:cs="Helvetica"/>
        <w:sz w:val="15"/>
        <w:szCs w:val="15"/>
      </w:rPr>
      <w:tab/>
    </w:r>
    <w:r>
      <w:rPr>
        <w:rFonts w:cs="Helvetica"/>
        <w:sz w:val="15"/>
        <w:szCs w:val="15"/>
      </w:rPr>
      <w:t>Letzte Freigabe: 21.09.2015</w:t>
    </w:r>
    <w:r w:rsidRPr="009B4D53">
      <w:rPr>
        <w:rFonts w:cs="Helvetica"/>
        <w:sz w:val="15"/>
        <w:szCs w:val="15"/>
      </w:rPr>
      <w:tab/>
    </w:r>
    <w:r>
      <w:rPr>
        <w:rFonts w:cs="Helvetica"/>
        <w:sz w:val="15"/>
        <w:szCs w:val="15"/>
      </w:rPr>
      <w:t>Page</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PAGE</w:instrText>
    </w:r>
    <w:r w:rsidRPr="009B4D53">
      <w:rPr>
        <w:rFonts w:cs="Helvetica"/>
        <w:sz w:val="15"/>
        <w:szCs w:val="15"/>
      </w:rPr>
      <w:fldChar w:fldCharType="separate"/>
    </w:r>
    <w:r w:rsidR="00747A2D">
      <w:rPr>
        <w:rFonts w:cs="Helvetica"/>
        <w:noProof/>
        <w:sz w:val="15"/>
        <w:szCs w:val="15"/>
      </w:rPr>
      <w:t>2</w:t>
    </w:r>
    <w:r w:rsidRPr="009B4D53">
      <w:rPr>
        <w:rFonts w:cs="Helvetica"/>
        <w:sz w:val="15"/>
        <w:szCs w:val="15"/>
      </w:rPr>
      <w:fldChar w:fldCharType="end"/>
    </w:r>
    <w:r w:rsidRPr="009B4D53">
      <w:rPr>
        <w:rFonts w:cs="Helvetica"/>
        <w:sz w:val="15"/>
        <w:szCs w:val="15"/>
      </w:rPr>
      <w:t xml:space="preserve"> </w:t>
    </w:r>
    <w:r>
      <w:rPr>
        <w:rFonts w:cs="Helvetica"/>
        <w:sz w:val="15"/>
        <w:szCs w:val="15"/>
      </w:rPr>
      <w:t>of</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NUMPAGES</w:instrText>
    </w:r>
    <w:r w:rsidRPr="009B4D53">
      <w:rPr>
        <w:rFonts w:cs="Helvetica"/>
        <w:sz w:val="15"/>
        <w:szCs w:val="15"/>
      </w:rPr>
      <w:fldChar w:fldCharType="separate"/>
    </w:r>
    <w:r w:rsidR="00747A2D">
      <w:rPr>
        <w:rFonts w:cs="Helvetica"/>
        <w:noProof/>
        <w:sz w:val="15"/>
        <w:szCs w:val="15"/>
      </w:rPr>
      <w:t>19</w:t>
    </w:r>
    <w:r w:rsidRPr="009B4D53">
      <w:rPr>
        <w:rFonts w:cs="Helvetica"/>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4E638" w14:textId="77777777" w:rsidR="008C1E5F" w:rsidRDefault="008C1E5F" w:rsidP="000755D9">
      <w:pPr>
        <w:spacing w:after="0" w:line="240" w:lineRule="auto"/>
      </w:pPr>
      <w:r>
        <w:separator/>
      </w:r>
    </w:p>
  </w:footnote>
  <w:footnote w:type="continuationSeparator" w:id="0">
    <w:p w14:paraId="7BAE2C88" w14:textId="77777777" w:rsidR="008C1E5F" w:rsidRDefault="008C1E5F" w:rsidP="000755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1E8F5" w14:textId="77777777" w:rsidR="008C1E5F" w:rsidRPr="00AD644C" w:rsidRDefault="008C1E5F" w:rsidP="00F45717">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8240" behindDoc="0" locked="0" layoutInCell="1" allowOverlap="1" wp14:anchorId="0FC13225" wp14:editId="01AD5E6E">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2"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t>Waldeggstr</w:t>
    </w:r>
    <w:r>
      <w:rPr>
        <w:color w:val="434E59"/>
        <w:sz w:val="15"/>
        <w:szCs w:val="15"/>
      </w:rPr>
      <w:t>asse</w:t>
    </w:r>
    <w:r w:rsidRPr="00200876">
      <w:rPr>
        <w:color w:val="434E59"/>
        <w:sz w:val="15"/>
        <w:szCs w:val="15"/>
      </w:rPr>
      <w:t xml:space="preserve"> </w:t>
    </w:r>
    <w:r>
      <w:rPr>
        <w:color w:val="434E59"/>
        <w:sz w:val="15"/>
        <w:szCs w:val="15"/>
        <w:lang w:val="de-DE"/>
      </w:rPr>
      <w:t>72</w:t>
    </w:r>
  </w:p>
  <w:p w14:paraId="0E02DF11" w14:textId="77777777" w:rsidR="008C1E5F" w:rsidRPr="00AD644C" w:rsidRDefault="008C1E5F" w:rsidP="00F45717">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1F343D69" w14:textId="77777777" w:rsidR="008C1E5F" w:rsidRPr="00AD644C" w:rsidRDefault="008C1E5F"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32249B65" w14:textId="77777777" w:rsidR="008C1E5F" w:rsidRPr="00AD644C" w:rsidRDefault="008C1E5F"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416A38A6" w14:textId="77777777" w:rsidR="008C1E5F" w:rsidRDefault="008C1E5F" w:rsidP="00C26D84">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230C12AC" w14:textId="77777777" w:rsidR="008C1E5F" w:rsidRPr="00CA43F2" w:rsidRDefault="008C1E5F" w:rsidP="00C26D84">
    <w:pPr>
      <w:pStyle w:val="Kopfzeile"/>
      <w:tabs>
        <w:tab w:val="clear" w:pos="4536"/>
        <w:tab w:val="left" w:pos="3402"/>
      </w:tabs>
      <w:rPr>
        <w:color w:val="434E59"/>
        <w:sz w:val="36"/>
        <w:szCs w:val="36"/>
        <w:lang w:val="de-D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1E57E" w14:textId="77777777" w:rsidR="008C1E5F" w:rsidRPr="00AD644C" w:rsidRDefault="008C1E5F" w:rsidP="00AD644C">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7216" behindDoc="0" locked="0" layoutInCell="1" allowOverlap="1" wp14:anchorId="730C6325" wp14:editId="3D4483B2">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t xml:space="preserve">Waldeggstr. </w:t>
    </w:r>
    <w:r w:rsidRPr="00AD644C">
      <w:rPr>
        <w:color w:val="434E59"/>
        <w:sz w:val="15"/>
        <w:szCs w:val="15"/>
        <w:lang w:val="de-DE"/>
      </w:rPr>
      <w:t>47</w:t>
    </w:r>
  </w:p>
  <w:p w14:paraId="61CDC19A" w14:textId="77777777" w:rsidR="008C1E5F" w:rsidRPr="00AD644C" w:rsidRDefault="008C1E5F"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2D891EF1" w14:textId="77777777" w:rsidR="008C1E5F" w:rsidRPr="00AD644C" w:rsidRDefault="008C1E5F"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074CFE8" w14:textId="77777777" w:rsidR="008C1E5F" w:rsidRPr="00AD644C" w:rsidRDefault="008C1E5F"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1C58AE48" w14:textId="77777777" w:rsidR="008C1E5F" w:rsidRPr="00AD644C" w:rsidRDefault="008C1E5F" w:rsidP="00AD644C">
    <w:pPr>
      <w:pStyle w:val="Kopfzeile"/>
      <w:tabs>
        <w:tab w:val="clear" w:pos="4536"/>
        <w:tab w:val="left" w:pos="3402"/>
      </w:tabs>
      <w:rPr>
        <w:color w:val="434E59"/>
        <w:sz w:val="15"/>
        <w:szCs w:val="15"/>
        <w:lang w:val="de-DE"/>
      </w:rPr>
    </w:pPr>
    <w:r w:rsidRPr="00915DEB">
      <w:rPr>
        <w:b/>
        <w:color w:val="990000"/>
        <w:sz w:val="15"/>
        <w:szCs w:val="15"/>
        <w:lang w:val="de-DE"/>
      </w:rPr>
      <w:t>studer-raimann.ch</w:t>
    </w:r>
    <w:r>
      <w:rPr>
        <w:color w:val="434E59"/>
        <w:sz w:val="15"/>
        <w:szCs w:val="15"/>
        <w:lang w:val="de-DE"/>
      </w:rPr>
      <w:tab/>
      <w:t>info@studer-raimann</w:t>
    </w:r>
    <w:r w:rsidRPr="00AD644C">
      <w:rPr>
        <w:color w:val="434E59"/>
        <w:sz w:val="15"/>
        <w:szCs w:val="15"/>
        <w:lang w:val="de-DE"/>
      </w:rPr>
      <w:t>.ch</w:t>
    </w:r>
  </w:p>
  <w:p w14:paraId="1122C013" w14:textId="77777777" w:rsidR="008C1E5F" w:rsidRDefault="008C1E5F" w:rsidP="00AD644C">
    <w:pPr>
      <w:pStyle w:val="Kopfzeile"/>
      <w:tabs>
        <w:tab w:val="clear" w:pos="4536"/>
        <w:tab w:val="left" w:pos="3402"/>
      </w:tabs>
      <w:jc w:val="right"/>
    </w:pPr>
    <w:r w:rsidRPr="00AD644C">
      <w:rPr>
        <w:lang w:val="de-DE"/>
      </w:rPr>
      <w:tab/>
    </w:r>
    <w:r w:rsidRPr="00AD644C">
      <w:rPr>
        <w:lang w:val="de-DE"/>
      </w:rPr>
      <w:tab/>
    </w:r>
  </w:p>
  <w:p w14:paraId="7D2F558E" w14:textId="77777777" w:rsidR="008C1E5F" w:rsidRDefault="008C1E5F">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52C"/>
    <w:multiLevelType w:val="hybridMultilevel"/>
    <w:tmpl w:val="E9A03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5D7F6F"/>
    <w:multiLevelType w:val="hybridMultilevel"/>
    <w:tmpl w:val="39643E1C"/>
    <w:lvl w:ilvl="0" w:tplc="4918A298">
      <w:start w:val="1"/>
      <w:numFmt w:val="bullet"/>
      <w:pStyle w:val="ServiceDescription"/>
      <w:lvlText w:val="o"/>
      <w:lvlJc w:val="left"/>
      <w:pPr>
        <w:tabs>
          <w:tab w:val="num" w:pos="284"/>
        </w:tabs>
        <w:ind w:left="284" w:hanging="284"/>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6907D3"/>
    <w:multiLevelType w:val="hybridMultilevel"/>
    <w:tmpl w:val="B6184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24B00B6"/>
    <w:multiLevelType w:val="hybridMultilevel"/>
    <w:tmpl w:val="049C3C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001A55"/>
    <w:multiLevelType w:val="hybridMultilevel"/>
    <w:tmpl w:val="E29AB5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42D7C"/>
    <w:multiLevelType w:val="hybridMultilevel"/>
    <w:tmpl w:val="74BCAB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3F4031"/>
    <w:multiLevelType w:val="multilevel"/>
    <w:tmpl w:val="AEF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D7356B"/>
    <w:multiLevelType w:val="hybridMultilevel"/>
    <w:tmpl w:val="04880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C5A5D37"/>
    <w:multiLevelType w:val="hybridMultilevel"/>
    <w:tmpl w:val="826A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942574"/>
    <w:multiLevelType w:val="hybridMultilevel"/>
    <w:tmpl w:val="A3685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541596"/>
    <w:multiLevelType w:val="hybridMultilevel"/>
    <w:tmpl w:val="41A0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C43568"/>
    <w:multiLevelType w:val="hybridMultilevel"/>
    <w:tmpl w:val="475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BF87753"/>
    <w:multiLevelType w:val="hybridMultilevel"/>
    <w:tmpl w:val="F6F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DF41958"/>
    <w:multiLevelType w:val="hybridMultilevel"/>
    <w:tmpl w:val="10B69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E437795"/>
    <w:multiLevelType w:val="hybridMultilevel"/>
    <w:tmpl w:val="C55AA88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nsid w:val="2E867A4A"/>
    <w:multiLevelType w:val="hybridMultilevel"/>
    <w:tmpl w:val="9AAAD3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F557DE3"/>
    <w:multiLevelType w:val="hybridMultilevel"/>
    <w:tmpl w:val="83A2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10E22B3"/>
    <w:multiLevelType w:val="hybridMultilevel"/>
    <w:tmpl w:val="C3565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26A5C9A"/>
    <w:multiLevelType w:val="hybridMultilevel"/>
    <w:tmpl w:val="20327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4FB487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38DA3EF2"/>
    <w:multiLevelType w:val="hybridMultilevel"/>
    <w:tmpl w:val="11A2DF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2E3E77"/>
    <w:multiLevelType w:val="hybridMultilevel"/>
    <w:tmpl w:val="14C8C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543C87"/>
    <w:multiLevelType w:val="hybridMultilevel"/>
    <w:tmpl w:val="8F702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4733A6A"/>
    <w:multiLevelType w:val="hybridMultilevel"/>
    <w:tmpl w:val="56962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4F33C7"/>
    <w:multiLevelType w:val="hybridMultilevel"/>
    <w:tmpl w:val="26D072A4"/>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5">
    <w:nsid w:val="49707FA8"/>
    <w:multiLevelType w:val="hybridMultilevel"/>
    <w:tmpl w:val="6B646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1460CF"/>
    <w:multiLevelType w:val="hybridMultilevel"/>
    <w:tmpl w:val="E0802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3C86CAB"/>
    <w:multiLevelType w:val="hybridMultilevel"/>
    <w:tmpl w:val="41A27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27015A"/>
    <w:multiLevelType w:val="hybridMultilevel"/>
    <w:tmpl w:val="5268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5233A7B"/>
    <w:multiLevelType w:val="multilevel"/>
    <w:tmpl w:val="9AB4844C"/>
    <w:lvl w:ilvl="0">
      <w:start w:val="1"/>
      <w:numFmt w:val="decimal"/>
      <w:lvlText w:val="%1"/>
      <w:lvlJc w:val="left"/>
      <w:pPr>
        <w:tabs>
          <w:tab w:val="num" w:pos="907"/>
        </w:tabs>
        <w:ind w:left="907" w:hanging="907"/>
      </w:pPr>
      <w:rPr>
        <w:rFonts w:ascii="Arial" w:hAnsi="Arial" w:hint="default"/>
        <w:b/>
        <w:i w:val="0"/>
        <w:color w:val="800000"/>
        <w:sz w:val="32"/>
        <w:u w:val="none"/>
      </w:rPr>
    </w:lvl>
    <w:lvl w:ilvl="1">
      <w:start w:val="1"/>
      <w:numFmt w:val="decimal"/>
      <w:isLgl/>
      <w:lvlText w:val="%1.%2"/>
      <w:lvlJc w:val="left"/>
      <w:pPr>
        <w:tabs>
          <w:tab w:val="num" w:pos="907"/>
        </w:tabs>
        <w:ind w:left="907" w:hanging="907"/>
      </w:pPr>
      <w:rPr>
        <w:rFonts w:ascii="Arial" w:hAnsi="Arial" w:hint="default"/>
        <w:b/>
        <w:i w:val="0"/>
        <w:sz w:val="28"/>
      </w:rPr>
    </w:lvl>
    <w:lvl w:ilvl="2">
      <w:start w:val="1"/>
      <w:numFmt w:val="decimal"/>
      <w:isLgl/>
      <w:lvlText w:val="%1.%2.%3"/>
      <w:lvlJc w:val="left"/>
      <w:pPr>
        <w:tabs>
          <w:tab w:val="num" w:pos="907"/>
        </w:tabs>
        <w:ind w:left="907" w:hanging="907"/>
      </w:pPr>
      <w:rPr>
        <w:rFonts w:ascii="Arial" w:hAnsi="Arial" w:hint="default"/>
        <w:b/>
        <w:i w:val="0"/>
        <w:sz w:val="24"/>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1">
    <w:nsid w:val="68CF20D4"/>
    <w:multiLevelType w:val="hybridMultilevel"/>
    <w:tmpl w:val="2E886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AB61729"/>
    <w:multiLevelType w:val="hybridMultilevel"/>
    <w:tmpl w:val="47CE2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F3C24EA"/>
    <w:multiLevelType w:val="hybridMultilevel"/>
    <w:tmpl w:val="A74CB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0874CFB"/>
    <w:multiLevelType w:val="hybridMultilevel"/>
    <w:tmpl w:val="2E0289E2"/>
    <w:lvl w:ilvl="0" w:tplc="290657A8">
      <w:start w:val="26"/>
      <w:numFmt w:val="bullet"/>
      <w:lvlText w:val="-"/>
      <w:lvlJc w:val="left"/>
      <w:pPr>
        <w:ind w:left="720" w:hanging="360"/>
      </w:pPr>
      <w:rPr>
        <w:rFonts w:ascii="Helvetica" w:eastAsia="Calibr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9C4EE2"/>
    <w:multiLevelType w:val="hybridMultilevel"/>
    <w:tmpl w:val="EB2E0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1A80365"/>
    <w:multiLevelType w:val="hybridMultilevel"/>
    <w:tmpl w:val="DBEA1F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73666EE4"/>
    <w:multiLevelType w:val="hybridMultilevel"/>
    <w:tmpl w:val="F678F4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74E4A24"/>
    <w:multiLevelType w:val="hybridMultilevel"/>
    <w:tmpl w:val="2958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814745D"/>
    <w:multiLevelType w:val="hybridMultilevel"/>
    <w:tmpl w:val="771292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9464064"/>
    <w:multiLevelType w:val="hybridMultilevel"/>
    <w:tmpl w:val="18A001E6"/>
    <w:lvl w:ilvl="0" w:tplc="DB222FD4">
      <w:start w:val="72"/>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AFC69DB"/>
    <w:multiLevelType w:val="hybridMultilevel"/>
    <w:tmpl w:val="29480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C576D36"/>
    <w:multiLevelType w:val="hybridMultilevel"/>
    <w:tmpl w:val="D966A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EC1163C"/>
    <w:multiLevelType w:val="hybridMultilevel"/>
    <w:tmpl w:val="52702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0"/>
  </w:num>
  <w:num w:numId="2">
    <w:abstractNumId w:val="20"/>
  </w:num>
  <w:num w:numId="3">
    <w:abstractNumId w:val="25"/>
  </w:num>
  <w:num w:numId="4">
    <w:abstractNumId w:val="19"/>
  </w:num>
  <w:num w:numId="5">
    <w:abstractNumId w:val="38"/>
  </w:num>
  <w:num w:numId="6">
    <w:abstractNumId w:val="18"/>
  </w:num>
  <w:num w:numId="7">
    <w:abstractNumId w:val="24"/>
  </w:num>
  <w:num w:numId="8">
    <w:abstractNumId w:val="13"/>
  </w:num>
  <w:num w:numId="9">
    <w:abstractNumId w:val="39"/>
  </w:num>
  <w:num w:numId="10">
    <w:abstractNumId w:val="8"/>
  </w:num>
  <w:num w:numId="11">
    <w:abstractNumId w:val="42"/>
  </w:num>
  <w:num w:numId="12">
    <w:abstractNumId w:val="41"/>
  </w:num>
  <w:num w:numId="13">
    <w:abstractNumId w:val="12"/>
  </w:num>
  <w:num w:numId="14">
    <w:abstractNumId w:val="37"/>
  </w:num>
  <w:num w:numId="15">
    <w:abstractNumId w:val="28"/>
  </w:num>
  <w:num w:numId="16">
    <w:abstractNumId w:val="31"/>
  </w:num>
  <w:num w:numId="17">
    <w:abstractNumId w:val="7"/>
  </w:num>
  <w:num w:numId="18">
    <w:abstractNumId w:val="1"/>
  </w:num>
  <w:num w:numId="19">
    <w:abstractNumId w:val="26"/>
  </w:num>
  <w:num w:numId="20">
    <w:abstractNumId w:val="0"/>
  </w:num>
  <w:num w:numId="21">
    <w:abstractNumId w:val="4"/>
  </w:num>
  <w:num w:numId="22">
    <w:abstractNumId w:val="14"/>
  </w:num>
  <w:num w:numId="23">
    <w:abstractNumId w:val="15"/>
  </w:num>
  <w:num w:numId="24">
    <w:abstractNumId w:val="34"/>
  </w:num>
  <w:num w:numId="25">
    <w:abstractNumId w:val="21"/>
  </w:num>
  <w:num w:numId="26">
    <w:abstractNumId w:val="30"/>
  </w:num>
  <w:num w:numId="27">
    <w:abstractNumId w:val="27"/>
  </w:num>
  <w:num w:numId="28">
    <w:abstractNumId w:val="32"/>
  </w:num>
  <w:num w:numId="29">
    <w:abstractNumId w:val="33"/>
  </w:num>
  <w:num w:numId="30">
    <w:abstractNumId w:val="6"/>
  </w:num>
  <w:num w:numId="31">
    <w:abstractNumId w:val="9"/>
  </w:num>
  <w:num w:numId="32">
    <w:abstractNumId w:val="10"/>
  </w:num>
  <w:num w:numId="33">
    <w:abstractNumId w:val="29"/>
  </w:num>
  <w:num w:numId="34">
    <w:abstractNumId w:val="16"/>
  </w:num>
  <w:num w:numId="35">
    <w:abstractNumId w:val="43"/>
  </w:num>
  <w:num w:numId="36">
    <w:abstractNumId w:val="3"/>
  </w:num>
  <w:num w:numId="37">
    <w:abstractNumId w:val="23"/>
  </w:num>
  <w:num w:numId="38">
    <w:abstractNumId w:val="2"/>
  </w:num>
  <w:num w:numId="39">
    <w:abstractNumId w:val="36"/>
  </w:num>
  <w:num w:numId="40">
    <w:abstractNumId w:val="17"/>
  </w:num>
  <w:num w:numId="41">
    <w:abstractNumId w:val="11"/>
  </w:num>
  <w:num w:numId="42">
    <w:abstractNumId w:val="22"/>
  </w:num>
  <w:num w:numId="43">
    <w:abstractNumId w:val="35"/>
  </w:num>
  <w:num w:numId="4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FC4"/>
    <w:rsid w:val="00000A4F"/>
    <w:rsid w:val="000019A8"/>
    <w:rsid w:val="00002E4D"/>
    <w:rsid w:val="000032F8"/>
    <w:rsid w:val="00006E02"/>
    <w:rsid w:val="00011EE4"/>
    <w:rsid w:val="00012246"/>
    <w:rsid w:val="00013E02"/>
    <w:rsid w:val="00015089"/>
    <w:rsid w:val="00023CF7"/>
    <w:rsid w:val="00025AB0"/>
    <w:rsid w:val="00032B09"/>
    <w:rsid w:val="00033302"/>
    <w:rsid w:val="00034401"/>
    <w:rsid w:val="0003737B"/>
    <w:rsid w:val="00037BFF"/>
    <w:rsid w:val="000413E8"/>
    <w:rsid w:val="00041D16"/>
    <w:rsid w:val="00052355"/>
    <w:rsid w:val="000524E0"/>
    <w:rsid w:val="00054574"/>
    <w:rsid w:val="00054904"/>
    <w:rsid w:val="00054EEE"/>
    <w:rsid w:val="00055B2A"/>
    <w:rsid w:val="00057185"/>
    <w:rsid w:val="00064B82"/>
    <w:rsid w:val="000654A1"/>
    <w:rsid w:val="00066F9F"/>
    <w:rsid w:val="00074AF9"/>
    <w:rsid w:val="000755D9"/>
    <w:rsid w:val="000813AB"/>
    <w:rsid w:val="00081664"/>
    <w:rsid w:val="00085AFD"/>
    <w:rsid w:val="000862BB"/>
    <w:rsid w:val="00091158"/>
    <w:rsid w:val="00091C0D"/>
    <w:rsid w:val="000949CC"/>
    <w:rsid w:val="00096E29"/>
    <w:rsid w:val="00097789"/>
    <w:rsid w:val="000B1E05"/>
    <w:rsid w:val="000B39F1"/>
    <w:rsid w:val="000B563F"/>
    <w:rsid w:val="000B5B30"/>
    <w:rsid w:val="000C283B"/>
    <w:rsid w:val="000C34B3"/>
    <w:rsid w:val="000D0105"/>
    <w:rsid w:val="000D0220"/>
    <w:rsid w:val="000D17A1"/>
    <w:rsid w:val="000D33BD"/>
    <w:rsid w:val="000D36D1"/>
    <w:rsid w:val="000D3813"/>
    <w:rsid w:val="000D50A0"/>
    <w:rsid w:val="000D5B37"/>
    <w:rsid w:val="000D770E"/>
    <w:rsid w:val="000E3929"/>
    <w:rsid w:val="001002A2"/>
    <w:rsid w:val="00105163"/>
    <w:rsid w:val="00111CB1"/>
    <w:rsid w:val="001145C7"/>
    <w:rsid w:val="00114A2C"/>
    <w:rsid w:val="00117852"/>
    <w:rsid w:val="00120BC1"/>
    <w:rsid w:val="00120DEF"/>
    <w:rsid w:val="00123CB2"/>
    <w:rsid w:val="00127E77"/>
    <w:rsid w:val="00131E63"/>
    <w:rsid w:val="00134DED"/>
    <w:rsid w:val="00135BAA"/>
    <w:rsid w:val="00135C14"/>
    <w:rsid w:val="001367D1"/>
    <w:rsid w:val="00143D55"/>
    <w:rsid w:val="001461BC"/>
    <w:rsid w:val="00147804"/>
    <w:rsid w:val="001519A6"/>
    <w:rsid w:val="00152CBC"/>
    <w:rsid w:val="0015418C"/>
    <w:rsid w:val="00154275"/>
    <w:rsid w:val="001548CA"/>
    <w:rsid w:val="001572A4"/>
    <w:rsid w:val="00157EF6"/>
    <w:rsid w:val="00160826"/>
    <w:rsid w:val="00161C4F"/>
    <w:rsid w:val="00162A55"/>
    <w:rsid w:val="00162CAB"/>
    <w:rsid w:val="00163528"/>
    <w:rsid w:val="00163E42"/>
    <w:rsid w:val="001663FA"/>
    <w:rsid w:val="0016720B"/>
    <w:rsid w:val="00167B76"/>
    <w:rsid w:val="001766C6"/>
    <w:rsid w:val="00181FF4"/>
    <w:rsid w:val="001822E8"/>
    <w:rsid w:val="00184E62"/>
    <w:rsid w:val="00185679"/>
    <w:rsid w:val="00190874"/>
    <w:rsid w:val="00192636"/>
    <w:rsid w:val="001B0CD0"/>
    <w:rsid w:val="001B167D"/>
    <w:rsid w:val="001B2B4B"/>
    <w:rsid w:val="001B3D5B"/>
    <w:rsid w:val="001B45AD"/>
    <w:rsid w:val="001B69E7"/>
    <w:rsid w:val="001B6F72"/>
    <w:rsid w:val="001B70C4"/>
    <w:rsid w:val="001C1C96"/>
    <w:rsid w:val="001C2179"/>
    <w:rsid w:val="001C28C9"/>
    <w:rsid w:val="001C4277"/>
    <w:rsid w:val="001C4DDA"/>
    <w:rsid w:val="001C5301"/>
    <w:rsid w:val="001C6862"/>
    <w:rsid w:val="001C6C2D"/>
    <w:rsid w:val="001D290F"/>
    <w:rsid w:val="001E0633"/>
    <w:rsid w:val="001E370E"/>
    <w:rsid w:val="001E4DF9"/>
    <w:rsid w:val="001E5A99"/>
    <w:rsid w:val="001F19B2"/>
    <w:rsid w:val="001F1EF6"/>
    <w:rsid w:val="00200876"/>
    <w:rsid w:val="00200C83"/>
    <w:rsid w:val="00202CAF"/>
    <w:rsid w:val="00203289"/>
    <w:rsid w:val="00204C58"/>
    <w:rsid w:val="00205FAF"/>
    <w:rsid w:val="002061C7"/>
    <w:rsid w:val="00206A3D"/>
    <w:rsid w:val="00206CA1"/>
    <w:rsid w:val="00213A20"/>
    <w:rsid w:val="00216C62"/>
    <w:rsid w:val="002170CC"/>
    <w:rsid w:val="002175DA"/>
    <w:rsid w:val="002235E9"/>
    <w:rsid w:val="00223C9E"/>
    <w:rsid w:val="002253D0"/>
    <w:rsid w:val="00232B93"/>
    <w:rsid w:val="002341E9"/>
    <w:rsid w:val="00235A06"/>
    <w:rsid w:val="00240D6E"/>
    <w:rsid w:val="00246ABA"/>
    <w:rsid w:val="00246EB9"/>
    <w:rsid w:val="0025007D"/>
    <w:rsid w:val="00256DF0"/>
    <w:rsid w:val="00256FC4"/>
    <w:rsid w:val="0026245D"/>
    <w:rsid w:val="002636B6"/>
    <w:rsid w:val="002641D3"/>
    <w:rsid w:val="002650A8"/>
    <w:rsid w:val="0026595D"/>
    <w:rsid w:val="00267D86"/>
    <w:rsid w:val="00270B37"/>
    <w:rsid w:val="00271D94"/>
    <w:rsid w:val="00275892"/>
    <w:rsid w:val="002778C9"/>
    <w:rsid w:val="00281236"/>
    <w:rsid w:val="002849D3"/>
    <w:rsid w:val="002849D5"/>
    <w:rsid w:val="00285F8C"/>
    <w:rsid w:val="00286741"/>
    <w:rsid w:val="00290C70"/>
    <w:rsid w:val="002918D2"/>
    <w:rsid w:val="00293575"/>
    <w:rsid w:val="00296F14"/>
    <w:rsid w:val="002A6ACA"/>
    <w:rsid w:val="002B2F5A"/>
    <w:rsid w:val="002B3E2A"/>
    <w:rsid w:val="002B6132"/>
    <w:rsid w:val="002B7CAA"/>
    <w:rsid w:val="002B7E2B"/>
    <w:rsid w:val="002C42EA"/>
    <w:rsid w:val="002C731A"/>
    <w:rsid w:val="002D2BEF"/>
    <w:rsid w:val="002D53B8"/>
    <w:rsid w:val="002D5970"/>
    <w:rsid w:val="002D68FD"/>
    <w:rsid w:val="002E2E52"/>
    <w:rsid w:val="002E3241"/>
    <w:rsid w:val="002E5317"/>
    <w:rsid w:val="002E564D"/>
    <w:rsid w:val="002F2F2B"/>
    <w:rsid w:val="002F4824"/>
    <w:rsid w:val="002F5FAB"/>
    <w:rsid w:val="0030628B"/>
    <w:rsid w:val="00306788"/>
    <w:rsid w:val="0031005C"/>
    <w:rsid w:val="00313434"/>
    <w:rsid w:val="00317E94"/>
    <w:rsid w:val="00320B08"/>
    <w:rsid w:val="00320B13"/>
    <w:rsid w:val="003224CF"/>
    <w:rsid w:val="00336F1E"/>
    <w:rsid w:val="00337C88"/>
    <w:rsid w:val="00343C92"/>
    <w:rsid w:val="00344F47"/>
    <w:rsid w:val="00352FA2"/>
    <w:rsid w:val="0035333E"/>
    <w:rsid w:val="0036178D"/>
    <w:rsid w:val="00367BE6"/>
    <w:rsid w:val="0037319F"/>
    <w:rsid w:val="00373B00"/>
    <w:rsid w:val="00374A58"/>
    <w:rsid w:val="00377E15"/>
    <w:rsid w:val="003869AA"/>
    <w:rsid w:val="00386B03"/>
    <w:rsid w:val="003944F0"/>
    <w:rsid w:val="00395D8C"/>
    <w:rsid w:val="00395F49"/>
    <w:rsid w:val="003A2058"/>
    <w:rsid w:val="003A20D4"/>
    <w:rsid w:val="003A3315"/>
    <w:rsid w:val="003A4A73"/>
    <w:rsid w:val="003A5A62"/>
    <w:rsid w:val="003A6AB3"/>
    <w:rsid w:val="003A7408"/>
    <w:rsid w:val="003B0A34"/>
    <w:rsid w:val="003B264A"/>
    <w:rsid w:val="003B5F48"/>
    <w:rsid w:val="003C2B4A"/>
    <w:rsid w:val="003C40DD"/>
    <w:rsid w:val="003C6E25"/>
    <w:rsid w:val="003C6E83"/>
    <w:rsid w:val="003C7711"/>
    <w:rsid w:val="003C78E3"/>
    <w:rsid w:val="003D0008"/>
    <w:rsid w:val="003D42E4"/>
    <w:rsid w:val="003E0A14"/>
    <w:rsid w:val="003E5D0C"/>
    <w:rsid w:val="003E782B"/>
    <w:rsid w:val="003F193C"/>
    <w:rsid w:val="003F2466"/>
    <w:rsid w:val="003F6615"/>
    <w:rsid w:val="004014E0"/>
    <w:rsid w:val="004027C3"/>
    <w:rsid w:val="00404DAD"/>
    <w:rsid w:val="00412651"/>
    <w:rsid w:val="00416E1F"/>
    <w:rsid w:val="00420345"/>
    <w:rsid w:val="00423EFB"/>
    <w:rsid w:val="004273D0"/>
    <w:rsid w:val="004276C8"/>
    <w:rsid w:val="00434054"/>
    <w:rsid w:val="00435E3E"/>
    <w:rsid w:val="00445FAD"/>
    <w:rsid w:val="00450E45"/>
    <w:rsid w:val="004528D0"/>
    <w:rsid w:val="004534AF"/>
    <w:rsid w:val="004547BC"/>
    <w:rsid w:val="00456EFE"/>
    <w:rsid w:val="00464FB6"/>
    <w:rsid w:val="0046662B"/>
    <w:rsid w:val="00474C25"/>
    <w:rsid w:val="00480CCB"/>
    <w:rsid w:val="00482994"/>
    <w:rsid w:val="004853B6"/>
    <w:rsid w:val="004860D3"/>
    <w:rsid w:val="00486EC4"/>
    <w:rsid w:val="00487861"/>
    <w:rsid w:val="00490040"/>
    <w:rsid w:val="004928C8"/>
    <w:rsid w:val="00493DBF"/>
    <w:rsid w:val="00493FF1"/>
    <w:rsid w:val="00497498"/>
    <w:rsid w:val="004A0563"/>
    <w:rsid w:val="004A2085"/>
    <w:rsid w:val="004A3D49"/>
    <w:rsid w:val="004A4E51"/>
    <w:rsid w:val="004A59E2"/>
    <w:rsid w:val="004A5FAA"/>
    <w:rsid w:val="004A7DEF"/>
    <w:rsid w:val="004B07E8"/>
    <w:rsid w:val="004B400D"/>
    <w:rsid w:val="004B4DAF"/>
    <w:rsid w:val="004C12DD"/>
    <w:rsid w:val="004C1A3D"/>
    <w:rsid w:val="004D20F9"/>
    <w:rsid w:val="004D281D"/>
    <w:rsid w:val="004D3705"/>
    <w:rsid w:val="004D7344"/>
    <w:rsid w:val="004D7856"/>
    <w:rsid w:val="004E043B"/>
    <w:rsid w:val="004E247B"/>
    <w:rsid w:val="004E59B3"/>
    <w:rsid w:val="004E5AD0"/>
    <w:rsid w:val="004E6508"/>
    <w:rsid w:val="004E6BA4"/>
    <w:rsid w:val="004E6E3D"/>
    <w:rsid w:val="004E7031"/>
    <w:rsid w:val="004F025F"/>
    <w:rsid w:val="004F1440"/>
    <w:rsid w:val="004F2CBC"/>
    <w:rsid w:val="004F4E16"/>
    <w:rsid w:val="004F5B51"/>
    <w:rsid w:val="004F6835"/>
    <w:rsid w:val="0050088E"/>
    <w:rsid w:val="00505053"/>
    <w:rsid w:val="00506068"/>
    <w:rsid w:val="00510D48"/>
    <w:rsid w:val="00510E94"/>
    <w:rsid w:val="00514EFA"/>
    <w:rsid w:val="0051561E"/>
    <w:rsid w:val="005167AE"/>
    <w:rsid w:val="005268C4"/>
    <w:rsid w:val="00527AE0"/>
    <w:rsid w:val="005318F3"/>
    <w:rsid w:val="00531B01"/>
    <w:rsid w:val="005333BD"/>
    <w:rsid w:val="00536126"/>
    <w:rsid w:val="00537C9D"/>
    <w:rsid w:val="00552ECF"/>
    <w:rsid w:val="00553539"/>
    <w:rsid w:val="00560422"/>
    <w:rsid w:val="00564628"/>
    <w:rsid w:val="00566509"/>
    <w:rsid w:val="00566E2E"/>
    <w:rsid w:val="00570B9A"/>
    <w:rsid w:val="00570CD6"/>
    <w:rsid w:val="005770AB"/>
    <w:rsid w:val="00577B08"/>
    <w:rsid w:val="00580B63"/>
    <w:rsid w:val="0059105B"/>
    <w:rsid w:val="00591D34"/>
    <w:rsid w:val="00593BFD"/>
    <w:rsid w:val="00595A11"/>
    <w:rsid w:val="00596B5A"/>
    <w:rsid w:val="005A3F70"/>
    <w:rsid w:val="005A69AF"/>
    <w:rsid w:val="005A7BBC"/>
    <w:rsid w:val="005B0DFD"/>
    <w:rsid w:val="005B1ADC"/>
    <w:rsid w:val="005B3509"/>
    <w:rsid w:val="005B56AF"/>
    <w:rsid w:val="005C19D5"/>
    <w:rsid w:val="005C1D3C"/>
    <w:rsid w:val="005C3293"/>
    <w:rsid w:val="005C3BA7"/>
    <w:rsid w:val="005C65CB"/>
    <w:rsid w:val="005C69F3"/>
    <w:rsid w:val="005D384A"/>
    <w:rsid w:val="005E0FAB"/>
    <w:rsid w:val="005E3137"/>
    <w:rsid w:val="005E3D56"/>
    <w:rsid w:val="005E56E2"/>
    <w:rsid w:val="005E7693"/>
    <w:rsid w:val="005F0ACF"/>
    <w:rsid w:val="005F4196"/>
    <w:rsid w:val="005F4CA6"/>
    <w:rsid w:val="005F5F80"/>
    <w:rsid w:val="006003D5"/>
    <w:rsid w:val="00601D18"/>
    <w:rsid w:val="00601E02"/>
    <w:rsid w:val="00601F3C"/>
    <w:rsid w:val="006021BD"/>
    <w:rsid w:val="006038C7"/>
    <w:rsid w:val="00606DBC"/>
    <w:rsid w:val="00607D3D"/>
    <w:rsid w:val="00612BD7"/>
    <w:rsid w:val="00612DAD"/>
    <w:rsid w:val="006130B1"/>
    <w:rsid w:val="0061617B"/>
    <w:rsid w:val="00622CF5"/>
    <w:rsid w:val="00623134"/>
    <w:rsid w:val="006232CA"/>
    <w:rsid w:val="00624EF7"/>
    <w:rsid w:val="00632096"/>
    <w:rsid w:val="00634E48"/>
    <w:rsid w:val="006358A5"/>
    <w:rsid w:val="00636659"/>
    <w:rsid w:val="006373C0"/>
    <w:rsid w:val="0064081D"/>
    <w:rsid w:val="006417AF"/>
    <w:rsid w:val="00642D2F"/>
    <w:rsid w:val="006433B3"/>
    <w:rsid w:val="00646947"/>
    <w:rsid w:val="006531BB"/>
    <w:rsid w:val="00664FB4"/>
    <w:rsid w:val="0066734E"/>
    <w:rsid w:val="006713FA"/>
    <w:rsid w:val="00674002"/>
    <w:rsid w:val="00674EB0"/>
    <w:rsid w:val="00675EAD"/>
    <w:rsid w:val="00676E06"/>
    <w:rsid w:val="00687F75"/>
    <w:rsid w:val="006930CC"/>
    <w:rsid w:val="00694F3B"/>
    <w:rsid w:val="006A011C"/>
    <w:rsid w:val="006A0753"/>
    <w:rsid w:val="006A0D7E"/>
    <w:rsid w:val="006A15D4"/>
    <w:rsid w:val="006A18EF"/>
    <w:rsid w:val="006A72B2"/>
    <w:rsid w:val="006B1EBB"/>
    <w:rsid w:val="006B3BB4"/>
    <w:rsid w:val="006B4BE7"/>
    <w:rsid w:val="006B51AC"/>
    <w:rsid w:val="006B5CF0"/>
    <w:rsid w:val="006B5F32"/>
    <w:rsid w:val="006C1502"/>
    <w:rsid w:val="006C684B"/>
    <w:rsid w:val="006D6C83"/>
    <w:rsid w:val="006E065D"/>
    <w:rsid w:val="006E08DA"/>
    <w:rsid w:val="006E30CB"/>
    <w:rsid w:val="006E4547"/>
    <w:rsid w:val="006E4DF7"/>
    <w:rsid w:val="006E5196"/>
    <w:rsid w:val="006E54DC"/>
    <w:rsid w:val="006E67EE"/>
    <w:rsid w:val="006F23C4"/>
    <w:rsid w:val="006F32C6"/>
    <w:rsid w:val="006F5B9B"/>
    <w:rsid w:val="006F5CBC"/>
    <w:rsid w:val="0070605B"/>
    <w:rsid w:val="007062DF"/>
    <w:rsid w:val="0071058F"/>
    <w:rsid w:val="00710F33"/>
    <w:rsid w:val="007132A8"/>
    <w:rsid w:val="007154B7"/>
    <w:rsid w:val="0071651E"/>
    <w:rsid w:val="0071680D"/>
    <w:rsid w:val="00721D5E"/>
    <w:rsid w:val="0072375B"/>
    <w:rsid w:val="00723979"/>
    <w:rsid w:val="00723FBF"/>
    <w:rsid w:val="007240DB"/>
    <w:rsid w:val="00726FB1"/>
    <w:rsid w:val="007315CB"/>
    <w:rsid w:val="00734AEC"/>
    <w:rsid w:val="00736FCF"/>
    <w:rsid w:val="0073723E"/>
    <w:rsid w:val="00737E9E"/>
    <w:rsid w:val="00740A3C"/>
    <w:rsid w:val="00740ABC"/>
    <w:rsid w:val="00744CA5"/>
    <w:rsid w:val="00747A2D"/>
    <w:rsid w:val="0075250E"/>
    <w:rsid w:val="007558EB"/>
    <w:rsid w:val="00755F5A"/>
    <w:rsid w:val="00755FC7"/>
    <w:rsid w:val="00756857"/>
    <w:rsid w:val="00760785"/>
    <w:rsid w:val="00761E93"/>
    <w:rsid w:val="0076285E"/>
    <w:rsid w:val="007655D0"/>
    <w:rsid w:val="00767AB2"/>
    <w:rsid w:val="0077058B"/>
    <w:rsid w:val="00770AC1"/>
    <w:rsid w:val="007719C0"/>
    <w:rsid w:val="00774961"/>
    <w:rsid w:val="0077499C"/>
    <w:rsid w:val="007755AC"/>
    <w:rsid w:val="00775A59"/>
    <w:rsid w:val="007804F9"/>
    <w:rsid w:val="00782400"/>
    <w:rsid w:val="00784B95"/>
    <w:rsid w:val="00786692"/>
    <w:rsid w:val="00787039"/>
    <w:rsid w:val="007937D1"/>
    <w:rsid w:val="00794D01"/>
    <w:rsid w:val="00797FD4"/>
    <w:rsid w:val="007A14C2"/>
    <w:rsid w:val="007A1BA3"/>
    <w:rsid w:val="007A329B"/>
    <w:rsid w:val="007A46D6"/>
    <w:rsid w:val="007A4E17"/>
    <w:rsid w:val="007A5A03"/>
    <w:rsid w:val="007A636C"/>
    <w:rsid w:val="007A78C2"/>
    <w:rsid w:val="007B1A93"/>
    <w:rsid w:val="007B39F2"/>
    <w:rsid w:val="007B446F"/>
    <w:rsid w:val="007C02CF"/>
    <w:rsid w:val="007C5645"/>
    <w:rsid w:val="007D047F"/>
    <w:rsid w:val="007D34AB"/>
    <w:rsid w:val="007D7A97"/>
    <w:rsid w:val="007E0FEC"/>
    <w:rsid w:val="007E1396"/>
    <w:rsid w:val="007E1DF6"/>
    <w:rsid w:val="007E72A4"/>
    <w:rsid w:val="007E758A"/>
    <w:rsid w:val="007F6419"/>
    <w:rsid w:val="0080452E"/>
    <w:rsid w:val="00805BEB"/>
    <w:rsid w:val="008139E6"/>
    <w:rsid w:val="008156D8"/>
    <w:rsid w:val="008156EE"/>
    <w:rsid w:val="00815C51"/>
    <w:rsid w:val="00817976"/>
    <w:rsid w:val="008206C9"/>
    <w:rsid w:val="008216B1"/>
    <w:rsid w:val="00823FC8"/>
    <w:rsid w:val="00826A99"/>
    <w:rsid w:val="00827363"/>
    <w:rsid w:val="00830126"/>
    <w:rsid w:val="008316CF"/>
    <w:rsid w:val="00832088"/>
    <w:rsid w:val="00832504"/>
    <w:rsid w:val="008361D5"/>
    <w:rsid w:val="008367E1"/>
    <w:rsid w:val="00841F84"/>
    <w:rsid w:val="00843E99"/>
    <w:rsid w:val="008440B5"/>
    <w:rsid w:val="008451F2"/>
    <w:rsid w:val="0084521D"/>
    <w:rsid w:val="008452FE"/>
    <w:rsid w:val="00846C62"/>
    <w:rsid w:val="008474D6"/>
    <w:rsid w:val="00850224"/>
    <w:rsid w:val="00850A39"/>
    <w:rsid w:val="008536E5"/>
    <w:rsid w:val="00853DD7"/>
    <w:rsid w:val="0085413D"/>
    <w:rsid w:val="008714D6"/>
    <w:rsid w:val="00871E1A"/>
    <w:rsid w:val="008736BA"/>
    <w:rsid w:val="00876F23"/>
    <w:rsid w:val="00877EF2"/>
    <w:rsid w:val="0088047E"/>
    <w:rsid w:val="008910E8"/>
    <w:rsid w:val="00893B19"/>
    <w:rsid w:val="008A0C52"/>
    <w:rsid w:val="008A1FBA"/>
    <w:rsid w:val="008A5930"/>
    <w:rsid w:val="008A6C00"/>
    <w:rsid w:val="008A7D8B"/>
    <w:rsid w:val="008B24F0"/>
    <w:rsid w:val="008B4FE6"/>
    <w:rsid w:val="008B7EA8"/>
    <w:rsid w:val="008C0C0A"/>
    <w:rsid w:val="008C1691"/>
    <w:rsid w:val="008C1E5F"/>
    <w:rsid w:val="008C4837"/>
    <w:rsid w:val="008D2A31"/>
    <w:rsid w:val="008E0CAA"/>
    <w:rsid w:val="008E130F"/>
    <w:rsid w:val="008E1E14"/>
    <w:rsid w:val="008E3137"/>
    <w:rsid w:val="008E32CE"/>
    <w:rsid w:val="008E4CEA"/>
    <w:rsid w:val="009001E1"/>
    <w:rsid w:val="009014C6"/>
    <w:rsid w:val="00901AC6"/>
    <w:rsid w:val="00901B0B"/>
    <w:rsid w:val="0090435D"/>
    <w:rsid w:val="00904BDE"/>
    <w:rsid w:val="00904F1E"/>
    <w:rsid w:val="0090635B"/>
    <w:rsid w:val="00907216"/>
    <w:rsid w:val="00914644"/>
    <w:rsid w:val="00915DEB"/>
    <w:rsid w:val="00916F4D"/>
    <w:rsid w:val="00920266"/>
    <w:rsid w:val="00924D26"/>
    <w:rsid w:val="009253BF"/>
    <w:rsid w:val="00931674"/>
    <w:rsid w:val="0093222B"/>
    <w:rsid w:val="00934C73"/>
    <w:rsid w:val="0093615B"/>
    <w:rsid w:val="009409ED"/>
    <w:rsid w:val="00941096"/>
    <w:rsid w:val="00942F70"/>
    <w:rsid w:val="00946050"/>
    <w:rsid w:val="00950F5D"/>
    <w:rsid w:val="009540DD"/>
    <w:rsid w:val="00955BAF"/>
    <w:rsid w:val="00960519"/>
    <w:rsid w:val="00961D9E"/>
    <w:rsid w:val="00965878"/>
    <w:rsid w:val="00967152"/>
    <w:rsid w:val="00970DAE"/>
    <w:rsid w:val="00973290"/>
    <w:rsid w:val="00975966"/>
    <w:rsid w:val="009769C6"/>
    <w:rsid w:val="00976BCE"/>
    <w:rsid w:val="00981A37"/>
    <w:rsid w:val="00985754"/>
    <w:rsid w:val="009859A4"/>
    <w:rsid w:val="00985A8D"/>
    <w:rsid w:val="009872D5"/>
    <w:rsid w:val="00992106"/>
    <w:rsid w:val="00997B20"/>
    <w:rsid w:val="009A6C4B"/>
    <w:rsid w:val="009B00CF"/>
    <w:rsid w:val="009B0912"/>
    <w:rsid w:val="009B160B"/>
    <w:rsid w:val="009B1A8B"/>
    <w:rsid w:val="009B2E52"/>
    <w:rsid w:val="009B4D53"/>
    <w:rsid w:val="009C1DD4"/>
    <w:rsid w:val="009C6081"/>
    <w:rsid w:val="009C60FA"/>
    <w:rsid w:val="009C690D"/>
    <w:rsid w:val="009D6E8D"/>
    <w:rsid w:val="009E19B6"/>
    <w:rsid w:val="009E2851"/>
    <w:rsid w:val="009E2F47"/>
    <w:rsid w:val="009E3E90"/>
    <w:rsid w:val="009E40B6"/>
    <w:rsid w:val="009F00A6"/>
    <w:rsid w:val="009F46F8"/>
    <w:rsid w:val="009F6DD4"/>
    <w:rsid w:val="00A030EB"/>
    <w:rsid w:val="00A03A6D"/>
    <w:rsid w:val="00A10BFC"/>
    <w:rsid w:val="00A20FDA"/>
    <w:rsid w:val="00A215F0"/>
    <w:rsid w:val="00A2312D"/>
    <w:rsid w:val="00A25213"/>
    <w:rsid w:val="00A33A5A"/>
    <w:rsid w:val="00A3510B"/>
    <w:rsid w:val="00A3539A"/>
    <w:rsid w:val="00A37048"/>
    <w:rsid w:val="00A41AE4"/>
    <w:rsid w:val="00A44157"/>
    <w:rsid w:val="00A4711D"/>
    <w:rsid w:val="00A52DCE"/>
    <w:rsid w:val="00A536D4"/>
    <w:rsid w:val="00A549D2"/>
    <w:rsid w:val="00A56B18"/>
    <w:rsid w:val="00A57BEE"/>
    <w:rsid w:val="00A614F1"/>
    <w:rsid w:val="00A64EC8"/>
    <w:rsid w:val="00A663BC"/>
    <w:rsid w:val="00A7028A"/>
    <w:rsid w:val="00A73117"/>
    <w:rsid w:val="00A75118"/>
    <w:rsid w:val="00A7557B"/>
    <w:rsid w:val="00A8067C"/>
    <w:rsid w:val="00A81784"/>
    <w:rsid w:val="00A81F6E"/>
    <w:rsid w:val="00A84D85"/>
    <w:rsid w:val="00A85916"/>
    <w:rsid w:val="00A867FD"/>
    <w:rsid w:val="00A93B1F"/>
    <w:rsid w:val="00A9751C"/>
    <w:rsid w:val="00AA2FAB"/>
    <w:rsid w:val="00AA3732"/>
    <w:rsid w:val="00AA41F5"/>
    <w:rsid w:val="00AA7256"/>
    <w:rsid w:val="00AB480D"/>
    <w:rsid w:val="00AB4E1B"/>
    <w:rsid w:val="00AB533B"/>
    <w:rsid w:val="00AC0852"/>
    <w:rsid w:val="00AC1A2D"/>
    <w:rsid w:val="00AC1FCC"/>
    <w:rsid w:val="00AC5397"/>
    <w:rsid w:val="00AC5B96"/>
    <w:rsid w:val="00AD14EC"/>
    <w:rsid w:val="00AD366C"/>
    <w:rsid w:val="00AD4AF2"/>
    <w:rsid w:val="00AD5988"/>
    <w:rsid w:val="00AD644C"/>
    <w:rsid w:val="00AE0060"/>
    <w:rsid w:val="00AE099F"/>
    <w:rsid w:val="00AE2803"/>
    <w:rsid w:val="00AE673E"/>
    <w:rsid w:val="00AF3C45"/>
    <w:rsid w:val="00AF4991"/>
    <w:rsid w:val="00AF531A"/>
    <w:rsid w:val="00AF5345"/>
    <w:rsid w:val="00B0028F"/>
    <w:rsid w:val="00B01045"/>
    <w:rsid w:val="00B017FA"/>
    <w:rsid w:val="00B043CF"/>
    <w:rsid w:val="00B05142"/>
    <w:rsid w:val="00B06580"/>
    <w:rsid w:val="00B12D94"/>
    <w:rsid w:val="00B131D7"/>
    <w:rsid w:val="00B139F7"/>
    <w:rsid w:val="00B16D97"/>
    <w:rsid w:val="00B171AF"/>
    <w:rsid w:val="00B2445E"/>
    <w:rsid w:val="00B26C9E"/>
    <w:rsid w:val="00B26FC1"/>
    <w:rsid w:val="00B273C2"/>
    <w:rsid w:val="00B3156A"/>
    <w:rsid w:val="00B3408C"/>
    <w:rsid w:val="00B36610"/>
    <w:rsid w:val="00B41069"/>
    <w:rsid w:val="00B41ADC"/>
    <w:rsid w:val="00B43D8A"/>
    <w:rsid w:val="00B51ED5"/>
    <w:rsid w:val="00B56642"/>
    <w:rsid w:val="00B56C3D"/>
    <w:rsid w:val="00B57666"/>
    <w:rsid w:val="00B61704"/>
    <w:rsid w:val="00B61DE5"/>
    <w:rsid w:val="00B63D60"/>
    <w:rsid w:val="00B63EE4"/>
    <w:rsid w:val="00B64A3F"/>
    <w:rsid w:val="00B65473"/>
    <w:rsid w:val="00B65964"/>
    <w:rsid w:val="00B71164"/>
    <w:rsid w:val="00B7331B"/>
    <w:rsid w:val="00B7557A"/>
    <w:rsid w:val="00B75D02"/>
    <w:rsid w:val="00B8216D"/>
    <w:rsid w:val="00B83155"/>
    <w:rsid w:val="00B876FC"/>
    <w:rsid w:val="00B93258"/>
    <w:rsid w:val="00B9432E"/>
    <w:rsid w:val="00BA0254"/>
    <w:rsid w:val="00BA31C3"/>
    <w:rsid w:val="00BA3A2F"/>
    <w:rsid w:val="00BB0596"/>
    <w:rsid w:val="00BB087B"/>
    <w:rsid w:val="00BB54CE"/>
    <w:rsid w:val="00BB5A89"/>
    <w:rsid w:val="00BB7280"/>
    <w:rsid w:val="00BC405C"/>
    <w:rsid w:val="00BC50F5"/>
    <w:rsid w:val="00BD201C"/>
    <w:rsid w:val="00BD33E4"/>
    <w:rsid w:val="00BD38B8"/>
    <w:rsid w:val="00BD4ECE"/>
    <w:rsid w:val="00BD5413"/>
    <w:rsid w:val="00BE2349"/>
    <w:rsid w:val="00BE2940"/>
    <w:rsid w:val="00BF0189"/>
    <w:rsid w:val="00BF06C6"/>
    <w:rsid w:val="00BF1016"/>
    <w:rsid w:val="00BF261D"/>
    <w:rsid w:val="00BF4D2D"/>
    <w:rsid w:val="00BF603C"/>
    <w:rsid w:val="00C0055D"/>
    <w:rsid w:val="00C02173"/>
    <w:rsid w:val="00C0430D"/>
    <w:rsid w:val="00C06756"/>
    <w:rsid w:val="00C2084A"/>
    <w:rsid w:val="00C209EA"/>
    <w:rsid w:val="00C23B6D"/>
    <w:rsid w:val="00C253E6"/>
    <w:rsid w:val="00C26D84"/>
    <w:rsid w:val="00C325C4"/>
    <w:rsid w:val="00C363BC"/>
    <w:rsid w:val="00C426B5"/>
    <w:rsid w:val="00C479A9"/>
    <w:rsid w:val="00C52050"/>
    <w:rsid w:val="00C54F3A"/>
    <w:rsid w:val="00C560BC"/>
    <w:rsid w:val="00C575F0"/>
    <w:rsid w:val="00C576D8"/>
    <w:rsid w:val="00C627CD"/>
    <w:rsid w:val="00C63775"/>
    <w:rsid w:val="00C6407D"/>
    <w:rsid w:val="00C648D6"/>
    <w:rsid w:val="00C65C15"/>
    <w:rsid w:val="00C6654F"/>
    <w:rsid w:val="00C7170B"/>
    <w:rsid w:val="00C75432"/>
    <w:rsid w:val="00C760B6"/>
    <w:rsid w:val="00C840E6"/>
    <w:rsid w:val="00C841B2"/>
    <w:rsid w:val="00C874AE"/>
    <w:rsid w:val="00C91DBD"/>
    <w:rsid w:val="00C97B69"/>
    <w:rsid w:val="00CA066C"/>
    <w:rsid w:val="00CA0DA9"/>
    <w:rsid w:val="00CA43F2"/>
    <w:rsid w:val="00CA4595"/>
    <w:rsid w:val="00CA7945"/>
    <w:rsid w:val="00CB0399"/>
    <w:rsid w:val="00CB2CFD"/>
    <w:rsid w:val="00CB4AB1"/>
    <w:rsid w:val="00CB594B"/>
    <w:rsid w:val="00CB6A68"/>
    <w:rsid w:val="00CB6CC4"/>
    <w:rsid w:val="00CC0CD7"/>
    <w:rsid w:val="00CC2F9B"/>
    <w:rsid w:val="00CC4CD6"/>
    <w:rsid w:val="00CC7596"/>
    <w:rsid w:val="00CC7ACD"/>
    <w:rsid w:val="00CD1504"/>
    <w:rsid w:val="00CD1799"/>
    <w:rsid w:val="00CD2C4A"/>
    <w:rsid w:val="00CD3995"/>
    <w:rsid w:val="00CD584A"/>
    <w:rsid w:val="00CD65E9"/>
    <w:rsid w:val="00CE0969"/>
    <w:rsid w:val="00CE1F4B"/>
    <w:rsid w:val="00CE357F"/>
    <w:rsid w:val="00CE4564"/>
    <w:rsid w:val="00CE6E29"/>
    <w:rsid w:val="00CF1DF8"/>
    <w:rsid w:val="00CF4013"/>
    <w:rsid w:val="00CF4056"/>
    <w:rsid w:val="00CF4575"/>
    <w:rsid w:val="00CF5B59"/>
    <w:rsid w:val="00CF5EA2"/>
    <w:rsid w:val="00CF7336"/>
    <w:rsid w:val="00D00391"/>
    <w:rsid w:val="00D0069D"/>
    <w:rsid w:val="00D049A7"/>
    <w:rsid w:val="00D1392B"/>
    <w:rsid w:val="00D15B42"/>
    <w:rsid w:val="00D21E4E"/>
    <w:rsid w:val="00D23868"/>
    <w:rsid w:val="00D300A2"/>
    <w:rsid w:val="00D30611"/>
    <w:rsid w:val="00D30B37"/>
    <w:rsid w:val="00D31B79"/>
    <w:rsid w:val="00D3494C"/>
    <w:rsid w:val="00D3640E"/>
    <w:rsid w:val="00D36921"/>
    <w:rsid w:val="00D4322D"/>
    <w:rsid w:val="00D45B4F"/>
    <w:rsid w:val="00D63F55"/>
    <w:rsid w:val="00D7060A"/>
    <w:rsid w:val="00D71623"/>
    <w:rsid w:val="00D73BBA"/>
    <w:rsid w:val="00D74A99"/>
    <w:rsid w:val="00D74EB2"/>
    <w:rsid w:val="00D75341"/>
    <w:rsid w:val="00D76408"/>
    <w:rsid w:val="00D76D07"/>
    <w:rsid w:val="00D82C37"/>
    <w:rsid w:val="00D90E37"/>
    <w:rsid w:val="00D91DAB"/>
    <w:rsid w:val="00D93939"/>
    <w:rsid w:val="00D96DCD"/>
    <w:rsid w:val="00D9739A"/>
    <w:rsid w:val="00DA4236"/>
    <w:rsid w:val="00DA7ECE"/>
    <w:rsid w:val="00DB0A76"/>
    <w:rsid w:val="00DB2EDF"/>
    <w:rsid w:val="00DB370F"/>
    <w:rsid w:val="00DB3CDB"/>
    <w:rsid w:val="00DB50B0"/>
    <w:rsid w:val="00DB6412"/>
    <w:rsid w:val="00DB7C9E"/>
    <w:rsid w:val="00DC43C3"/>
    <w:rsid w:val="00DC461C"/>
    <w:rsid w:val="00DC60E4"/>
    <w:rsid w:val="00DD3B65"/>
    <w:rsid w:val="00DD6B04"/>
    <w:rsid w:val="00DE0C87"/>
    <w:rsid w:val="00DE22A3"/>
    <w:rsid w:val="00DE2FF5"/>
    <w:rsid w:val="00DF07DF"/>
    <w:rsid w:val="00DF2119"/>
    <w:rsid w:val="00DF373D"/>
    <w:rsid w:val="00DF37F9"/>
    <w:rsid w:val="00DF6F81"/>
    <w:rsid w:val="00E014B2"/>
    <w:rsid w:val="00E033B6"/>
    <w:rsid w:val="00E035B6"/>
    <w:rsid w:val="00E0595C"/>
    <w:rsid w:val="00E063DB"/>
    <w:rsid w:val="00E1347A"/>
    <w:rsid w:val="00E158A3"/>
    <w:rsid w:val="00E15EB5"/>
    <w:rsid w:val="00E20FF5"/>
    <w:rsid w:val="00E222A3"/>
    <w:rsid w:val="00E22A78"/>
    <w:rsid w:val="00E232F5"/>
    <w:rsid w:val="00E2663E"/>
    <w:rsid w:val="00E27A57"/>
    <w:rsid w:val="00E31018"/>
    <w:rsid w:val="00E31A4C"/>
    <w:rsid w:val="00E54CF9"/>
    <w:rsid w:val="00E56793"/>
    <w:rsid w:val="00E56DF2"/>
    <w:rsid w:val="00E61C32"/>
    <w:rsid w:val="00E65813"/>
    <w:rsid w:val="00E670E9"/>
    <w:rsid w:val="00E714FD"/>
    <w:rsid w:val="00E83BD5"/>
    <w:rsid w:val="00E867AE"/>
    <w:rsid w:val="00E869C7"/>
    <w:rsid w:val="00E90120"/>
    <w:rsid w:val="00E90DC3"/>
    <w:rsid w:val="00E92A06"/>
    <w:rsid w:val="00E956FA"/>
    <w:rsid w:val="00E97D89"/>
    <w:rsid w:val="00EA0776"/>
    <w:rsid w:val="00EA0AA0"/>
    <w:rsid w:val="00EA2475"/>
    <w:rsid w:val="00EA373C"/>
    <w:rsid w:val="00EA62B8"/>
    <w:rsid w:val="00EB05C9"/>
    <w:rsid w:val="00EB0858"/>
    <w:rsid w:val="00EB0A70"/>
    <w:rsid w:val="00EB0CE9"/>
    <w:rsid w:val="00EB3E0F"/>
    <w:rsid w:val="00EB57FF"/>
    <w:rsid w:val="00EB6828"/>
    <w:rsid w:val="00EC08AF"/>
    <w:rsid w:val="00EC4C47"/>
    <w:rsid w:val="00EC7659"/>
    <w:rsid w:val="00ED4C84"/>
    <w:rsid w:val="00ED51F0"/>
    <w:rsid w:val="00ED7198"/>
    <w:rsid w:val="00ED72DB"/>
    <w:rsid w:val="00ED7C8E"/>
    <w:rsid w:val="00EE0056"/>
    <w:rsid w:val="00EE0A3E"/>
    <w:rsid w:val="00EE19CB"/>
    <w:rsid w:val="00EE5E24"/>
    <w:rsid w:val="00EE6A87"/>
    <w:rsid w:val="00EE7490"/>
    <w:rsid w:val="00EF10DD"/>
    <w:rsid w:val="00EF5071"/>
    <w:rsid w:val="00EF50D5"/>
    <w:rsid w:val="00F01714"/>
    <w:rsid w:val="00F04CD6"/>
    <w:rsid w:val="00F051FF"/>
    <w:rsid w:val="00F07A99"/>
    <w:rsid w:val="00F12FE5"/>
    <w:rsid w:val="00F13E43"/>
    <w:rsid w:val="00F14FDD"/>
    <w:rsid w:val="00F22BDA"/>
    <w:rsid w:val="00F24B95"/>
    <w:rsid w:val="00F306B2"/>
    <w:rsid w:val="00F32E73"/>
    <w:rsid w:val="00F34FD8"/>
    <w:rsid w:val="00F357A5"/>
    <w:rsid w:val="00F35897"/>
    <w:rsid w:val="00F40540"/>
    <w:rsid w:val="00F41215"/>
    <w:rsid w:val="00F43D17"/>
    <w:rsid w:val="00F4566A"/>
    <w:rsid w:val="00F45717"/>
    <w:rsid w:val="00F45B75"/>
    <w:rsid w:val="00F5065D"/>
    <w:rsid w:val="00F50EB1"/>
    <w:rsid w:val="00F53D60"/>
    <w:rsid w:val="00F542DF"/>
    <w:rsid w:val="00F56E24"/>
    <w:rsid w:val="00F61C24"/>
    <w:rsid w:val="00F63365"/>
    <w:rsid w:val="00F65409"/>
    <w:rsid w:val="00F676A5"/>
    <w:rsid w:val="00F73D04"/>
    <w:rsid w:val="00F7710B"/>
    <w:rsid w:val="00F80000"/>
    <w:rsid w:val="00F81AD1"/>
    <w:rsid w:val="00F81E7D"/>
    <w:rsid w:val="00F850C2"/>
    <w:rsid w:val="00F94254"/>
    <w:rsid w:val="00F960DA"/>
    <w:rsid w:val="00FA1A30"/>
    <w:rsid w:val="00FA1C78"/>
    <w:rsid w:val="00FA2356"/>
    <w:rsid w:val="00FA26DD"/>
    <w:rsid w:val="00FA43B3"/>
    <w:rsid w:val="00FA4DF6"/>
    <w:rsid w:val="00FB1358"/>
    <w:rsid w:val="00FB1414"/>
    <w:rsid w:val="00FB3A8F"/>
    <w:rsid w:val="00FB49CF"/>
    <w:rsid w:val="00FC13F9"/>
    <w:rsid w:val="00FC3FDE"/>
    <w:rsid w:val="00FC3FFF"/>
    <w:rsid w:val="00FC43A0"/>
    <w:rsid w:val="00FD051E"/>
    <w:rsid w:val="00FD1955"/>
    <w:rsid w:val="00FD3E3B"/>
    <w:rsid w:val="00FE1081"/>
    <w:rsid w:val="00FE2028"/>
    <w:rsid w:val="00FE2BFC"/>
    <w:rsid w:val="00FE50F4"/>
    <w:rsid w:val="00FE6B12"/>
    <w:rsid w:val="00FF2233"/>
    <w:rsid w:val="00FF75F7"/>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7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783">
      <w:bodyDiv w:val="1"/>
      <w:marLeft w:val="0"/>
      <w:marRight w:val="0"/>
      <w:marTop w:val="0"/>
      <w:marBottom w:val="0"/>
      <w:divBdr>
        <w:top w:val="none" w:sz="0" w:space="0" w:color="auto"/>
        <w:left w:val="none" w:sz="0" w:space="0" w:color="auto"/>
        <w:bottom w:val="none" w:sz="0" w:space="0" w:color="auto"/>
        <w:right w:val="none" w:sz="0" w:space="0" w:color="auto"/>
      </w:divBdr>
    </w:div>
    <w:div w:id="133914819">
      <w:bodyDiv w:val="1"/>
      <w:marLeft w:val="0"/>
      <w:marRight w:val="0"/>
      <w:marTop w:val="0"/>
      <w:marBottom w:val="0"/>
      <w:divBdr>
        <w:top w:val="none" w:sz="0" w:space="0" w:color="auto"/>
        <w:left w:val="none" w:sz="0" w:space="0" w:color="auto"/>
        <w:bottom w:val="none" w:sz="0" w:space="0" w:color="auto"/>
        <w:right w:val="none" w:sz="0" w:space="0" w:color="auto"/>
      </w:divBdr>
    </w:div>
    <w:div w:id="285737790">
      <w:bodyDiv w:val="1"/>
      <w:marLeft w:val="0"/>
      <w:marRight w:val="0"/>
      <w:marTop w:val="0"/>
      <w:marBottom w:val="0"/>
      <w:divBdr>
        <w:top w:val="none" w:sz="0" w:space="0" w:color="auto"/>
        <w:left w:val="none" w:sz="0" w:space="0" w:color="auto"/>
        <w:bottom w:val="none" w:sz="0" w:space="0" w:color="auto"/>
        <w:right w:val="none" w:sz="0" w:space="0" w:color="auto"/>
      </w:divBdr>
    </w:div>
    <w:div w:id="528645774">
      <w:bodyDiv w:val="1"/>
      <w:marLeft w:val="0"/>
      <w:marRight w:val="0"/>
      <w:marTop w:val="0"/>
      <w:marBottom w:val="0"/>
      <w:divBdr>
        <w:top w:val="none" w:sz="0" w:space="0" w:color="auto"/>
        <w:left w:val="none" w:sz="0" w:space="0" w:color="auto"/>
        <w:bottom w:val="none" w:sz="0" w:space="0" w:color="auto"/>
        <w:right w:val="none" w:sz="0" w:space="0" w:color="auto"/>
      </w:divBdr>
    </w:div>
    <w:div w:id="560749892">
      <w:bodyDiv w:val="1"/>
      <w:marLeft w:val="0"/>
      <w:marRight w:val="0"/>
      <w:marTop w:val="0"/>
      <w:marBottom w:val="0"/>
      <w:divBdr>
        <w:top w:val="none" w:sz="0" w:space="0" w:color="auto"/>
        <w:left w:val="none" w:sz="0" w:space="0" w:color="auto"/>
        <w:bottom w:val="none" w:sz="0" w:space="0" w:color="auto"/>
        <w:right w:val="none" w:sz="0" w:space="0" w:color="auto"/>
      </w:divBdr>
    </w:div>
    <w:div w:id="622418690">
      <w:bodyDiv w:val="1"/>
      <w:marLeft w:val="0"/>
      <w:marRight w:val="0"/>
      <w:marTop w:val="0"/>
      <w:marBottom w:val="0"/>
      <w:divBdr>
        <w:top w:val="none" w:sz="0" w:space="0" w:color="auto"/>
        <w:left w:val="none" w:sz="0" w:space="0" w:color="auto"/>
        <w:bottom w:val="none" w:sz="0" w:space="0" w:color="auto"/>
        <w:right w:val="none" w:sz="0" w:space="0" w:color="auto"/>
      </w:divBdr>
    </w:div>
    <w:div w:id="748385727">
      <w:bodyDiv w:val="1"/>
      <w:marLeft w:val="0"/>
      <w:marRight w:val="0"/>
      <w:marTop w:val="0"/>
      <w:marBottom w:val="0"/>
      <w:divBdr>
        <w:top w:val="none" w:sz="0" w:space="0" w:color="auto"/>
        <w:left w:val="none" w:sz="0" w:space="0" w:color="auto"/>
        <w:bottom w:val="none" w:sz="0" w:space="0" w:color="auto"/>
        <w:right w:val="none" w:sz="0" w:space="0" w:color="auto"/>
      </w:divBdr>
    </w:div>
    <w:div w:id="882862705">
      <w:bodyDiv w:val="1"/>
      <w:marLeft w:val="0"/>
      <w:marRight w:val="0"/>
      <w:marTop w:val="0"/>
      <w:marBottom w:val="0"/>
      <w:divBdr>
        <w:top w:val="none" w:sz="0" w:space="0" w:color="auto"/>
        <w:left w:val="none" w:sz="0" w:space="0" w:color="auto"/>
        <w:bottom w:val="none" w:sz="0" w:space="0" w:color="auto"/>
        <w:right w:val="none" w:sz="0" w:space="0" w:color="auto"/>
      </w:divBdr>
    </w:div>
    <w:div w:id="1015302217">
      <w:bodyDiv w:val="1"/>
      <w:marLeft w:val="0"/>
      <w:marRight w:val="0"/>
      <w:marTop w:val="0"/>
      <w:marBottom w:val="0"/>
      <w:divBdr>
        <w:top w:val="none" w:sz="0" w:space="0" w:color="auto"/>
        <w:left w:val="none" w:sz="0" w:space="0" w:color="auto"/>
        <w:bottom w:val="none" w:sz="0" w:space="0" w:color="auto"/>
        <w:right w:val="none" w:sz="0" w:space="0" w:color="auto"/>
      </w:divBdr>
    </w:div>
    <w:div w:id="1447240455">
      <w:bodyDiv w:val="1"/>
      <w:marLeft w:val="0"/>
      <w:marRight w:val="0"/>
      <w:marTop w:val="0"/>
      <w:marBottom w:val="0"/>
      <w:divBdr>
        <w:top w:val="none" w:sz="0" w:space="0" w:color="auto"/>
        <w:left w:val="none" w:sz="0" w:space="0" w:color="auto"/>
        <w:bottom w:val="none" w:sz="0" w:space="0" w:color="auto"/>
        <w:right w:val="none" w:sz="0" w:space="0" w:color="auto"/>
      </w:divBdr>
    </w:div>
    <w:div w:id="1615945900">
      <w:bodyDiv w:val="1"/>
      <w:marLeft w:val="0"/>
      <w:marRight w:val="0"/>
      <w:marTop w:val="0"/>
      <w:marBottom w:val="0"/>
      <w:divBdr>
        <w:top w:val="none" w:sz="0" w:space="0" w:color="auto"/>
        <w:left w:val="none" w:sz="0" w:space="0" w:color="auto"/>
        <w:bottom w:val="none" w:sz="0" w:space="0" w:color="auto"/>
        <w:right w:val="none" w:sz="0" w:space="0" w:color="auto"/>
      </w:divBdr>
    </w:div>
    <w:div w:id="1724525112">
      <w:bodyDiv w:val="1"/>
      <w:marLeft w:val="0"/>
      <w:marRight w:val="0"/>
      <w:marTop w:val="0"/>
      <w:marBottom w:val="0"/>
      <w:divBdr>
        <w:top w:val="none" w:sz="0" w:space="0" w:color="auto"/>
        <w:left w:val="none" w:sz="0" w:space="0" w:color="auto"/>
        <w:bottom w:val="none" w:sz="0" w:space="0" w:color="auto"/>
        <w:right w:val="none" w:sz="0" w:space="0" w:color="auto"/>
      </w:divBdr>
    </w:div>
    <w:div w:id="1964919421">
      <w:bodyDiv w:val="1"/>
      <w:marLeft w:val="0"/>
      <w:marRight w:val="0"/>
      <w:marTop w:val="0"/>
      <w:marBottom w:val="0"/>
      <w:divBdr>
        <w:top w:val="none" w:sz="0" w:space="0" w:color="auto"/>
        <w:left w:val="none" w:sz="0" w:space="0" w:color="auto"/>
        <w:bottom w:val="none" w:sz="0" w:space="0" w:color="auto"/>
        <w:right w:val="none" w:sz="0" w:space="0" w:color="auto"/>
      </w:divBdr>
    </w:div>
    <w:div w:id="2030252613">
      <w:bodyDiv w:val="1"/>
      <w:marLeft w:val="0"/>
      <w:marRight w:val="0"/>
      <w:marTop w:val="0"/>
      <w:marBottom w:val="0"/>
      <w:divBdr>
        <w:top w:val="none" w:sz="0" w:space="0" w:color="auto"/>
        <w:left w:val="none" w:sz="0" w:space="0" w:color="auto"/>
        <w:bottom w:val="none" w:sz="0" w:space="0" w:color="auto"/>
        <w:right w:val="none" w:sz="0" w:space="0" w:color="auto"/>
      </w:divBdr>
    </w:div>
    <w:div w:id="2036079119">
      <w:bodyDiv w:val="1"/>
      <w:marLeft w:val="0"/>
      <w:marRight w:val="0"/>
      <w:marTop w:val="0"/>
      <w:marBottom w:val="0"/>
      <w:divBdr>
        <w:top w:val="none" w:sz="0" w:space="0" w:color="auto"/>
        <w:left w:val="none" w:sz="0" w:space="0" w:color="auto"/>
        <w:bottom w:val="none" w:sz="0" w:space="0" w:color="auto"/>
        <w:right w:val="none" w:sz="0" w:space="0" w:color="auto"/>
      </w:divBdr>
    </w:div>
    <w:div w:id="206271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community.jaspersoft.com/project/jaspersoft-studio"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community.jaspersoft.com/project/jasperreports-library"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github.com/studer-raimann/Certificate/tree/dev" TargetMode="External"/><Relationship Id="rId13" Type="http://schemas.openxmlformats.org/officeDocument/2006/relationships/image" Target="media/image3.png"/><Relationship Id="rId14" Type="http://schemas.openxmlformats.org/officeDocument/2006/relationships/hyperlink" Target="https://github.com/studer-raimann/CtrlMainMenu" TargetMode="External"/><Relationship Id="rId15" Type="http://schemas.openxmlformats.org/officeDocument/2006/relationships/hyperlink" Target="https://github.com/studer-raimann/JasperReport" TargetMode="External"/><Relationship Id="rId16" Type="http://schemas.openxmlformats.org/officeDocument/2006/relationships/hyperlink" Target="https://github.com/studer-raimann/ActiveRecord" TargetMode="External"/><Relationship Id="rId17" Type="http://schemas.openxmlformats.org/officeDocument/2006/relationships/hyperlink" Target="https://github.com/studer-raimann/RouterService"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Z:\tmp\32_Documentation_Plugi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15027-10FA-AB4C-92DD-CD1B4B41E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0</TotalTime>
  <Pages>19</Pages>
  <Words>3143</Words>
  <Characters>19804</Characters>
  <Application>Microsoft Macintosh Word</Application>
  <DocSecurity>0</DocSecurity>
  <Lines>165</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22902</CharactersWithSpaces>
  <SharedDoc>false</SharedDoc>
  <HLinks>
    <vt:vector size="384" baseType="variant">
      <vt:variant>
        <vt:i4>1638483</vt:i4>
      </vt:variant>
      <vt:variant>
        <vt:i4>369</vt:i4>
      </vt:variant>
      <vt:variant>
        <vt:i4>0</vt:i4>
      </vt:variant>
      <vt:variant>
        <vt:i4>5</vt:i4>
      </vt:variant>
      <vt:variant>
        <vt:lpwstr>http://iliasuisse.ch/2009/01/26/ergebnisse-ilias-usability-check/</vt:lpwstr>
      </vt:variant>
      <vt:variant>
        <vt:lpwstr/>
      </vt:variant>
      <vt:variant>
        <vt:i4>3014719</vt:i4>
      </vt:variant>
      <vt:variant>
        <vt:i4>366</vt:i4>
      </vt:variant>
      <vt:variant>
        <vt:i4>0</vt:i4>
      </vt:variant>
      <vt:variant>
        <vt:i4>5</vt:i4>
      </vt:variant>
      <vt:variant>
        <vt:lpwstr>http://www.ilias.de/docu/goto_docu_pg_11816_470.html</vt:lpwstr>
      </vt:variant>
      <vt:variant>
        <vt:lpwstr/>
      </vt:variant>
      <vt:variant>
        <vt:i4>1835075</vt:i4>
      </vt:variant>
      <vt:variant>
        <vt:i4>363</vt:i4>
      </vt:variant>
      <vt:variant>
        <vt:i4>0</vt:i4>
      </vt:variant>
      <vt:variant>
        <vt:i4>5</vt:i4>
      </vt:variant>
      <vt:variant>
        <vt:lpwstr>http://www.edupad.ch/</vt:lpwstr>
      </vt:variant>
      <vt:variant>
        <vt:lpwstr/>
      </vt:variant>
      <vt:variant>
        <vt:i4>3866749</vt:i4>
      </vt:variant>
      <vt:variant>
        <vt:i4>360</vt:i4>
      </vt:variant>
      <vt:variant>
        <vt:i4>0</vt:i4>
      </vt:variant>
      <vt:variant>
        <vt:i4>5</vt:i4>
      </vt:variant>
      <vt:variant>
        <vt:lpwstr>http://www.webcollege-akademie.de/</vt:lpwstr>
      </vt:variant>
      <vt:variant>
        <vt:lpwstr/>
      </vt:variant>
      <vt:variant>
        <vt:i4>262237</vt:i4>
      </vt:variant>
      <vt:variant>
        <vt:i4>357</vt:i4>
      </vt:variant>
      <vt:variant>
        <vt:i4>0</vt:i4>
      </vt:variant>
      <vt:variant>
        <vt:i4>5</vt:i4>
      </vt:variant>
      <vt:variant>
        <vt:lpwstr>http://www.iliasuisse.ch/</vt:lpwstr>
      </vt:variant>
      <vt:variant>
        <vt:lpwstr/>
      </vt:variant>
      <vt:variant>
        <vt:i4>1835068</vt:i4>
      </vt:variant>
      <vt:variant>
        <vt:i4>350</vt:i4>
      </vt:variant>
      <vt:variant>
        <vt:i4>0</vt:i4>
      </vt:variant>
      <vt:variant>
        <vt:i4>5</vt:i4>
      </vt:variant>
      <vt:variant>
        <vt:lpwstr/>
      </vt:variant>
      <vt:variant>
        <vt:lpwstr>_Toc289421566</vt:lpwstr>
      </vt:variant>
      <vt:variant>
        <vt:i4>1835068</vt:i4>
      </vt:variant>
      <vt:variant>
        <vt:i4>344</vt:i4>
      </vt:variant>
      <vt:variant>
        <vt:i4>0</vt:i4>
      </vt:variant>
      <vt:variant>
        <vt:i4>5</vt:i4>
      </vt:variant>
      <vt:variant>
        <vt:lpwstr/>
      </vt:variant>
      <vt:variant>
        <vt:lpwstr>_Toc289421565</vt:lpwstr>
      </vt:variant>
      <vt:variant>
        <vt:i4>1835068</vt:i4>
      </vt:variant>
      <vt:variant>
        <vt:i4>338</vt:i4>
      </vt:variant>
      <vt:variant>
        <vt:i4>0</vt:i4>
      </vt:variant>
      <vt:variant>
        <vt:i4>5</vt:i4>
      </vt:variant>
      <vt:variant>
        <vt:lpwstr/>
      </vt:variant>
      <vt:variant>
        <vt:lpwstr>_Toc289421564</vt:lpwstr>
      </vt:variant>
      <vt:variant>
        <vt:i4>1835068</vt:i4>
      </vt:variant>
      <vt:variant>
        <vt:i4>332</vt:i4>
      </vt:variant>
      <vt:variant>
        <vt:i4>0</vt:i4>
      </vt:variant>
      <vt:variant>
        <vt:i4>5</vt:i4>
      </vt:variant>
      <vt:variant>
        <vt:lpwstr/>
      </vt:variant>
      <vt:variant>
        <vt:lpwstr>_Toc289421563</vt:lpwstr>
      </vt:variant>
      <vt:variant>
        <vt:i4>1835068</vt:i4>
      </vt:variant>
      <vt:variant>
        <vt:i4>326</vt:i4>
      </vt:variant>
      <vt:variant>
        <vt:i4>0</vt:i4>
      </vt:variant>
      <vt:variant>
        <vt:i4>5</vt:i4>
      </vt:variant>
      <vt:variant>
        <vt:lpwstr/>
      </vt:variant>
      <vt:variant>
        <vt:lpwstr>_Toc289421562</vt:lpwstr>
      </vt:variant>
      <vt:variant>
        <vt:i4>1835068</vt:i4>
      </vt:variant>
      <vt:variant>
        <vt:i4>320</vt:i4>
      </vt:variant>
      <vt:variant>
        <vt:i4>0</vt:i4>
      </vt:variant>
      <vt:variant>
        <vt:i4>5</vt:i4>
      </vt:variant>
      <vt:variant>
        <vt:lpwstr/>
      </vt:variant>
      <vt:variant>
        <vt:lpwstr>_Toc289421561</vt:lpwstr>
      </vt:variant>
      <vt:variant>
        <vt:i4>1835068</vt:i4>
      </vt:variant>
      <vt:variant>
        <vt:i4>314</vt:i4>
      </vt:variant>
      <vt:variant>
        <vt:i4>0</vt:i4>
      </vt:variant>
      <vt:variant>
        <vt:i4>5</vt:i4>
      </vt:variant>
      <vt:variant>
        <vt:lpwstr/>
      </vt:variant>
      <vt:variant>
        <vt:lpwstr>_Toc289421560</vt:lpwstr>
      </vt:variant>
      <vt:variant>
        <vt:i4>2031676</vt:i4>
      </vt:variant>
      <vt:variant>
        <vt:i4>308</vt:i4>
      </vt:variant>
      <vt:variant>
        <vt:i4>0</vt:i4>
      </vt:variant>
      <vt:variant>
        <vt:i4>5</vt:i4>
      </vt:variant>
      <vt:variant>
        <vt:lpwstr/>
      </vt:variant>
      <vt:variant>
        <vt:lpwstr>_Toc289421559</vt:lpwstr>
      </vt:variant>
      <vt:variant>
        <vt:i4>2031676</vt:i4>
      </vt:variant>
      <vt:variant>
        <vt:i4>302</vt:i4>
      </vt:variant>
      <vt:variant>
        <vt:i4>0</vt:i4>
      </vt:variant>
      <vt:variant>
        <vt:i4>5</vt:i4>
      </vt:variant>
      <vt:variant>
        <vt:lpwstr/>
      </vt:variant>
      <vt:variant>
        <vt:lpwstr>_Toc289421558</vt:lpwstr>
      </vt:variant>
      <vt:variant>
        <vt:i4>2031676</vt:i4>
      </vt:variant>
      <vt:variant>
        <vt:i4>296</vt:i4>
      </vt:variant>
      <vt:variant>
        <vt:i4>0</vt:i4>
      </vt:variant>
      <vt:variant>
        <vt:i4>5</vt:i4>
      </vt:variant>
      <vt:variant>
        <vt:lpwstr/>
      </vt:variant>
      <vt:variant>
        <vt:lpwstr>_Toc289421557</vt:lpwstr>
      </vt:variant>
      <vt:variant>
        <vt:i4>2031676</vt:i4>
      </vt:variant>
      <vt:variant>
        <vt:i4>290</vt:i4>
      </vt:variant>
      <vt:variant>
        <vt:i4>0</vt:i4>
      </vt:variant>
      <vt:variant>
        <vt:i4>5</vt:i4>
      </vt:variant>
      <vt:variant>
        <vt:lpwstr/>
      </vt:variant>
      <vt:variant>
        <vt:lpwstr>_Toc289421556</vt:lpwstr>
      </vt:variant>
      <vt:variant>
        <vt:i4>2031676</vt:i4>
      </vt:variant>
      <vt:variant>
        <vt:i4>284</vt:i4>
      </vt:variant>
      <vt:variant>
        <vt:i4>0</vt:i4>
      </vt:variant>
      <vt:variant>
        <vt:i4>5</vt:i4>
      </vt:variant>
      <vt:variant>
        <vt:lpwstr/>
      </vt:variant>
      <vt:variant>
        <vt:lpwstr>_Toc289421555</vt:lpwstr>
      </vt:variant>
      <vt:variant>
        <vt:i4>2031676</vt:i4>
      </vt:variant>
      <vt:variant>
        <vt:i4>278</vt:i4>
      </vt:variant>
      <vt:variant>
        <vt:i4>0</vt:i4>
      </vt:variant>
      <vt:variant>
        <vt:i4>5</vt:i4>
      </vt:variant>
      <vt:variant>
        <vt:lpwstr/>
      </vt:variant>
      <vt:variant>
        <vt:lpwstr>_Toc289421554</vt:lpwstr>
      </vt:variant>
      <vt:variant>
        <vt:i4>2031676</vt:i4>
      </vt:variant>
      <vt:variant>
        <vt:i4>272</vt:i4>
      </vt:variant>
      <vt:variant>
        <vt:i4>0</vt:i4>
      </vt:variant>
      <vt:variant>
        <vt:i4>5</vt:i4>
      </vt:variant>
      <vt:variant>
        <vt:lpwstr/>
      </vt:variant>
      <vt:variant>
        <vt:lpwstr>_Toc289421553</vt:lpwstr>
      </vt:variant>
      <vt:variant>
        <vt:i4>2031676</vt:i4>
      </vt:variant>
      <vt:variant>
        <vt:i4>266</vt:i4>
      </vt:variant>
      <vt:variant>
        <vt:i4>0</vt:i4>
      </vt:variant>
      <vt:variant>
        <vt:i4>5</vt:i4>
      </vt:variant>
      <vt:variant>
        <vt:lpwstr/>
      </vt:variant>
      <vt:variant>
        <vt:lpwstr>_Toc289421552</vt:lpwstr>
      </vt:variant>
      <vt:variant>
        <vt:i4>2031676</vt:i4>
      </vt:variant>
      <vt:variant>
        <vt:i4>260</vt:i4>
      </vt:variant>
      <vt:variant>
        <vt:i4>0</vt:i4>
      </vt:variant>
      <vt:variant>
        <vt:i4>5</vt:i4>
      </vt:variant>
      <vt:variant>
        <vt:lpwstr/>
      </vt:variant>
      <vt:variant>
        <vt:lpwstr>_Toc289421551</vt:lpwstr>
      </vt:variant>
      <vt:variant>
        <vt:i4>2031676</vt:i4>
      </vt:variant>
      <vt:variant>
        <vt:i4>254</vt:i4>
      </vt:variant>
      <vt:variant>
        <vt:i4>0</vt:i4>
      </vt:variant>
      <vt:variant>
        <vt:i4>5</vt:i4>
      </vt:variant>
      <vt:variant>
        <vt:lpwstr/>
      </vt:variant>
      <vt:variant>
        <vt:lpwstr>_Toc289421550</vt:lpwstr>
      </vt:variant>
      <vt:variant>
        <vt:i4>1966140</vt:i4>
      </vt:variant>
      <vt:variant>
        <vt:i4>248</vt:i4>
      </vt:variant>
      <vt:variant>
        <vt:i4>0</vt:i4>
      </vt:variant>
      <vt:variant>
        <vt:i4>5</vt:i4>
      </vt:variant>
      <vt:variant>
        <vt:lpwstr/>
      </vt:variant>
      <vt:variant>
        <vt:lpwstr>_Toc289421549</vt:lpwstr>
      </vt:variant>
      <vt:variant>
        <vt:i4>1966140</vt:i4>
      </vt:variant>
      <vt:variant>
        <vt:i4>242</vt:i4>
      </vt:variant>
      <vt:variant>
        <vt:i4>0</vt:i4>
      </vt:variant>
      <vt:variant>
        <vt:i4>5</vt:i4>
      </vt:variant>
      <vt:variant>
        <vt:lpwstr/>
      </vt:variant>
      <vt:variant>
        <vt:lpwstr>_Toc289421548</vt:lpwstr>
      </vt:variant>
      <vt:variant>
        <vt:i4>1966140</vt:i4>
      </vt:variant>
      <vt:variant>
        <vt:i4>236</vt:i4>
      </vt:variant>
      <vt:variant>
        <vt:i4>0</vt:i4>
      </vt:variant>
      <vt:variant>
        <vt:i4>5</vt:i4>
      </vt:variant>
      <vt:variant>
        <vt:lpwstr/>
      </vt:variant>
      <vt:variant>
        <vt:lpwstr>_Toc289421547</vt:lpwstr>
      </vt:variant>
      <vt:variant>
        <vt:i4>1966140</vt:i4>
      </vt:variant>
      <vt:variant>
        <vt:i4>230</vt:i4>
      </vt:variant>
      <vt:variant>
        <vt:i4>0</vt:i4>
      </vt:variant>
      <vt:variant>
        <vt:i4>5</vt:i4>
      </vt:variant>
      <vt:variant>
        <vt:lpwstr/>
      </vt:variant>
      <vt:variant>
        <vt:lpwstr>_Toc289421546</vt:lpwstr>
      </vt:variant>
      <vt:variant>
        <vt:i4>1966140</vt:i4>
      </vt:variant>
      <vt:variant>
        <vt:i4>224</vt:i4>
      </vt:variant>
      <vt:variant>
        <vt:i4>0</vt:i4>
      </vt:variant>
      <vt:variant>
        <vt:i4>5</vt:i4>
      </vt:variant>
      <vt:variant>
        <vt:lpwstr/>
      </vt:variant>
      <vt:variant>
        <vt:lpwstr>_Toc289421545</vt:lpwstr>
      </vt:variant>
      <vt:variant>
        <vt:i4>1966140</vt:i4>
      </vt:variant>
      <vt:variant>
        <vt:i4>218</vt:i4>
      </vt:variant>
      <vt:variant>
        <vt:i4>0</vt:i4>
      </vt:variant>
      <vt:variant>
        <vt:i4>5</vt:i4>
      </vt:variant>
      <vt:variant>
        <vt:lpwstr/>
      </vt:variant>
      <vt:variant>
        <vt:lpwstr>_Toc289421544</vt:lpwstr>
      </vt:variant>
      <vt:variant>
        <vt:i4>1966140</vt:i4>
      </vt:variant>
      <vt:variant>
        <vt:i4>212</vt:i4>
      </vt:variant>
      <vt:variant>
        <vt:i4>0</vt:i4>
      </vt:variant>
      <vt:variant>
        <vt:i4>5</vt:i4>
      </vt:variant>
      <vt:variant>
        <vt:lpwstr/>
      </vt:variant>
      <vt:variant>
        <vt:lpwstr>_Toc289421543</vt:lpwstr>
      </vt:variant>
      <vt:variant>
        <vt:i4>1966140</vt:i4>
      </vt:variant>
      <vt:variant>
        <vt:i4>206</vt:i4>
      </vt:variant>
      <vt:variant>
        <vt:i4>0</vt:i4>
      </vt:variant>
      <vt:variant>
        <vt:i4>5</vt:i4>
      </vt:variant>
      <vt:variant>
        <vt:lpwstr/>
      </vt:variant>
      <vt:variant>
        <vt:lpwstr>_Toc289421542</vt:lpwstr>
      </vt:variant>
      <vt:variant>
        <vt:i4>1966140</vt:i4>
      </vt:variant>
      <vt:variant>
        <vt:i4>200</vt:i4>
      </vt:variant>
      <vt:variant>
        <vt:i4>0</vt:i4>
      </vt:variant>
      <vt:variant>
        <vt:i4>5</vt:i4>
      </vt:variant>
      <vt:variant>
        <vt:lpwstr/>
      </vt:variant>
      <vt:variant>
        <vt:lpwstr>_Toc289421541</vt:lpwstr>
      </vt:variant>
      <vt:variant>
        <vt:i4>1966140</vt:i4>
      </vt:variant>
      <vt:variant>
        <vt:i4>194</vt:i4>
      </vt:variant>
      <vt:variant>
        <vt:i4>0</vt:i4>
      </vt:variant>
      <vt:variant>
        <vt:i4>5</vt:i4>
      </vt:variant>
      <vt:variant>
        <vt:lpwstr/>
      </vt:variant>
      <vt:variant>
        <vt:lpwstr>_Toc289421540</vt:lpwstr>
      </vt:variant>
      <vt:variant>
        <vt:i4>1638460</vt:i4>
      </vt:variant>
      <vt:variant>
        <vt:i4>188</vt:i4>
      </vt:variant>
      <vt:variant>
        <vt:i4>0</vt:i4>
      </vt:variant>
      <vt:variant>
        <vt:i4>5</vt:i4>
      </vt:variant>
      <vt:variant>
        <vt:lpwstr/>
      </vt:variant>
      <vt:variant>
        <vt:lpwstr>_Toc289421539</vt:lpwstr>
      </vt:variant>
      <vt:variant>
        <vt:i4>1638460</vt:i4>
      </vt:variant>
      <vt:variant>
        <vt:i4>182</vt:i4>
      </vt:variant>
      <vt:variant>
        <vt:i4>0</vt:i4>
      </vt:variant>
      <vt:variant>
        <vt:i4>5</vt:i4>
      </vt:variant>
      <vt:variant>
        <vt:lpwstr/>
      </vt:variant>
      <vt:variant>
        <vt:lpwstr>_Toc289421538</vt:lpwstr>
      </vt:variant>
      <vt:variant>
        <vt:i4>1638460</vt:i4>
      </vt:variant>
      <vt:variant>
        <vt:i4>176</vt:i4>
      </vt:variant>
      <vt:variant>
        <vt:i4>0</vt:i4>
      </vt:variant>
      <vt:variant>
        <vt:i4>5</vt:i4>
      </vt:variant>
      <vt:variant>
        <vt:lpwstr/>
      </vt:variant>
      <vt:variant>
        <vt:lpwstr>_Toc289421537</vt:lpwstr>
      </vt:variant>
      <vt:variant>
        <vt:i4>1638460</vt:i4>
      </vt:variant>
      <vt:variant>
        <vt:i4>170</vt:i4>
      </vt:variant>
      <vt:variant>
        <vt:i4>0</vt:i4>
      </vt:variant>
      <vt:variant>
        <vt:i4>5</vt:i4>
      </vt:variant>
      <vt:variant>
        <vt:lpwstr/>
      </vt:variant>
      <vt:variant>
        <vt:lpwstr>_Toc289421536</vt:lpwstr>
      </vt:variant>
      <vt:variant>
        <vt:i4>1638460</vt:i4>
      </vt:variant>
      <vt:variant>
        <vt:i4>164</vt:i4>
      </vt:variant>
      <vt:variant>
        <vt:i4>0</vt:i4>
      </vt:variant>
      <vt:variant>
        <vt:i4>5</vt:i4>
      </vt:variant>
      <vt:variant>
        <vt:lpwstr/>
      </vt:variant>
      <vt:variant>
        <vt:lpwstr>_Toc289421535</vt:lpwstr>
      </vt:variant>
      <vt:variant>
        <vt:i4>1638460</vt:i4>
      </vt:variant>
      <vt:variant>
        <vt:i4>158</vt:i4>
      </vt:variant>
      <vt:variant>
        <vt:i4>0</vt:i4>
      </vt:variant>
      <vt:variant>
        <vt:i4>5</vt:i4>
      </vt:variant>
      <vt:variant>
        <vt:lpwstr/>
      </vt:variant>
      <vt:variant>
        <vt:lpwstr>_Toc289421534</vt:lpwstr>
      </vt:variant>
      <vt:variant>
        <vt:i4>1638460</vt:i4>
      </vt:variant>
      <vt:variant>
        <vt:i4>152</vt:i4>
      </vt:variant>
      <vt:variant>
        <vt:i4>0</vt:i4>
      </vt:variant>
      <vt:variant>
        <vt:i4>5</vt:i4>
      </vt:variant>
      <vt:variant>
        <vt:lpwstr/>
      </vt:variant>
      <vt:variant>
        <vt:lpwstr>_Toc289421533</vt:lpwstr>
      </vt:variant>
      <vt:variant>
        <vt:i4>1638460</vt:i4>
      </vt:variant>
      <vt:variant>
        <vt:i4>146</vt:i4>
      </vt:variant>
      <vt:variant>
        <vt:i4>0</vt:i4>
      </vt:variant>
      <vt:variant>
        <vt:i4>5</vt:i4>
      </vt:variant>
      <vt:variant>
        <vt:lpwstr/>
      </vt:variant>
      <vt:variant>
        <vt:lpwstr>_Toc289421532</vt:lpwstr>
      </vt:variant>
      <vt:variant>
        <vt:i4>1638460</vt:i4>
      </vt:variant>
      <vt:variant>
        <vt:i4>140</vt:i4>
      </vt:variant>
      <vt:variant>
        <vt:i4>0</vt:i4>
      </vt:variant>
      <vt:variant>
        <vt:i4>5</vt:i4>
      </vt:variant>
      <vt:variant>
        <vt:lpwstr/>
      </vt:variant>
      <vt:variant>
        <vt:lpwstr>_Toc289421531</vt:lpwstr>
      </vt:variant>
      <vt:variant>
        <vt:i4>1638460</vt:i4>
      </vt:variant>
      <vt:variant>
        <vt:i4>134</vt:i4>
      </vt:variant>
      <vt:variant>
        <vt:i4>0</vt:i4>
      </vt:variant>
      <vt:variant>
        <vt:i4>5</vt:i4>
      </vt:variant>
      <vt:variant>
        <vt:lpwstr/>
      </vt:variant>
      <vt:variant>
        <vt:lpwstr>_Toc289421530</vt:lpwstr>
      </vt:variant>
      <vt:variant>
        <vt:i4>1572924</vt:i4>
      </vt:variant>
      <vt:variant>
        <vt:i4>128</vt:i4>
      </vt:variant>
      <vt:variant>
        <vt:i4>0</vt:i4>
      </vt:variant>
      <vt:variant>
        <vt:i4>5</vt:i4>
      </vt:variant>
      <vt:variant>
        <vt:lpwstr/>
      </vt:variant>
      <vt:variant>
        <vt:lpwstr>_Toc289421529</vt:lpwstr>
      </vt:variant>
      <vt:variant>
        <vt:i4>1572924</vt:i4>
      </vt:variant>
      <vt:variant>
        <vt:i4>122</vt:i4>
      </vt:variant>
      <vt:variant>
        <vt:i4>0</vt:i4>
      </vt:variant>
      <vt:variant>
        <vt:i4>5</vt:i4>
      </vt:variant>
      <vt:variant>
        <vt:lpwstr/>
      </vt:variant>
      <vt:variant>
        <vt:lpwstr>_Toc289421528</vt:lpwstr>
      </vt:variant>
      <vt:variant>
        <vt:i4>1572924</vt:i4>
      </vt:variant>
      <vt:variant>
        <vt:i4>116</vt:i4>
      </vt:variant>
      <vt:variant>
        <vt:i4>0</vt:i4>
      </vt:variant>
      <vt:variant>
        <vt:i4>5</vt:i4>
      </vt:variant>
      <vt:variant>
        <vt:lpwstr/>
      </vt:variant>
      <vt:variant>
        <vt:lpwstr>_Toc289421527</vt:lpwstr>
      </vt:variant>
      <vt:variant>
        <vt:i4>1572924</vt:i4>
      </vt:variant>
      <vt:variant>
        <vt:i4>110</vt:i4>
      </vt:variant>
      <vt:variant>
        <vt:i4>0</vt:i4>
      </vt:variant>
      <vt:variant>
        <vt:i4>5</vt:i4>
      </vt:variant>
      <vt:variant>
        <vt:lpwstr/>
      </vt:variant>
      <vt:variant>
        <vt:lpwstr>_Toc289421526</vt:lpwstr>
      </vt:variant>
      <vt:variant>
        <vt:i4>1572924</vt:i4>
      </vt:variant>
      <vt:variant>
        <vt:i4>104</vt:i4>
      </vt:variant>
      <vt:variant>
        <vt:i4>0</vt:i4>
      </vt:variant>
      <vt:variant>
        <vt:i4>5</vt:i4>
      </vt:variant>
      <vt:variant>
        <vt:lpwstr/>
      </vt:variant>
      <vt:variant>
        <vt:lpwstr>_Toc289421525</vt:lpwstr>
      </vt:variant>
      <vt:variant>
        <vt:i4>1572924</vt:i4>
      </vt:variant>
      <vt:variant>
        <vt:i4>98</vt:i4>
      </vt:variant>
      <vt:variant>
        <vt:i4>0</vt:i4>
      </vt:variant>
      <vt:variant>
        <vt:i4>5</vt:i4>
      </vt:variant>
      <vt:variant>
        <vt:lpwstr/>
      </vt:variant>
      <vt:variant>
        <vt:lpwstr>_Toc289421524</vt:lpwstr>
      </vt:variant>
      <vt:variant>
        <vt:i4>1572924</vt:i4>
      </vt:variant>
      <vt:variant>
        <vt:i4>92</vt:i4>
      </vt:variant>
      <vt:variant>
        <vt:i4>0</vt:i4>
      </vt:variant>
      <vt:variant>
        <vt:i4>5</vt:i4>
      </vt:variant>
      <vt:variant>
        <vt:lpwstr/>
      </vt:variant>
      <vt:variant>
        <vt:lpwstr>_Toc289421523</vt:lpwstr>
      </vt:variant>
      <vt:variant>
        <vt:i4>1572924</vt:i4>
      </vt:variant>
      <vt:variant>
        <vt:i4>86</vt:i4>
      </vt:variant>
      <vt:variant>
        <vt:i4>0</vt:i4>
      </vt:variant>
      <vt:variant>
        <vt:i4>5</vt:i4>
      </vt:variant>
      <vt:variant>
        <vt:lpwstr/>
      </vt:variant>
      <vt:variant>
        <vt:lpwstr>_Toc289421522</vt:lpwstr>
      </vt:variant>
      <vt:variant>
        <vt:i4>1572924</vt:i4>
      </vt:variant>
      <vt:variant>
        <vt:i4>80</vt:i4>
      </vt:variant>
      <vt:variant>
        <vt:i4>0</vt:i4>
      </vt:variant>
      <vt:variant>
        <vt:i4>5</vt:i4>
      </vt:variant>
      <vt:variant>
        <vt:lpwstr/>
      </vt:variant>
      <vt:variant>
        <vt:lpwstr>_Toc289421521</vt:lpwstr>
      </vt:variant>
      <vt:variant>
        <vt:i4>1572924</vt:i4>
      </vt:variant>
      <vt:variant>
        <vt:i4>74</vt:i4>
      </vt:variant>
      <vt:variant>
        <vt:i4>0</vt:i4>
      </vt:variant>
      <vt:variant>
        <vt:i4>5</vt:i4>
      </vt:variant>
      <vt:variant>
        <vt:lpwstr/>
      </vt:variant>
      <vt:variant>
        <vt:lpwstr>_Toc289421520</vt:lpwstr>
      </vt:variant>
      <vt:variant>
        <vt:i4>1769532</vt:i4>
      </vt:variant>
      <vt:variant>
        <vt:i4>68</vt:i4>
      </vt:variant>
      <vt:variant>
        <vt:i4>0</vt:i4>
      </vt:variant>
      <vt:variant>
        <vt:i4>5</vt:i4>
      </vt:variant>
      <vt:variant>
        <vt:lpwstr/>
      </vt:variant>
      <vt:variant>
        <vt:lpwstr>_Toc289421519</vt:lpwstr>
      </vt:variant>
      <vt:variant>
        <vt:i4>1769532</vt:i4>
      </vt:variant>
      <vt:variant>
        <vt:i4>62</vt:i4>
      </vt:variant>
      <vt:variant>
        <vt:i4>0</vt:i4>
      </vt:variant>
      <vt:variant>
        <vt:i4>5</vt:i4>
      </vt:variant>
      <vt:variant>
        <vt:lpwstr/>
      </vt:variant>
      <vt:variant>
        <vt:lpwstr>_Toc289421518</vt:lpwstr>
      </vt:variant>
      <vt:variant>
        <vt:i4>1769532</vt:i4>
      </vt:variant>
      <vt:variant>
        <vt:i4>56</vt:i4>
      </vt:variant>
      <vt:variant>
        <vt:i4>0</vt:i4>
      </vt:variant>
      <vt:variant>
        <vt:i4>5</vt:i4>
      </vt:variant>
      <vt:variant>
        <vt:lpwstr/>
      </vt:variant>
      <vt:variant>
        <vt:lpwstr>_Toc289421517</vt:lpwstr>
      </vt:variant>
      <vt:variant>
        <vt:i4>1769532</vt:i4>
      </vt:variant>
      <vt:variant>
        <vt:i4>50</vt:i4>
      </vt:variant>
      <vt:variant>
        <vt:i4>0</vt:i4>
      </vt:variant>
      <vt:variant>
        <vt:i4>5</vt:i4>
      </vt:variant>
      <vt:variant>
        <vt:lpwstr/>
      </vt:variant>
      <vt:variant>
        <vt:lpwstr>_Toc289421516</vt:lpwstr>
      </vt:variant>
      <vt:variant>
        <vt:i4>1769532</vt:i4>
      </vt:variant>
      <vt:variant>
        <vt:i4>44</vt:i4>
      </vt:variant>
      <vt:variant>
        <vt:i4>0</vt:i4>
      </vt:variant>
      <vt:variant>
        <vt:i4>5</vt:i4>
      </vt:variant>
      <vt:variant>
        <vt:lpwstr/>
      </vt:variant>
      <vt:variant>
        <vt:lpwstr>_Toc289421515</vt:lpwstr>
      </vt:variant>
      <vt:variant>
        <vt:i4>1769532</vt:i4>
      </vt:variant>
      <vt:variant>
        <vt:i4>38</vt:i4>
      </vt:variant>
      <vt:variant>
        <vt:i4>0</vt:i4>
      </vt:variant>
      <vt:variant>
        <vt:i4>5</vt:i4>
      </vt:variant>
      <vt:variant>
        <vt:lpwstr/>
      </vt:variant>
      <vt:variant>
        <vt:lpwstr>_Toc289421514</vt:lpwstr>
      </vt:variant>
      <vt:variant>
        <vt:i4>1769532</vt:i4>
      </vt:variant>
      <vt:variant>
        <vt:i4>32</vt:i4>
      </vt:variant>
      <vt:variant>
        <vt:i4>0</vt:i4>
      </vt:variant>
      <vt:variant>
        <vt:i4>5</vt:i4>
      </vt:variant>
      <vt:variant>
        <vt:lpwstr/>
      </vt:variant>
      <vt:variant>
        <vt:lpwstr>_Toc289421513</vt:lpwstr>
      </vt:variant>
      <vt:variant>
        <vt:i4>1769532</vt:i4>
      </vt:variant>
      <vt:variant>
        <vt:i4>26</vt:i4>
      </vt:variant>
      <vt:variant>
        <vt:i4>0</vt:i4>
      </vt:variant>
      <vt:variant>
        <vt:i4>5</vt:i4>
      </vt:variant>
      <vt:variant>
        <vt:lpwstr/>
      </vt:variant>
      <vt:variant>
        <vt:lpwstr>_Toc289421512</vt:lpwstr>
      </vt:variant>
      <vt:variant>
        <vt:i4>1769532</vt:i4>
      </vt:variant>
      <vt:variant>
        <vt:i4>20</vt:i4>
      </vt:variant>
      <vt:variant>
        <vt:i4>0</vt:i4>
      </vt:variant>
      <vt:variant>
        <vt:i4>5</vt:i4>
      </vt:variant>
      <vt:variant>
        <vt:lpwstr/>
      </vt:variant>
      <vt:variant>
        <vt:lpwstr>_Toc289421511</vt:lpwstr>
      </vt:variant>
      <vt:variant>
        <vt:i4>1769532</vt:i4>
      </vt:variant>
      <vt:variant>
        <vt:i4>14</vt:i4>
      </vt:variant>
      <vt:variant>
        <vt:i4>0</vt:i4>
      </vt:variant>
      <vt:variant>
        <vt:i4>5</vt:i4>
      </vt:variant>
      <vt:variant>
        <vt:lpwstr/>
      </vt:variant>
      <vt:variant>
        <vt:lpwstr>_Toc289421510</vt:lpwstr>
      </vt:variant>
      <vt:variant>
        <vt:i4>1703996</vt:i4>
      </vt:variant>
      <vt:variant>
        <vt:i4>8</vt:i4>
      </vt:variant>
      <vt:variant>
        <vt:i4>0</vt:i4>
      </vt:variant>
      <vt:variant>
        <vt:i4>5</vt:i4>
      </vt:variant>
      <vt:variant>
        <vt:lpwstr/>
      </vt:variant>
      <vt:variant>
        <vt:lpwstr>_Toc289421509</vt:lpwstr>
      </vt:variant>
      <vt:variant>
        <vt:i4>1703996</vt:i4>
      </vt:variant>
      <vt:variant>
        <vt:i4>2</vt:i4>
      </vt:variant>
      <vt:variant>
        <vt:i4>0</vt:i4>
      </vt:variant>
      <vt:variant>
        <vt:i4>5</vt:i4>
      </vt:variant>
      <vt:variant>
        <vt:lpwstr/>
      </vt:variant>
      <vt:variant>
        <vt:lpwstr>_Toc289421508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Studer</dc:creator>
  <cp:lastModifiedBy>Stefan Wanzenried</cp:lastModifiedBy>
  <cp:revision>23</cp:revision>
  <cp:lastPrinted>2015-09-21T14:17:00Z</cp:lastPrinted>
  <dcterms:created xsi:type="dcterms:W3CDTF">2014-12-22T14:30:00Z</dcterms:created>
  <dcterms:modified xsi:type="dcterms:W3CDTF">2015-09-21T14:17:00Z</dcterms:modified>
</cp:coreProperties>
</file>