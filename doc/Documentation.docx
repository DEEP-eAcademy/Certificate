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1EAE8D25" w:rsidR="00117852" w:rsidRPr="00117852" w:rsidRDefault="00117852" w:rsidP="00117852">
      <w:pPr>
        <w:rPr>
          <w:lang w:val="en-GB"/>
        </w:rPr>
      </w:pP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0A67F3DE" w:rsidR="00117852" w:rsidRPr="00117852" w:rsidRDefault="009279B7" w:rsidP="009279B7">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17</w:t>
            </w:r>
            <w:r w:rsidR="00BF0189">
              <w:rPr>
                <w:lang w:val="en-GB"/>
              </w:rPr>
              <w:t>.</w:t>
            </w:r>
            <w:r>
              <w:rPr>
                <w:lang w:val="en-GB"/>
              </w:rPr>
              <w:t>05</w:t>
            </w:r>
            <w:r w:rsidR="00BF0189">
              <w:rPr>
                <w:lang w:val="en-GB"/>
              </w:rPr>
              <w:t>.</w:t>
            </w:r>
            <w:r w:rsidR="00CA7945">
              <w:rPr>
                <w:lang w:val="en-GB"/>
              </w:rPr>
              <w:t>201</w:t>
            </w:r>
            <w:r>
              <w:rPr>
                <w:lang w:val="en-GB"/>
              </w:rPr>
              <w:t>6</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00D7211A" w:rsidR="00117852" w:rsidRPr="00117852" w:rsidRDefault="00BF0189" w:rsidP="00924D26">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924D26">
              <w:rPr>
                <w:lang w:val="en-GB"/>
              </w:rPr>
              <w:t>2</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Oskar </w:t>
            </w:r>
            <w:proofErr w:type="spellStart"/>
            <w:r>
              <w:rPr>
                <w:lang w:val="en-GB"/>
              </w:rPr>
              <w:t>Truffer</w:t>
            </w:r>
            <w:proofErr w:type="spellEnd"/>
            <w:r w:rsidR="00117852" w:rsidRPr="00117852">
              <w:rPr>
                <w:lang w:val="en-GB"/>
              </w:rPr>
              <w:t xml:space="preserve">, </w:t>
            </w:r>
            <w:proofErr w:type="spellStart"/>
            <w:r w:rsidR="00117852" w:rsidRPr="00117852">
              <w:rPr>
                <w:lang w:val="en-GB"/>
              </w:rPr>
              <w:t>studer</w:t>
            </w:r>
            <w:proofErr w:type="spellEnd"/>
            <w:r w:rsidR="00117852" w:rsidRPr="00117852">
              <w:rPr>
                <w:lang w:val="en-GB"/>
              </w:rPr>
              <w:t xml:space="preserve"> + </w:t>
            </w:r>
            <w:proofErr w:type="spellStart"/>
            <w:r w:rsidR="00117852" w:rsidRPr="00117852">
              <w:rPr>
                <w:lang w:val="en-GB"/>
              </w:rPr>
              <w:t>raimann</w:t>
            </w:r>
            <w:proofErr w:type="spellEnd"/>
            <w:r w:rsidR="00117852" w:rsidRPr="00117852">
              <w:rPr>
                <w:lang w:val="en-GB"/>
              </w:rPr>
              <w:t xml:space="preserve"> </w:t>
            </w:r>
            <w:proofErr w:type="spellStart"/>
            <w:r w:rsidR="00117852" w:rsidRPr="00117852">
              <w:rPr>
                <w:lang w:val="en-GB"/>
              </w:rPr>
              <w:t>ag</w:t>
            </w:r>
            <w:proofErr w:type="spellEnd"/>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r>
              <w:rPr>
                <w:lang w:val="en-GB"/>
              </w:rPr>
              <w:t xml:space="preserve">, </w:t>
            </w:r>
            <w:proofErr w:type="spellStart"/>
            <w:r>
              <w:rPr>
                <w:lang w:val="en-GB"/>
              </w:rPr>
              <w:t>studer</w:t>
            </w:r>
            <w:proofErr w:type="spellEnd"/>
            <w:r>
              <w:rPr>
                <w:lang w:val="en-GB"/>
              </w:rPr>
              <w:t xml:space="preserve"> + </w:t>
            </w:r>
            <w:proofErr w:type="spellStart"/>
            <w:r>
              <w:rPr>
                <w:lang w:val="en-GB"/>
              </w:rPr>
              <w:t>raimann</w:t>
            </w:r>
            <w:proofErr w:type="spellEnd"/>
            <w:r>
              <w:rPr>
                <w:lang w:val="en-GB"/>
              </w:rPr>
              <w:t xml:space="preserve"> </w:t>
            </w:r>
            <w:proofErr w:type="spellStart"/>
            <w:r>
              <w:rPr>
                <w:lang w:val="en-GB"/>
              </w:rPr>
              <w:t>ag</w:t>
            </w:r>
            <w:proofErr w:type="spellEnd"/>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proofErr w:type="spellStart"/>
            <w:r>
              <w:rPr>
                <w:lang w:val="en-GB"/>
              </w:rPr>
              <w:t>Wanzenried</w:t>
            </w:r>
            <w:proofErr w:type="spellEnd"/>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r w:rsidR="00CA7945" w:rsidRPr="00117852" w14:paraId="28BBC950"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14428F1" w14:textId="4726BF6E" w:rsidR="00CA7945" w:rsidRPr="00117852" w:rsidRDefault="00CA7945" w:rsidP="00AF4991">
            <w:pPr>
              <w:spacing w:line="276" w:lineRule="auto"/>
              <w:rPr>
                <w:lang w:val="en-GB"/>
              </w:rPr>
            </w:pPr>
            <w:r>
              <w:rPr>
                <w:lang w:val="en-GB"/>
              </w:rPr>
              <w:t>1.1</w:t>
            </w:r>
          </w:p>
        </w:tc>
        <w:tc>
          <w:tcPr>
            <w:tcW w:w="3007" w:type="dxa"/>
          </w:tcPr>
          <w:p w14:paraId="1EE37C05" w14:textId="348AAFBC"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p>
        </w:tc>
        <w:tc>
          <w:tcPr>
            <w:tcW w:w="5168" w:type="dxa"/>
          </w:tcPr>
          <w:p w14:paraId="181996D3" w14:textId="478491CB"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Updates when using Plugin with ILIAS 5.x</w:t>
            </w:r>
          </w:p>
        </w:tc>
      </w:tr>
      <w:tr w:rsidR="00924D26" w:rsidRPr="00117852" w14:paraId="5B30A11C"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62E736A4" w14:textId="73A1863C" w:rsidR="00924D26" w:rsidRDefault="00924D26" w:rsidP="00AF4991">
            <w:pPr>
              <w:spacing w:line="276" w:lineRule="auto"/>
              <w:rPr>
                <w:lang w:val="en-GB"/>
              </w:rPr>
            </w:pPr>
            <w:r>
              <w:rPr>
                <w:lang w:val="en-GB"/>
              </w:rPr>
              <w:t>1.2</w:t>
            </w:r>
          </w:p>
        </w:tc>
        <w:tc>
          <w:tcPr>
            <w:tcW w:w="3007" w:type="dxa"/>
          </w:tcPr>
          <w:p w14:paraId="5B2814DB" w14:textId="16A7AE8D" w:rsidR="00924D26" w:rsidRDefault="00924D26"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p>
        </w:tc>
        <w:tc>
          <w:tcPr>
            <w:tcW w:w="5168" w:type="dxa"/>
          </w:tcPr>
          <w:p w14:paraId="2BB50940" w14:textId="6578EF5C" w:rsidR="00924D26" w:rsidRDefault="00924D26" w:rsidP="00EC328F">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Describe new features introduced with plugin version 1.3</w:t>
            </w:r>
            <w:r w:rsidR="008C1E5F">
              <w:rPr>
                <w:lang w:val="en-GB"/>
              </w:rPr>
              <w:br/>
              <w:t>Describe meaning of different certificate status</w:t>
            </w:r>
            <w:r w:rsidR="00EC328F">
              <w:rPr>
                <w:lang w:val="en-GB"/>
              </w:rPr>
              <w:br/>
              <w:t>Add section on how to update the plugin</w:t>
            </w:r>
          </w:p>
        </w:tc>
      </w:tr>
    </w:tbl>
    <w:p w14:paraId="65161D1A" w14:textId="77777777" w:rsidR="00117852" w:rsidRPr="00117852" w:rsidRDefault="00117852" w:rsidP="00117852">
      <w:pPr>
        <w:spacing w:line="276" w:lineRule="auto"/>
        <w:rPr>
          <w:lang w:val="en-GB"/>
        </w:rPr>
      </w:pPr>
      <w:bookmarkStart w:id="0" w:name="_GoBack"/>
      <w:bookmarkEnd w:id="0"/>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1" w:name="_Toc404363163"/>
      <w:r w:rsidRPr="00BD5413">
        <w:rPr>
          <w:sz w:val="36"/>
          <w:szCs w:val="36"/>
        </w:rPr>
        <w:lastRenderedPageBreak/>
        <w:t>Table of contents</w:t>
      </w:r>
      <w:bookmarkEnd w:id="1"/>
    </w:p>
    <w:p w14:paraId="353C1C02" w14:textId="77777777" w:rsidR="00D9739A" w:rsidRDefault="00D9739A" w:rsidP="00BD5413">
      <w:pPr>
        <w:pStyle w:val="Seitentitel"/>
        <w:rPr>
          <w:sz w:val="36"/>
          <w:szCs w:val="36"/>
        </w:rPr>
      </w:pPr>
    </w:p>
    <w:p w14:paraId="0AEE3D07" w14:textId="77777777" w:rsidR="00EC328F" w:rsidRDefault="00D9739A">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sidR="00EC328F">
        <w:rPr>
          <w:noProof/>
        </w:rPr>
        <w:t>1</w:t>
      </w:r>
      <w:r w:rsidR="00EC328F">
        <w:rPr>
          <w:rFonts w:asciiTheme="minorHAnsi" w:eastAsiaTheme="minorEastAsia" w:hAnsiTheme="minorHAnsi"/>
          <w:noProof/>
          <w:sz w:val="24"/>
          <w:szCs w:val="24"/>
          <w:lang w:val="de-CH" w:eastAsia="ja-JP"/>
        </w:rPr>
        <w:tab/>
      </w:r>
      <w:r w:rsidR="00EC328F">
        <w:rPr>
          <w:noProof/>
        </w:rPr>
        <w:t>Introduction</w:t>
      </w:r>
      <w:r w:rsidR="00EC328F">
        <w:rPr>
          <w:noProof/>
        </w:rPr>
        <w:tab/>
      </w:r>
      <w:r w:rsidR="00EC328F">
        <w:rPr>
          <w:noProof/>
        </w:rPr>
        <w:fldChar w:fldCharType="begin"/>
      </w:r>
      <w:r w:rsidR="00EC328F">
        <w:rPr>
          <w:noProof/>
        </w:rPr>
        <w:instrText xml:space="preserve"> PAGEREF _Toc325113784 \h </w:instrText>
      </w:r>
      <w:r w:rsidR="00EC328F">
        <w:rPr>
          <w:noProof/>
        </w:rPr>
      </w:r>
      <w:r w:rsidR="00EC328F">
        <w:rPr>
          <w:noProof/>
        </w:rPr>
        <w:fldChar w:fldCharType="separate"/>
      </w:r>
      <w:r w:rsidR="00B01F3E">
        <w:rPr>
          <w:noProof/>
        </w:rPr>
        <w:t>5</w:t>
      </w:r>
      <w:r w:rsidR="00EC328F">
        <w:rPr>
          <w:noProof/>
        </w:rPr>
        <w:fldChar w:fldCharType="end"/>
      </w:r>
    </w:p>
    <w:p w14:paraId="70A7EB7D" w14:textId="77777777" w:rsidR="00EC328F" w:rsidRDefault="00EC328F">
      <w:pPr>
        <w:pStyle w:val="Verzeichnis1"/>
        <w:tabs>
          <w:tab w:val="left" w:pos="351"/>
        </w:tabs>
        <w:rPr>
          <w:rFonts w:asciiTheme="minorHAnsi" w:eastAsiaTheme="minorEastAsia" w:hAnsiTheme="minorHAnsi"/>
          <w:noProof/>
          <w:sz w:val="24"/>
          <w:szCs w:val="24"/>
          <w:lang w:val="de-CH" w:eastAsia="ja-JP"/>
        </w:rPr>
      </w:pPr>
      <w:r w:rsidRPr="00F57B59">
        <w:rPr>
          <w:noProof/>
          <w:lang w:val="en-GB"/>
        </w:rPr>
        <w:t>2</w:t>
      </w:r>
      <w:r>
        <w:rPr>
          <w:rFonts w:asciiTheme="minorHAnsi" w:eastAsiaTheme="minorEastAsia" w:hAnsiTheme="minorHAnsi"/>
          <w:noProof/>
          <w:sz w:val="24"/>
          <w:szCs w:val="24"/>
          <w:lang w:val="de-CH" w:eastAsia="ja-JP"/>
        </w:rPr>
        <w:tab/>
      </w:r>
      <w:r w:rsidRPr="00F57B59">
        <w:rPr>
          <w:noProof/>
          <w:lang w:val="en-GB"/>
        </w:rPr>
        <w:t>Installation</w:t>
      </w:r>
      <w:r>
        <w:rPr>
          <w:noProof/>
        </w:rPr>
        <w:tab/>
      </w:r>
      <w:r>
        <w:rPr>
          <w:noProof/>
        </w:rPr>
        <w:fldChar w:fldCharType="begin"/>
      </w:r>
      <w:r>
        <w:rPr>
          <w:noProof/>
        </w:rPr>
        <w:instrText xml:space="preserve"> PAGEREF _Toc325113785 \h </w:instrText>
      </w:r>
      <w:r>
        <w:rPr>
          <w:noProof/>
        </w:rPr>
      </w:r>
      <w:r>
        <w:rPr>
          <w:noProof/>
        </w:rPr>
        <w:fldChar w:fldCharType="separate"/>
      </w:r>
      <w:r w:rsidR="00B01F3E">
        <w:rPr>
          <w:noProof/>
        </w:rPr>
        <w:t>6</w:t>
      </w:r>
      <w:r>
        <w:rPr>
          <w:noProof/>
        </w:rPr>
        <w:fldChar w:fldCharType="end"/>
      </w:r>
    </w:p>
    <w:p w14:paraId="75021238"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_Toc325113786 \h </w:instrText>
      </w:r>
      <w:r>
        <w:rPr>
          <w:noProof/>
        </w:rPr>
      </w:r>
      <w:r>
        <w:rPr>
          <w:noProof/>
        </w:rPr>
        <w:fldChar w:fldCharType="separate"/>
      </w:r>
      <w:r w:rsidR="00B01F3E">
        <w:rPr>
          <w:noProof/>
        </w:rPr>
        <w:t>6</w:t>
      </w:r>
      <w:r>
        <w:rPr>
          <w:noProof/>
        </w:rPr>
        <w:fldChar w:fldCharType="end"/>
      </w:r>
    </w:p>
    <w:p w14:paraId="6B81D944"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_Toc325113787 \h </w:instrText>
      </w:r>
      <w:r>
        <w:rPr>
          <w:noProof/>
        </w:rPr>
      </w:r>
      <w:r>
        <w:rPr>
          <w:noProof/>
        </w:rPr>
        <w:fldChar w:fldCharType="separate"/>
      </w:r>
      <w:r w:rsidR="00B01F3E">
        <w:rPr>
          <w:noProof/>
        </w:rPr>
        <w:t>6</w:t>
      </w:r>
      <w:r>
        <w:rPr>
          <w:noProof/>
        </w:rPr>
        <w:fldChar w:fldCharType="end"/>
      </w:r>
    </w:p>
    <w:p w14:paraId="6F78E755"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_Toc325113788 \h </w:instrText>
      </w:r>
      <w:r>
        <w:rPr>
          <w:noProof/>
        </w:rPr>
      </w:r>
      <w:r>
        <w:rPr>
          <w:noProof/>
        </w:rPr>
        <w:fldChar w:fldCharType="separate"/>
      </w:r>
      <w:r w:rsidR="00B01F3E">
        <w:rPr>
          <w:noProof/>
        </w:rPr>
        <w:t>7</w:t>
      </w:r>
      <w:r>
        <w:rPr>
          <w:noProof/>
        </w:rPr>
        <w:fldChar w:fldCharType="end"/>
      </w:r>
    </w:p>
    <w:p w14:paraId="0C4F9BCC"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_Toc325113789 \h </w:instrText>
      </w:r>
      <w:r>
        <w:rPr>
          <w:noProof/>
        </w:rPr>
      </w:r>
      <w:r>
        <w:rPr>
          <w:noProof/>
        </w:rPr>
        <w:fldChar w:fldCharType="separate"/>
      </w:r>
      <w:r w:rsidR="00B01F3E">
        <w:rPr>
          <w:noProof/>
        </w:rPr>
        <w:t>7</w:t>
      </w:r>
      <w:r>
        <w:rPr>
          <w:noProof/>
        </w:rPr>
        <w:fldChar w:fldCharType="end"/>
      </w:r>
    </w:p>
    <w:p w14:paraId="65189495"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_Toc325113790 \h </w:instrText>
      </w:r>
      <w:r>
        <w:rPr>
          <w:noProof/>
        </w:rPr>
      </w:r>
      <w:r>
        <w:rPr>
          <w:noProof/>
        </w:rPr>
        <w:fldChar w:fldCharType="separate"/>
      </w:r>
      <w:r w:rsidR="00B01F3E">
        <w:rPr>
          <w:noProof/>
        </w:rPr>
        <w:t>7</w:t>
      </w:r>
      <w:r>
        <w:rPr>
          <w:noProof/>
        </w:rPr>
        <w:fldChar w:fldCharType="end"/>
      </w:r>
    </w:p>
    <w:p w14:paraId="7B091029"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_Toc325113791 \h </w:instrText>
      </w:r>
      <w:r>
        <w:rPr>
          <w:noProof/>
        </w:rPr>
      </w:r>
      <w:r>
        <w:rPr>
          <w:noProof/>
        </w:rPr>
        <w:fldChar w:fldCharType="separate"/>
      </w:r>
      <w:r w:rsidR="00B01F3E">
        <w:rPr>
          <w:noProof/>
        </w:rPr>
        <w:t>8</w:t>
      </w:r>
      <w:r>
        <w:rPr>
          <w:noProof/>
        </w:rPr>
        <w:fldChar w:fldCharType="end"/>
      </w:r>
    </w:p>
    <w:p w14:paraId="25BDF4A6"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_Toc325113792 \h </w:instrText>
      </w:r>
      <w:r>
        <w:rPr>
          <w:noProof/>
        </w:rPr>
      </w:r>
      <w:r>
        <w:rPr>
          <w:noProof/>
        </w:rPr>
        <w:fldChar w:fldCharType="separate"/>
      </w:r>
      <w:r w:rsidR="00B01F3E">
        <w:rPr>
          <w:noProof/>
        </w:rPr>
        <w:t>11</w:t>
      </w:r>
      <w:r>
        <w:rPr>
          <w:noProof/>
        </w:rPr>
        <w:fldChar w:fldCharType="end"/>
      </w:r>
    </w:p>
    <w:p w14:paraId="035F529C"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2.6</w:t>
      </w:r>
      <w:r>
        <w:rPr>
          <w:rFonts w:asciiTheme="minorHAnsi" w:eastAsiaTheme="minorEastAsia" w:hAnsiTheme="minorHAnsi"/>
          <w:noProof/>
          <w:sz w:val="24"/>
          <w:szCs w:val="24"/>
          <w:lang w:val="de-CH" w:eastAsia="ja-JP"/>
        </w:rPr>
        <w:tab/>
      </w:r>
      <w:r>
        <w:rPr>
          <w:noProof/>
        </w:rPr>
        <w:t>Update the plugin</w:t>
      </w:r>
      <w:r>
        <w:rPr>
          <w:noProof/>
        </w:rPr>
        <w:tab/>
      </w:r>
      <w:r>
        <w:rPr>
          <w:noProof/>
        </w:rPr>
        <w:fldChar w:fldCharType="begin"/>
      </w:r>
      <w:r>
        <w:rPr>
          <w:noProof/>
        </w:rPr>
        <w:instrText xml:space="preserve"> PAGEREF _Toc325113793 \h </w:instrText>
      </w:r>
      <w:r>
        <w:rPr>
          <w:noProof/>
        </w:rPr>
      </w:r>
      <w:r>
        <w:rPr>
          <w:noProof/>
        </w:rPr>
        <w:fldChar w:fldCharType="separate"/>
      </w:r>
      <w:r w:rsidR="00B01F3E">
        <w:rPr>
          <w:noProof/>
        </w:rPr>
        <w:t>12</w:t>
      </w:r>
      <w:r>
        <w:rPr>
          <w:noProof/>
        </w:rPr>
        <w:fldChar w:fldCharType="end"/>
      </w:r>
    </w:p>
    <w:p w14:paraId="7AF0D707" w14:textId="77777777" w:rsidR="00EC328F" w:rsidRDefault="00EC328F">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_Toc325113794 \h </w:instrText>
      </w:r>
      <w:r>
        <w:rPr>
          <w:noProof/>
        </w:rPr>
      </w:r>
      <w:r>
        <w:rPr>
          <w:noProof/>
        </w:rPr>
        <w:fldChar w:fldCharType="separate"/>
      </w:r>
      <w:r w:rsidR="00B01F3E">
        <w:rPr>
          <w:noProof/>
        </w:rPr>
        <w:t>12</w:t>
      </w:r>
      <w:r>
        <w:rPr>
          <w:noProof/>
        </w:rPr>
        <w:fldChar w:fldCharType="end"/>
      </w:r>
    </w:p>
    <w:p w14:paraId="047615C4"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_Toc325113795 \h </w:instrText>
      </w:r>
      <w:r>
        <w:rPr>
          <w:noProof/>
        </w:rPr>
      </w:r>
      <w:r>
        <w:rPr>
          <w:noProof/>
        </w:rPr>
        <w:fldChar w:fldCharType="separate"/>
      </w:r>
      <w:r w:rsidR="00B01F3E">
        <w:rPr>
          <w:noProof/>
        </w:rPr>
        <w:t>12</w:t>
      </w:r>
      <w:r>
        <w:rPr>
          <w:noProof/>
        </w:rPr>
        <w:fldChar w:fldCharType="end"/>
      </w:r>
    </w:p>
    <w:p w14:paraId="412DBB2C"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_Toc325113796 \h </w:instrText>
      </w:r>
      <w:r>
        <w:rPr>
          <w:noProof/>
        </w:rPr>
      </w:r>
      <w:r>
        <w:rPr>
          <w:noProof/>
        </w:rPr>
        <w:fldChar w:fldCharType="separate"/>
      </w:r>
      <w:r w:rsidR="00B01F3E">
        <w:rPr>
          <w:noProof/>
        </w:rPr>
        <w:t>14</w:t>
      </w:r>
      <w:r>
        <w:rPr>
          <w:noProof/>
        </w:rPr>
        <w:fldChar w:fldCharType="end"/>
      </w:r>
    </w:p>
    <w:p w14:paraId="12725EF4"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_Toc325113797 \h </w:instrText>
      </w:r>
      <w:r>
        <w:rPr>
          <w:noProof/>
        </w:rPr>
      </w:r>
      <w:r>
        <w:rPr>
          <w:noProof/>
        </w:rPr>
        <w:fldChar w:fldCharType="separate"/>
      </w:r>
      <w:r w:rsidR="00B01F3E">
        <w:rPr>
          <w:noProof/>
        </w:rPr>
        <w:t>14</w:t>
      </w:r>
      <w:r>
        <w:rPr>
          <w:noProof/>
        </w:rPr>
        <w:fldChar w:fldCharType="end"/>
      </w:r>
    </w:p>
    <w:p w14:paraId="48B1738F"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_Toc325113798 \h </w:instrText>
      </w:r>
      <w:r>
        <w:rPr>
          <w:noProof/>
        </w:rPr>
      </w:r>
      <w:r>
        <w:rPr>
          <w:noProof/>
        </w:rPr>
        <w:fldChar w:fldCharType="separate"/>
      </w:r>
      <w:r w:rsidR="00B01F3E">
        <w:rPr>
          <w:noProof/>
        </w:rPr>
        <w:t>15</w:t>
      </w:r>
      <w:r>
        <w:rPr>
          <w:noProof/>
        </w:rPr>
        <w:fldChar w:fldCharType="end"/>
      </w:r>
    </w:p>
    <w:p w14:paraId="5AAB0246"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_Toc325113799 \h </w:instrText>
      </w:r>
      <w:r>
        <w:rPr>
          <w:noProof/>
        </w:rPr>
      </w:r>
      <w:r>
        <w:rPr>
          <w:noProof/>
        </w:rPr>
        <w:fldChar w:fldCharType="separate"/>
      </w:r>
      <w:r w:rsidR="00B01F3E">
        <w:rPr>
          <w:noProof/>
        </w:rPr>
        <w:t>16</w:t>
      </w:r>
      <w:r>
        <w:rPr>
          <w:noProof/>
        </w:rPr>
        <w:fldChar w:fldCharType="end"/>
      </w:r>
    </w:p>
    <w:p w14:paraId="6D8322A6"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_Toc325113800 \h </w:instrText>
      </w:r>
      <w:r>
        <w:rPr>
          <w:noProof/>
        </w:rPr>
      </w:r>
      <w:r>
        <w:rPr>
          <w:noProof/>
        </w:rPr>
        <w:fldChar w:fldCharType="separate"/>
      </w:r>
      <w:r w:rsidR="00B01F3E">
        <w:rPr>
          <w:noProof/>
        </w:rPr>
        <w:t>18</w:t>
      </w:r>
      <w:r>
        <w:rPr>
          <w:noProof/>
        </w:rPr>
        <w:fldChar w:fldCharType="end"/>
      </w:r>
    </w:p>
    <w:p w14:paraId="5AD537BC"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3.2.5</w:t>
      </w:r>
      <w:r>
        <w:rPr>
          <w:rFonts w:asciiTheme="minorHAnsi" w:eastAsiaTheme="minorEastAsia" w:hAnsiTheme="minorHAnsi"/>
          <w:noProof/>
          <w:sz w:val="24"/>
          <w:szCs w:val="24"/>
          <w:lang w:val="de-CH" w:eastAsia="ja-JP"/>
        </w:rPr>
        <w:tab/>
      </w:r>
      <w:r>
        <w:rPr>
          <w:noProof/>
        </w:rPr>
        <w:t>Signatures</w:t>
      </w:r>
      <w:r>
        <w:rPr>
          <w:noProof/>
        </w:rPr>
        <w:tab/>
      </w:r>
      <w:r>
        <w:rPr>
          <w:noProof/>
        </w:rPr>
        <w:fldChar w:fldCharType="begin"/>
      </w:r>
      <w:r>
        <w:rPr>
          <w:noProof/>
        </w:rPr>
        <w:instrText xml:space="preserve"> PAGEREF _Toc325113801 \h </w:instrText>
      </w:r>
      <w:r>
        <w:rPr>
          <w:noProof/>
        </w:rPr>
      </w:r>
      <w:r>
        <w:rPr>
          <w:noProof/>
        </w:rPr>
        <w:fldChar w:fldCharType="separate"/>
      </w:r>
      <w:r w:rsidR="00B01F3E">
        <w:rPr>
          <w:noProof/>
        </w:rPr>
        <w:t>21</w:t>
      </w:r>
      <w:r>
        <w:rPr>
          <w:noProof/>
        </w:rPr>
        <w:fldChar w:fldCharType="end"/>
      </w:r>
    </w:p>
    <w:p w14:paraId="40C803D5"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_Toc325113802 \h </w:instrText>
      </w:r>
      <w:r>
        <w:rPr>
          <w:noProof/>
        </w:rPr>
      </w:r>
      <w:r>
        <w:rPr>
          <w:noProof/>
        </w:rPr>
        <w:fldChar w:fldCharType="separate"/>
      </w:r>
      <w:r w:rsidR="00B01F3E">
        <w:rPr>
          <w:noProof/>
        </w:rPr>
        <w:t>22</w:t>
      </w:r>
      <w:r>
        <w:rPr>
          <w:noProof/>
        </w:rPr>
        <w:fldChar w:fldCharType="end"/>
      </w:r>
    </w:p>
    <w:p w14:paraId="5447E8BB"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_Toc325113803 \h </w:instrText>
      </w:r>
      <w:r>
        <w:rPr>
          <w:noProof/>
        </w:rPr>
      </w:r>
      <w:r>
        <w:rPr>
          <w:noProof/>
        </w:rPr>
        <w:fldChar w:fldCharType="separate"/>
      </w:r>
      <w:r w:rsidR="00B01F3E">
        <w:rPr>
          <w:noProof/>
        </w:rPr>
        <w:t>22</w:t>
      </w:r>
      <w:r>
        <w:rPr>
          <w:noProof/>
        </w:rPr>
        <w:fldChar w:fldCharType="end"/>
      </w:r>
    </w:p>
    <w:p w14:paraId="65B82C6B"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_Toc325113804 \h </w:instrText>
      </w:r>
      <w:r>
        <w:rPr>
          <w:noProof/>
        </w:rPr>
      </w:r>
      <w:r>
        <w:rPr>
          <w:noProof/>
        </w:rPr>
        <w:fldChar w:fldCharType="separate"/>
      </w:r>
      <w:r w:rsidR="00B01F3E">
        <w:rPr>
          <w:noProof/>
        </w:rPr>
        <w:t>22</w:t>
      </w:r>
      <w:r>
        <w:rPr>
          <w:noProof/>
        </w:rPr>
        <w:fldChar w:fldCharType="end"/>
      </w:r>
    </w:p>
    <w:p w14:paraId="658CE095"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_Toc325113805 \h </w:instrText>
      </w:r>
      <w:r>
        <w:rPr>
          <w:noProof/>
        </w:rPr>
      </w:r>
      <w:r>
        <w:rPr>
          <w:noProof/>
        </w:rPr>
        <w:fldChar w:fldCharType="separate"/>
      </w:r>
      <w:r w:rsidR="00B01F3E">
        <w:rPr>
          <w:noProof/>
        </w:rPr>
        <w:t>23</w:t>
      </w:r>
      <w:r>
        <w:rPr>
          <w:noProof/>
        </w:rPr>
        <w:fldChar w:fldCharType="end"/>
      </w:r>
    </w:p>
    <w:p w14:paraId="68909A8E"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_Toc325113806 \h </w:instrText>
      </w:r>
      <w:r>
        <w:rPr>
          <w:noProof/>
        </w:rPr>
      </w:r>
      <w:r>
        <w:rPr>
          <w:noProof/>
        </w:rPr>
        <w:fldChar w:fldCharType="separate"/>
      </w:r>
      <w:r w:rsidR="00B01F3E">
        <w:rPr>
          <w:noProof/>
        </w:rPr>
        <w:t>24</w:t>
      </w:r>
      <w:r>
        <w:rPr>
          <w:noProof/>
        </w:rPr>
        <w:fldChar w:fldCharType="end"/>
      </w:r>
    </w:p>
    <w:p w14:paraId="0E861F0B"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3.3.5</w:t>
      </w:r>
      <w:r>
        <w:rPr>
          <w:rFonts w:asciiTheme="minorHAnsi" w:eastAsiaTheme="minorEastAsia" w:hAnsiTheme="minorHAnsi"/>
          <w:noProof/>
          <w:sz w:val="24"/>
          <w:szCs w:val="24"/>
          <w:lang w:val="de-CH" w:eastAsia="ja-JP"/>
        </w:rPr>
        <w:tab/>
      </w:r>
      <w:r>
        <w:rPr>
          <w:noProof/>
        </w:rPr>
        <w:t>Print new version of a certificate</w:t>
      </w:r>
      <w:r>
        <w:rPr>
          <w:noProof/>
        </w:rPr>
        <w:tab/>
      </w:r>
      <w:r>
        <w:rPr>
          <w:noProof/>
        </w:rPr>
        <w:fldChar w:fldCharType="begin"/>
      </w:r>
      <w:r>
        <w:rPr>
          <w:noProof/>
        </w:rPr>
        <w:instrText xml:space="preserve"> PAGEREF _Toc325113807 \h </w:instrText>
      </w:r>
      <w:r>
        <w:rPr>
          <w:noProof/>
        </w:rPr>
      </w:r>
      <w:r>
        <w:rPr>
          <w:noProof/>
        </w:rPr>
        <w:fldChar w:fldCharType="separate"/>
      </w:r>
      <w:r w:rsidR="00B01F3E">
        <w:rPr>
          <w:noProof/>
        </w:rPr>
        <w:t>24</w:t>
      </w:r>
      <w:r>
        <w:rPr>
          <w:noProof/>
        </w:rPr>
        <w:fldChar w:fldCharType="end"/>
      </w:r>
    </w:p>
    <w:p w14:paraId="4A619A39"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_Toc325113808 \h </w:instrText>
      </w:r>
      <w:r>
        <w:rPr>
          <w:noProof/>
        </w:rPr>
      </w:r>
      <w:r>
        <w:rPr>
          <w:noProof/>
        </w:rPr>
        <w:fldChar w:fldCharType="separate"/>
      </w:r>
      <w:r w:rsidR="00B01F3E">
        <w:rPr>
          <w:noProof/>
        </w:rPr>
        <w:t>25</w:t>
      </w:r>
      <w:r>
        <w:rPr>
          <w:noProof/>
        </w:rPr>
        <w:fldChar w:fldCharType="end"/>
      </w:r>
    </w:p>
    <w:p w14:paraId="1D666383" w14:textId="77777777" w:rsidR="00EC328F" w:rsidRDefault="00EC328F">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3.4.1</w:t>
      </w:r>
      <w:r>
        <w:rPr>
          <w:rFonts w:asciiTheme="minorHAnsi" w:eastAsiaTheme="minorEastAsia" w:hAnsiTheme="minorHAnsi"/>
          <w:noProof/>
          <w:sz w:val="24"/>
          <w:szCs w:val="24"/>
          <w:lang w:val="de-CH" w:eastAsia="ja-JP"/>
        </w:rPr>
        <w:tab/>
      </w:r>
      <w:r>
        <w:rPr>
          <w:noProof/>
        </w:rPr>
        <w:t>Call back a certificate</w:t>
      </w:r>
      <w:r>
        <w:rPr>
          <w:noProof/>
        </w:rPr>
        <w:tab/>
      </w:r>
      <w:r>
        <w:rPr>
          <w:noProof/>
        </w:rPr>
        <w:fldChar w:fldCharType="begin"/>
      </w:r>
      <w:r>
        <w:rPr>
          <w:noProof/>
        </w:rPr>
        <w:instrText xml:space="preserve"> PAGEREF _Toc325113809 \h </w:instrText>
      </w:r>
      <w:r>
        <w:rPr>
          <w:noProof/>
        </w:rPr>
      </w:r>
      <w:r>
        <w:rPr>
          <w:noProof/>
        </w:rPr>
        <w:fldChar w:fldCharType="separate"/>
      </w:r>
      <w:r w:rsidR="00B01F3E">
        <w:rPr>
          <w:noProof/>
        </w:rPr>
        <w:t>26</w:t>
      </w:r>
      <w:r>
        <w:rPr>
          <w:noProof/>
        </w:rPr>
        <w:fldChar w:fldCharType="end"/>
      </w:r>
    </w:p>
    <w:p w14:paraId="7C045428"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_Toc325113810 \h </w:instrText>
      </w:r>
      <w:r>
        <w:rPr>
          <w:noProof/>
        </w:rPr>
      </w:r>
      <w:r>
        <w:rPr>
          <w:noProof/>
        </w:rPr>
        <w:fldChar w:fldCharType="separate"/>
      </w:r>
      <w:r w:rsidR="00B01F3E">
        <w:rPr>
          <w:noProof/>
        </w:rPr>
        <w:t>26</w:t>
      </w:r>
      <w:r>
        <w:rPr>
          <w:noProof/>
        </w:rPr>
        <w:fldChar w:fldCharType="end"/>
      </w:r>
    </w:p>
    <w:p w14:paraId="4D1D6BE1" w14:textId="77777777" w:rsidR="00EC328F" w:rsidRDefault="00EC328F">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lastRenderedPageBreak/>
        <w:t>3.6</w:t>
      </w:r>
      <w:r>
        <w:rPr>
          <w:rFonts w:asciiTheme="minorHAnsi" w:eastAsiaTheme="minorEastAsia" w:hAnsiTheme="minorHAnsi"/>
          <w:noProof/>
          <w:sz w:val="24"/>
          <w:szCs w:val="24"/>
          <w:lang w:val="de-CH" w:eastAsia="ja-JP"/>
        </w:rPr>
        <w:tab/>
      </w:r>
      <w:r>
        <w:rPr>
          <w:noProof/>
        </w:rPr>
        <w:t>Meaning of different certificate status</w:t>
      </w:r>
      <w:r>
        <w:rPr>
          <w:noProof/>
        </w:rPr>
        <w:tab/>
      </w:r>
      <w:r>
        <w:rPr>
          <w:noProof/>
        </w:rPr>
        <w:fldChar w:fldCharType="begin"/>
      </w:r>
      <w:r>
        <w:rPr>
          <w:noProof/>
        </w:rPr>
        <w:instrText xml:space="preserve"> PAGEREF _Toc325113811 \h </w:instrText>
      </w:r>
      <w:r>
        <w:rPr>
          <w:noProof/>
        </w:rPr>
      </w:r>
      <w:r>
        <w:rPr>
          <w:noProof/>
        </w:rPr>
        <w:fldChar w:fldCharType="separate"/>
      </w:r>
      <w:r w:rsidR="00B01F3E">
        <w:rPr>
          <w:noProof/>
        </w:rPr>
        <w:t>27</w:t>
      </w:r>
      <w:r>
        <w:rPr>
          <w:noProof/>
        </w:rPr>
        <w:fldChar w:fldCharType="end"/>
      </w:r>
    </w:p>
    <w:p w14:paraId="7A038D5E" w14:textId="77777777"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32189D47" w14:textId="77777777" w:rsidR="00117852" w:rsidRPr="00BD5413" w:rsidRDefault="00117852" w:rsidP="00BD5413">
      <w:pPr>
        <w:pStyle w:val="berschrift1"/>
      </w:pPr>
      <w:bookmarkStart w:id="2" w:name="_Toc280877324"/>
      <w:bookmarkStart w:id="3" w:name="_Toc280880964"/>
      <w:bookmarkStart w:id="4" w:name="_Toc325113784"/>
      <w:r w:rsidRPr="00BD5413">
        <w:lastRenderedPageBreak/>
        <w:t>Introduction</w:t>
      </w:r>
      <w:bookmarkEnd w:id="2"/>
      <w:bookmarkEnd w:id="3"/>
      <w:bookmarkEnd w:id="4"/>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9" w:history="1">
        <w:proofErr w:type="spellStart"/>
        <w:r w:rsidRPr="00474C25">
          <w:rPr>
            <w:rStyle w:val="Link"/>
            <w:lang w:val="en-GB"/>
          </w:rPr>
          <w:t>JasperReports</w:t>
        </w:r>
        <w:proofErr w:type="spellEnd"/>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" adj="1967" fillcolor="#652523 [1637]" strokecolor="#bc4542 [3045]">
                <v:fill color2="#ba4442 [3013]" rotate="t" colors="0 #9b2d2a;52429f #cb3d3a;1 #ce3b37" type="gradient">
                  <o:fill v:ext="view" type="gradientUnscaled"/>
                </v:fill>
                <v:shadow on="t" opacity="22937f" mv:blur="40000f" origin=",.5" offset="0,23000emu"/>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Pr>
          <w:noProof/>
          <w:lang w:val="de-DE"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77777777" w:rsidR="005F4CA6" w:rsidRDefault="00117852" w:rsidP="00560422">
      <w:pPr>
        <w:pStyle w:val="berschrift1"/>
        <w:rPr>
          <w:lang w:val="en-GB"/>
        </w:rPr>
      </w:pPr>
      <w:bookmarkStart w:id="5" w:name="_Toc280877325"/>
      <w:bookmarkStart w:id="6" w:name="_Toc280880965"/>
      <w:bookmarkStart w:id="7" w:name="_Toc325113785"/>
      <w:r w:rsidRPr="00117852">
        <w:rPr>
          <w:lang w:val="en-GB"/>
        </w:rPr>
        <w:lastRenderedPageBreak/>
        <w:t>Installation</w:t>
      </w:r>
      <w:bookmarkEnd w:id="5"/>
      <w:bookmarkEnd w:id="6"/>
      <w:bookmarkEnd w:id="7"/>
    </w:p>
    <w:p w14:paraId="158FD025" w14:textId="4930CD58" w:rsidR="00AF4991" w:rsidRDefault="00AF4991" w:rsidP="00AF4991">
      <w:pPr>
        <w:pStyle w:val="berschrift2"/>
      </w:pPr>
      <w:bookmarkStart w:id="8" w:name="_Toc280877326"/>
      <w:bookmarkStart w:id="9" w:name="_Toc280880966"/>
      <w:bookmarkStart w:id="10" w:name="_Toc325113786"/>
      <w:r>
        <w:t>Preparing ILIAS Core Patches</w:t>
      </w:r>
      <w:bookmarkEnd w:id="8"/>
      <w:bookmarkEnd w:id="9"/>
      <w:bookmarkEnd w:id="10"/>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 xml:space="preserve">he </w:t>
      </w:r>
      <w:proofErr w:type="spellStart"/>
      <w:r>
        <w:t>GitHub</w:t>
      </w:r>
      <w:proofErr w:type="spellEnd"/>
      <w:r>
        <w:t xml:space="preserve"> ReadMe:</w:t>
      </w:r>
    </w:p>
    <w:p w14:paraId="303749EF" w14:textId="4E917830" w:rsidR="00AF4991" w:rsidRDefault="00B01F3E" w:rsidP="00AF4991">
      <w:hyperlink r:id="rId12"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11" w:name="_Toc280877327"/>
      <w:bookmarkStart w:id="12" w:name="_Toc280880967"/>
      <w:bookmarkStart w:id="13" w:name="_Toc325113787"/>
      <w:r>
        <w:t xml:space="preserve">Install </w:t>
      </w:r>
      <w:r w:rsidR="004D3705">
        <w:t>the plugin</w:t>
      </w:r>
      <w:r>
        <w:t xml:space="preserve"> using GIT</w:t>
      </w:r>
      <w:bookmarkEnd w:id="11"/>
      <w:bookmarkEnd w:id="12"/>
      <w:bookmarkEnd w:id="13"/>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mkdir</w:t>
      </w:r>
      <w:proofErr w:type="spellEnd"/>
      <w:r w:rsidRPr="00C648D6">
        <w:rPr>
          <w:rFonts w:ascii="Courier" w:eastAsia="Calibri" w:hAnsi="Courier" w:cs="Courier"/>
          <w:color w:val="4F81BD" w:themeColor="accent1"/>
          <w:szCs w:val="20"/>
          <w:lang w:val="de-CH" w:eastAsia="de-DE"/>
        </w:rPr>
        <w:t xml:space="preserve">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git</w:t>
      </w:r>
      <w:proofErr w:type="spellEnd"/>
      <w:r w:rsidRPr="00C648D6">
        <w:rPr>
          <w:rFonts w:ascii="Courier" w:eastAsia="Calibri" w:hAnsi="Courier" w:cs="Courier"/>
          <w:color w:val="4F81BD" w:themeColor="accent1"/>
          <w:szCs w:val="20"/>
          <w:lang w:val="de-CH" w:eastAsia="de-DE"/>
        </w:rPr>
        <w:t xml:space="preserve"> </w:t>
      </w:r>
      <w:proofErr w:type="spellStart"/>
      <w:r w:rsidRPr="00C648D6">
        <w:rPr>
          <w:rFonts w:ascii="Courier" w:eastAsia="Calibri" w:hAnsi="Courier" w:cs="Courier"/>
          <w:color w:val="4F81BD" w:themeColor="accent1"/>
          <w:szCs w:val="20"/>
          <w:lang w:val="de-CH" w:eastAsia="de-DE"/>
        </w:rPr>
        <w:t>clone</w:t>
      </w:r>
      <w:proofErr w:type="spellEnd"/>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w:t>
      </w:r>
      <w:proofErr w:type="spellStart"/>
      <w:r w:rsidR="004D3705">
        <w:t>CertificateEvents</w:t>
      </w:r>
      <w:proofErr w:type="spellEnd"/>
      <w:r w:rsidR="004D3705">
        <w:t>”</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mkdir</w:t>
      </w:r>
      <w:proofErr w:type="spellEnd"/>
      <w:r w:rsidRPr="00C648D6">
        <w:rPr>
          <w:color w:val="4F81BD" w:themeColor="accent1"/>
        </w:rPr>
        <w:t xml:space="preserve"> -p</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git</w:t>
      </w:r>
      <w:proofErr w:type="spellEnd"/>
      <w:r w:rsidRPr="00C648D6">
        <w:rPr>
          <w:color w:val="4F81BD" w:themeColor="accent1"/>
        </w:rPr>
        <w:t xml:space="preserve"> </w:t>
      </w:r>
      <w:proofErr w:type="spellStart"/>
      <w:r w:rsidRPr="00C648D6">
        <w:rPr>
          <w:color w:val="4F81BD" w:themeColor="accent1"/>
        </w:rPr>
        <w:t>clone</w:t>
      </w:r>
      <w:proofErr w:type="spellEnd"/>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w:t>
      </w:r>
      <w:proofErr w:type="spellStart"/>
      <w:r w:rsidRPr="00C648D6">
        <w:t>CertificateEvents</w:t>
      </w:r>
      <w:proofErr w:type="spellEnd"/>
      <w:r w:rsidRPr="00C648D6">
        <w:t xml:space="preserve">”.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proofErr w:type="spellStart"/>
      <w:r>
        <w:t>CertificateEvents</w:t>
      </w:r>
      <w:proofErr w:type="spellEnd"/>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4" w:name="_Toc280877328"/>
      <w:bookmarkStart w:id="15" w:name="_Toc280880968"/>
      <w:bookmarkStart w:id="16" w:name="_Toc325113788"/>
      <w:r>
        <w:t xml:space="preserve">Install </w:t>
      </w:r>
      <w:r w:rsidR="00025AB0">
        <w:t>depending services and</w:t>
      </w:r>
      <w:r>
        <w:t xml:space="preserve"> plugins</w:t>
      </w:r>
      <w:bookmarkEnd w:id="14"/>
      <w:bookmarkEnd w:id="15"/>
      <w:bookmarkEnd w:id="16"/>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7" w:name="_Toc280877329"/>
      <w:bookmarkStart w:id="18" w:name="_Toc280880969"/>
      <w:bookmarkStart w:id="19" w:name="_Toc325113789"/>
      <w:r>
        <w:t>Plugins</w:t>
      </w:r>
      <w:bookmarkEnd w:id="17"/>
      <w:bookmarkEnd w:id="18"/>
      <w:bookmarkEnd w:id="19"/>
    </w:p>
    <w:tbl>
      <w:tblPr>
        <w:tblStyle w:val="FarbigesRaster-Akzent2"/>
        <w:tblW w:w="0" w:type="auto"/>
        <w:tblLook w:val="04A0" w:firstRow="1" w:lastRow="0" w:firstColumn="1" w:lastColumn="0" w:noHBand="0" w:noVBand="1"/>
      </w:tblPr>
      <w:tblGrid>
        <w:gridCol w:w="1951"/>
        <w:gridCol w:w="2268"/>
        <w:gridCol w:w="4993"/>
      </w:tblGrid>
      <w:tr w:rsidR="00D7060A" w:rsidRPr="00D7060A" w14:paraId="737B458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CDBA6D" w14:textId="77777777" w:rsidR="00D7060A" w:rsidRPr="00D7060A" w:rsidRDefault="00D7060A" w:rsidP="003B0A34">
            <w:pPr>
              <w:rPr>
                <w:b w:val="0"/>
              </w:rPr>
            </w:pPr>
            <w:r w:rsidRPr="00D7060A">
              <w:t>ILIAS Version</w:t>
            </w:r>
          </w:p>
        </w:tc>
        <w:tc>
          <w:tcPr>
            <w:tcW w:w="2268" w:type="dxa"/>
          </w:tcPr>
          <w:p w14:paraId="79759886"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2F693DF9"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D7060A" w14:paraId="4EF8EBC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B267413" w14:textId="77777777" w:rsidR="00D7060A" w:rsidRDefault="00D7060A" w:rsidP="003B0A34">
            <w:r>
              <w:t>Any</w:t>
            </w:r>
          </w:p>
        </w:tc>
        <w:tc>
          <w:tcPr>
            <w:tcW w:w="2268" w:type="dxa"/>
          </w:tcPr>
          <w:p w14:paraId="6D3FF3D0" w14:textId="6FEC50C4" w:rsidR="00D7060A" w:rsidRDefault="00D7060A" w:rsidP="003B0A34">
            <w:pPr>
              <w:cnfStyle w:val="000000100000" w:firstRow="0" w:lastRow="0" w:firstColumn="0" w:lastColumn="0" w:oddVBand="0" w:evenVBand="0" w:oddHBand="1" w:evenHBand="0" w:firstRowFirstColumn="0" w:firstRowLastColumn="0" w:lastRowFirstColumn="0" w:lastRowLastColumn="0"/>
            </w:pPr>
            <w:proofErr w:type="spellStart"/>
            <w:r>
              <w:t>CtrlMainMenu</w:t>
            </w:r>
            <w:proofErr w:type="spellEnd"/>
          </w:p>
        </w:tc>
        <w:tc>
          <w:tcPr>
            <w:tcW w:w="4993" w:type="dxa"/>
          </w:tcPr>
          <w:p w14:paraId="49795684" w14:textId="32056ABF" w:rsidR="00D7060A" w:rsidRDefault="00B01F3E" w:rsidP="003B0A34">
            <w:pPr>
              <w:cnfStyle w:val="000000100000" w:firstRow="0" w:lastRow="0" w:firstColumn="0" w:lastColumn="0" w:oddVBand="0" w:evenVBand="0" w:oddHBand="1" w:evenHBand="0" w:firstRowFirstColumn="0" w:firstRowLastColumn="0" w:lastRowFirstColumn="0" w:lastRowLastColumn="0"/>
            </w:pPr>
            <w:hyperlink r:id="rId14"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20" w:name="_Toc280877330"/>
      <w:bookmarkStart w:id="21" w:name="_Toc280880970"/>
      <w:bookmarkStart w:id="22" w:name="_Toc325113790"/>
      <w:r>
        <w:t>Services</w:t>
      </w:r>
      <w:bookmarkEnd w:id="20"/>
      <w:bookmarkEnd w:id="21"/>
      <w:bookmarkEnd w:id="22"/>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FarbigesRaster-Akzent2"/>
        <w:tblW w:w="0" w:type="auto"/>
        <w:tblLook w:val="04A0" w:firstRow="1" w:lastRow="0" w:firstColumn="1" w:lastColumn="0" w:noHBand="0" w:noVBand="1"/>
      </w:tblPr>
      <w:tblGrid>
        <w:gridCol w:w="1951"/>
        <w:gridCol w:w="2268"/>
        <w:gridCol w:w="4993"/>
      </w:tblGrid>
      <w:tr w:rsidR="00025AB0" w14:paraId="7439330A"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AE733D6" w14:textId="18275582" w:rsidR="00025AB0" w:rsidRPr="00D7060A" w:rsidRDefault="00025AB0" w:rsidP="00C648D6">
            <w:pPr>
              <w:rPr>
                <w:b w:val="0"/>
              </w:rPr>
            </w:pPr>
            <w:r w:rsidRPr="00D7060A">
              <w:lastRenderedPageBreak/>
              <w:t>ILIAS Version</w:t>
            </w:r>
          </w:p>
        </w:tc>
        <w:tc>
          <w:tcPr>
            <w:tcW w:w="2268" w:type="dxa"/>
          </w:tcPr>
          <w:p w14:paraId="12BC932E" w14:textId="5FF84E8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6766F7B1" w14:textId="0A090C3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025AB0" w14:paraId="0411BBB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167FC7F" w14:textId="27AB6570" w:rsidR="00025AB0" w:rsidRDefault="00025AB0" w:rsidP="00C648D6">
            <w:r>
              <w:t>Any</w:t>
            </w:r>
          </w:p>
        </w:tc>
        <w:tc>
          <w:tcPr>
            <w:tcW w:w="2268" w:type="dxa"/>
          </w:tcPr>
          <w:p w14:paraId="1D4E6357" w14:textId="53EA98B1" w:rsidR="00025AB0" w:rsidRDefault="00025AB0" w:rsidP="00C648D6">
            <w:pPr>
              <w:cnfStyle w:val="000000100000" w:firstRow="0" w:lastRow="0" w:firstColumn="0" w:lastColumn="0" w:oddVBand="0" w:evenVBand="0" w:oddHBand="1" w:evenHBand="0" w:firstRowFirstColumn="0" w:firstRowLastColumn="0" w:lastRowFirstColumn="0" w:lastRowLastColumn="0"/>
            </w:pPr>
            <w:r>
              <w:t>Jasper Report</w:t>
            </w:r>
          </w:p>
        </w:tc>
        <w:tc>
          <w:tcPr>
            <w:tcW w:w="4993" w:type="dxa"/>
          </w:tcPr>
          <w:p w14:paraId="6345B3DB" w14:textId="508A71E9" w:rsidR="00025AB0" w:rsidRDefault="00B01F3E" w:rsidP="00C648D6">
            <w:pPr>
              <w:cnfStyle w:val="000000100000" w:firstRow="0" w:lastRow="0" w:firstColumn="0" w:lastColumn="0" w:oddVBand="0" w:evenVBand="0" w:oddHBand="1" w:evenHBand="0" w:firstRowFirstColumn="0" w:firstRowLastColumn="0" w:lastRowFirstColumn="0" w:lastRowLastColumn="0"/>
            </w:pPr>
            <w:hyperlink r:id="rId15" w:history="1">
              <w:r w:rsidR="00025AB0" w:rsidRPr="00C648D6">
                <w:t>https://github.com/studer-raimann/JasperReport</w:t>
              </w:r>
            </w:hyperlink>
          </w:p>
        </w:tc>
      </w:tr>
      <w:tr w:rsidR="00025AB0" w14:paraId="57364FB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5A34B1" w14:textId="02476637" w:rsidR="00025AB0" w:rsidRDefault="00025AB0" w:rsidP="00C648D6">
            <w:r>
              <w:t>4.3.x, 4.4.x</w:t>
            </w:r>
          </w:p>
        </w:tc>
        <w:tc>
          <w:tcPr>
            <w:tcW w:w="2268" w:type="dxa"/>
          </w:tcPr>
          <w:p w14:paraId="1AA43768" w14:textId="0829000F" w:rsidR="00025AB0" w:rsidRDefault="00025AB0" w:rsidP="00C648D6">
            <w:pPr>
              <w:cnfStyle w:val="000000010000" w:firstRow="0" w:lastRow="0" w:firstColumn="0" w:lastColumn="0" w:oddVBand="0" w:evenVBand="0" w:oddHBand="0" w:evenHBand="1" w:firstRowFirstColumn="0" w:firstRowLastColumn="0" w:lastRowFirstColumn="0" w:lastRowLastColumn="0"/>
            </w:pPr>
            <w:proofErr w:type="spellStart"/>
            <w:r>
              <w:t>ActiveRecord</w:t>
            </w:r>
            <w:proofErr w:type="spellEnd"/>
          </w:p>
        </w:tc>
        <w:tc>
          <w:tcPr>
            <w:tcW w:w="4993" w:type="dxa"/>
          </w:tcPr>
          <w:p w14:paraId="28EE40BD" w14:textId="4F643650" w:rsidR="00025AB0" w:rsidRDefault="00B01F3E" w:rsidP="00C648D6">
            <w:pPr>
              <w:cnfStyle w:val="000000010000" w:firstRow="0" w:lastRow="0" w:firstColumn="0" w:lastColumn="0" w:oddVBand="0" w:evenVBand="0" w:oddHBand="0" w:evenHBand="1" w:firstRowFirstColumn="0" w:firstRowLastColumn="0" w:lastRowFirstColumn="0" w:lastRowLastColumn="0"/>
            </w:pPr>
            <w:hyperlink r:id="rId16" w:history="1">
              <w:r w:rsidR="00025AB0" w:rsidRPr="00C648D6">
                <w:t>https://github.com/studer-raimann/ActiveRecord</w:t>
              </w:r>
            </w:hyperlink>
          </w:p>
        </w:tc>
      </w:tr>
      <w:tr w:rsidR="00025AB0" w14:paraId="5CD4A0D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0FCCF3" w14:textId="642C2A08" w:rsidR="00025AB0" w:rsidRDefault="00025AB0" w:rsidP="00C648D6">
            <w:r>
              <w:t>4.3.x, 4.4.x</w:t>
            </w:r>
          </w:p>
        </w:tc>
        <w:tc>
          <w:tcPr>
            <w:tcW w:w="2268" w:type="dxa"/>
          </w:tcPr>
          <w:p w14:paraId="7A36759E" w14:textId="191E4146" w:rsidR="00025AB0" w:rsidRDefault="00025AB0" w:rsidP="00C648D6">
            <w:pPr>
              <w:cnfStyle w:val="000000100000" w:firstRow="0" w:lastRow="0" w:firstColumn="0" w:lastColumn="0" w:oddVBand="0" w:evenVBand="0" w:oddHBand="1" w:evenHBand="0" w:firstRowFirstColumn="0" w:firstRowLastColumn="0" w:lastRowFirstColumn="0" w:lastRowLastColumn="0"/>
            </w:pPr>
            <w:proofErr w:type="spellStart"/>
            <w:r>
              <w:t>RouterService</w:t>
            </w:r>
            <w:proofErr w:type="spellEnd"/>
          </w:p>
        </w:tc>
        <w:tc>
          <w:tcPr>
            <w:tcW w:w="4993" w:type="dxa"/>
          </w:tcPr>
          <w:p w14:paraId="164B2B9B" w14:textId="6A31F203" w:rsidR="00025AB0" w:rsidRDefault="00B01F3E" w:rsidP="00C648D6">
            <w:pPr>
              <w:cnfStyle w:val="000000100000" w:firstRow="0" w:lastRow="0" w:firstColumn="0" w:lastColumn="0" w:oddVBand="0" w:evenVBand="0" w:oddHBand="1" w:evenHBand="0" w:firstRowFirstColumn="0" w:firstRowLastColumn="0" w:lastRowFirstColumn="0" w:lastRowLastColumn="0"/>
            </w:pPr>
            <w:hyperlink r:id="rId17"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3" w:name="_Toc280877331"/>
      <w:bookmarkStart w:id="24" w:name="_Toc280880971"/>
      <w:bookmarkStart w:id="25" w:name="_Toc325113791"/>
      <w:r>
        <w:t xml:space="preserve">Add </w:t>
      </w:r>
      <w:proofErr w:type="spellStart"/>
      <w:r>
        <w:t>MainMenu</w:t>
      </w:r>
      <w:proofErr w:type="spellEnd"/>
      <w:r>
        <w:t xml:space="preserve"> Entry</w:t>
      </w:r>
      <w:bookmarkEnd w:id="23"/>
      <w:bookmarkEnd w:id="24"/>
      <w:bookmarkEnd w:id="25"/>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proofErr w:type="spellStart"/>
      <w:r w:rsidR="00D7060A">
        <w:t>MainMenu</w:t>
      </w:r>
      <w:proofErr w:type="spellEnd"/>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w:t>
      </w:r>
      <w:proofErr w:type="spellStart"/>
      <w:r w:rsidRPr="00FA4DF6">
        <w:t>CtrlMainMenu</w:t>
      </w:r>
      <w:proofErr w:type="spellEnd"/>
      <w:r w:rsidRPr="00FA4DF6">
        <w:t xml:space="preserve">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38BF373"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w:t>
      </w:r>
      <w:r w:rsidR="00CA7945">
        <w:t>You will</w:t>
      </w:r>
      <w:r w:rsidRPr="00FA4DF6">
        <w:t xml:space="preserve"> be back on the </w:t>
      </w:r>
      <w:proofErr w:type="spellStart"/>
      <w:r w:rsidRPr="00FA4DF6">
        <w:t>CtrlMainMenu</w:t>
      </w:r>
      <w:proofErr w:type="spellEnd"/>
      <w:r w:rsidRPr="00FA4DF6">
        <w:t xml:space="preserve"> configuration page as shown above but with one additional entry. </w:t>
      </w:r>
    </w:p>
    <w:p w14:paraId="06148AF3" w14:textId="4B90552A" w:rsidR="00FA4DF6" w:rsidRDefault="00FA4DF6" w:rsidP="00FA4DF6">
      <w:r w:rsidRPr="00FA4DF6">
        <w:lastRenderedPageBreak/>
        <w:t>Choose the newly created certificate entry's actions button and go to “Edit entries”. Here we will add three new entries.</w:t>
      </w:r>
      <w:r w:rsidR="00CA7945">
        <w:t xml:space="preserve"> </w:t>
      </w:r>
    </w:p>
    <w:p w14:paraId="056BCF21" w14:textId="545F1AE3" w:rsidR="001F19B2" w:rsidRDefault="00FA4DF6" w:rsidP="001F19B2">
      <w:r w:rsidRPr="00FA4DF6">
        <w:t xml:space="preserve">First we add the entry where each user will later be able to see all his certificates: Click on </w:t>
      </w:r>
      <w:r w:rsidR="00CA7945">
        <w:t>“</w:t>
      </w:r>
      <w:r w:rsidRPr="00FA4DF6">
        <w:t>Add entry</w:t>
      </w:r>
      <w:r w:rsidR="00CA7945">
        <w:t>”</w:t>
      </w:r>
      <w:r w:rsidR="001F19B2">
        <w:t xml:space="preserve"> and configure the entry according to the following table:</w:t>
      </w:r>
    </w:p>
    <w:tbl>
      <w:tblPr>
        <w:tblStyle w:val="FarbigesRaster-Akzent2"/>
        <w:tblW w:w="0" w:type="auto"/>
        <w:tblLook w:val="04A0" w:firstRow="1" w:lastRow="0" w:firstColumn="1" w:lastColumn="0" w:noHBand="0" w:noVBand="1"/>
      </w:tblPr>
      <w:tblGrid>
        <w:gridCol w:w="2943"/>
        <w:gridCol w:w="6267"/>
      </w:tblGrid>
      <w:tr w:rsidR="001F19B2" w14:paraId="05683BB3"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8387C8" w14:textId="5F976834" w:rsidR="001F19B2" w:rsidRDefault="001F19B2" w:rsidP="001F19B2">
            <w:r>
              <w:t>Setting</w:t>
            </w:r>
          </w:p>
        </w:tc>
        <w:tc>
          <w:tcPr>
            <w:tcW w:w="6267" w:type="dxa"/>
          </w:tcPr>
          <w:p w14:paraId="49FCE19E" w14:textId="4E8588C1"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7EDC6BE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DF596C" w14:textId="692594FA" w:rsidR="001F19B2" w:rsidRDefault="001F19B2" w:rsidP="001F19B2">
            <w:r>
              <w:t>Select Access Type</w:t>
            </w:r>
          </w:p>
        </w:tc>
        <w:tc>
          <w:tcPr>
            <w:tcW w:w="6267" w:type="dxa"/>
          </w:tcPr>
          <w:p w14:paraId="1C763BAF" w14:textId="61D11D0D" w:rsidR="001F19B2" w:rsidRDefault="001F19B2" w:rsidP="001F19B2">
            <w:pPr>
              <w:cnfStyle w:val="000000100000" w:firstRow="0" w:lastRow="0" w:firstColumn="0" w:lastColumn="0" w:oddVBand="0" w:evenVBand="0" w:oddHBand="1" w:evenHBand="0" w:firstRowFirstColumn="0" w:firstRowLastColumn="0" w:lastRowFirstColumn="0" w:lastRowLastColumn="0"/>
            </w:pPr>
            <w:r>
              <w:t>No Access Control</w:t>
            </w:r>
          </w:p>
        </w:tc>
      </w:tr>
      <w:tr w:rsidR="001F19B2" w14:paraId="08D181AE"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C6F894" w14:textId="73DC233C" w:rsidR="001F19B2" w:rsidRDefault="001F19B2" w:rsidP="001F19B2">
            <w:r>
              <w:t>Title</w:t>
            </w:r>
          </w:p>
        </w:tc>
        <w:tc>
          <w:tcPr>
            <w:tcW w:w="6267" w:type="dxa"/>
          </w:tcPr>
          <w:p w14:paraId="0E3B023C" w14:textId="03B3D980"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“My Certificates”</w:t>
            </w:r>
          </w:p>
        </w:tc>
      </w:tr>
      <w:tr w:rsidR="001F19B2" w14:paraId="2AE6B099"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68A76E" w14:textId="17B37710" w:rsidR="001F19B2" w:rsidRDefault="001F19B2" w:rsidP="001F19B2">
            <w:r>
              <w:t>GUI Classes, comma-separated</w:t>
            </w:r>
          </w:p>
        </w:tc>
        <w:tc>
          <w:tcPr>
            <w:tcW w:w="6267" w:type="dxa"/>
          </w:tcPr>
          <w:p w14:paraId="11EC2225" w14:textId="1019178D"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gramStart"/>
            <w:r>
              <w:t>,srCertificateUserGUI</w:t>
            </w:r>
            <w:proofErr w:type="spellEnd"/>
            <w:proofErr w:type="gramEnd"/>
            <w:r>
              <w:br/>
              <w:t>ILIAS</w:t>
            </w:r>
            <w:r w:rsidRPr="001F19B2">
              <w:rPr>
                <w:b/>
              </w:rPr>
              <w:t xml:space="preserve"> 5.x</w:t>
            </w:r>
            <w:r>
              <w:t xml:space="preserve">: </w:t>
            </w:r>
            <w:proofErr w:type="spellStart"/>
            <w:r>
              <w:t>ilUIPluginRouterGUI,srCertificateUserGUI</w:t>
            </w:r>
            <w:proofErr w:type="spellEnd"/>
          </w:p>
        </w:tc>
      </w:tr>
    </w:tbl>
    <w:p w14:paraId="5A5E54D0" w14:textId="77777777" w:rsidR="001F19B2" w:rsidRDefault="001F19B2" w:rsidP="001F19B2"/>
    <w:p w14:paraId="2DA93445" w14:textId="4BD7B381" w:rsidR="001F19B2" w:rsidRDefault="001F19B2" w:rsidP="001F19B2">
      <w:r>
        <w:t xml:space="preserve">Hit “Save &amp; Close” and make sure that you are back at “Certificate </w:t>
      </w:r>
      <w:r>
        <w:sym w:font="Wingdings" w:char="F0E0"/>
      </w:r>
      <w:r>
        <w:t xml:space="preserve"> Edit Entries” where you should see the newly created entry. Let’s create two more entries following the same procedure:</w:t>
      </w:r>
    </w:p>
    <w:tbl>
      <w:tblPr>
        <w:tblStyle w:val="FarbigesRaster-Akzent2"/>
        <w:tblW w:w="0" w:type="auto"/>
        <w:tblLook w:val="04A0" w:firstRow="1" w:lastRow="0" w:firstColumn="1" w:lastColumn="0" w:noHBand="0" w:noVBand="1"/>
      </w:tblPr>
      <w:tblGrid>
        <w:gridCol w:w="2943"/>
        <w:gridCol w:w="6267"/>
      </w:tblGrid>
      <w:tr w:rsidR="001F19B2" w14:paraId="2D23BD89"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820892" w14:textId="77777777" w:rsidR="001F19B2" w:rsidRDefault="001F19B2" w:rsidP="001F19B2">
            <w:r>
              <w:t>Setting</w:t>
            </w:r>
          </w:p>
        </w:tc>
        <w:tc>
          <w:tcPr>
            <w:tcW w:w="6267" w:type="dxa"/>
          </w:tcPr>
          <w:p w14:paraId="668F93BE"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4FD6DED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F2AFE9F" w14:textId="77777777" w:rsidR="001F19B2" w:rsidRDefault="001F19B2" w:rsidP="001F19B2">
            <w:r>
              <w:t>Select Access Type</w:t>
            </w:r>
          </w:p>
        </w:tc>
        <w:tc>
          <w:tcPr>
            <w:tcW w:w="6267" w:type="dxa"/>
          </w:tcPr>
          <w:p w14:paraId="3F76E909" w14:textId="11A6FBF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561D8665"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1303035" w14:textId="77777777" w:rsidR="001F19B2" w:rsidRDefault="001F19B2" w:rsidP="001F19B2">
            <w:r>
              <w:t>Title</w:t>
            </w:r>
          </w:p>
        </w:tc>
        <w:tc>
          <w:tcPr>
            <w:tcW w:w="6267" w:type="dxa"/>
          </w:tcPr>
          <w:p w14:paraId="30B62105" w14:textId="408C0663"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“Administrate Certificates“”</w:t>
            </w:r>
          </w:p>
        </w:tc>
      </w:tr>
      <w:tr w:rsidR="001F19B2" w14:paraId="02765F0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5B9C445" w14:textId="77777777" w:rsidR="001F19B2" w:rsidRDefault="001F19B2" w:rsidP="001F19B2">
            <w:r>
              <w:t>GUI Classes, comma-separated</w:t>
            </w:r>
          </w:p>
        </w:tc>
        <w:tc>
          <w:tcPr>
            <w:tcW w:w="6267" w:type="dxa"/>
          </w:tcPr>
          <w:p w14:paraId="02AB58B2" w14:textId="67D2CAE2"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srCertificateAdministrationGUI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srCertificateAdministrationGUI</w:t>
            </w:r>
            <w:proofErr w:type="spellEnd"/>
          </w:p>
        </w:tc>
      </w:tr>
    </w:tbl>
    <w:p w14:paraId="084B4D0D" w14:textId="77777777" w:rsidR="001F19B2" w:rsidRDefault="001F19B2" w:rsidP="001F19B2"/>
    <w:tbl>
      <w:tblPr>
        <w:tblStyle w:val="FarbigesRaster-Akzent2"/>
        <w:tblW w:w="0" w:type="auto"/>
        <w:tblLook w:val="04A0" w:firstRow="1" w:lastRow="0" w:firstColumn="1" w:lastColumn="0" w:noHBand="0" w:noVBand="1"/>
      </w:tblPr>
      <w:tblGrid>
        <w:gridCol w:w="2943"/>
        <w:gridCol w:w="6267"/>
      </w:tblGrid>
      <w:tr w:rsidR="001F19B2" w14:paraId="2B34B9D4"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E6C249" w14:textId="77777777" w:rsidR="001F19B2" w:rsidRDefault="001F19B2" w:rsidP="001F19B2">
            <w:r>
              <w:t>Setting</w:t>
            </w:r>
          </w:p>
        </w:tc>
        <w:tc>
          <w:tcPr>
            <w:tcW w:w="6267" w:type="dxa"/>
          </w:tcPr>
          <w:p w14:paraId="04B83E25"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519F4E2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0C9D02F" w14:textId="77777777" w:rsidR="001F19B2" w:rsidRDefault="001F19B2" w:rsidP="001F19B2">
            <w:r>
              <w:t>Select Access Type</w:t>
            </w:r>
          </w:p>
        </w:tc>
        <w:tc>
          <w:tcPr>
            <w:tcW w:w="6267" w:type="dxa"/>
          </w:tcPr>
          <w:p w14:paraId="79447090" w14:textId="77777777"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2E111C56"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1CF1" w14:textId="77777777" w:rsidR="001F19B2" w:rsidRDefault="001F19B2" w:rsidP="001F19B2">
            <w:r>
              <w:t>Title</w:t>
            </w:r>
          </w:p>
        </w:tc>
        <w:tc>
          <w:tcPr>
            <w:tcW w:w="6267" w:type="dxa"/>
          </w:tcPr>
          <w:p w14:paraId="456E2869" w14:textId="5A6DE532"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“Certificate Types“”</w:t>
            </w:r>
          </w:p>
        </w:tc>
      </w:tr>
      <w:tr w:rsidR="001F19B2" w14:paraId="5A14CD0F"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178E110" w14:textId="77777777" w:rsidR="001F19B2" w:rsidRDefault="001F19B2" w:rsidP="001F19B2">
            <w:r>
              <w:lastRenderedPageBreak/>
              <w:t>GUI Classes, comma-separated</w:t>
            </w:r>
          </w:p>
        </w:tc>
        <w:tc>
          <w:tcPr>
            <w:tcW w:w="6267" w:type="dxa"/>
          </w:tcPr>
          <w:p w14:paraId="755F0A23" w14:textId="765F732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srCertificateTypeGUI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srCertificateTypeGUI</w:t>
            </w:r>
            <w:proofErr w:type="spellEnd"/>
          </w:p>
        </w:tc>
      </w:tr>
    </w:tbl>
    <w:p w14:paraId="1CBE3DD5" w14:textId="77777777" w:rsidR="001F19B2" w:rsidRDefault="001F19B2" w:rsidP="00FA4DF6"/>
    <w:p w14:paraId="46D082A5" w14:textId="10C3E0D1" w:rsidR="001F19B2" w:rsidRDefault="001F19B2" w:rsidP="00FA4DF6">
      <w:r>
        <w:t>The second entry allows Administrators to administrate certificates from all users in ILIAS. The third entry is needed to create and manage additional certificate types. Feel free to change permissions and titles according to your needs.</w:t>
      </w:r>
    </w:p>
    <w:p w14:paraId="459477D5" w14:textId="28B7F6DA" w:rsidR="001F19B2" w:rsidRPr="001F19B2" w:rsidRDefault="001F19B2" w:rsidP="00FA4DF6">
      <w:pPr>
        <w:rPr>
          <w:b/>
        </w:rPr>
      </w:pPr>
      <w:r w:rsidRPr="001F19B2">
        <w:rPr>
          <w:b/>
        </w:rPr>
        <w:t>Note that the GUI classes are different depending on the ILIAS version. If you updated ILIAS from 4.x to 5.x you must edit these entries so that the links are working correctly.</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 xml:space="preserve">Also take a look at the </w:t>
      </w:r>
      <w:proofErr w:type="spellStart"/>
      <w:r w:rsidR="007B1A93">
        <w:t>MainMenu</w:t>
      </w:r>
      <w:proofErr w:type="spellEnd"/>
      <w:r w:rsidR="007B1A93">
        <w:t xml:space="preserve"> with the newly created dropdown and the sub-entries:</w:t>
      </w:r>
    </w:p>
    <w:p w14:paraId="10D1D773" w14:textId="351436FB" w:rsidR="001B69E7" w:rsidRDefault="001B69E7" w:rsidP="00FA4DF6">
      <w:r>
        <w:rPr>
          <w:noProof/>
          <w:lang w:val="de-DE" w:eastAsia="de-DE"/>
        </w:rPr>
        <w:lastRenderedPageBreak/>
        <w:drawing>
          <wp:inline distT="0" distB="0" distL="0" distR="0" wp14:anchorId="0CAD4AAA" wp14:editId="0F50DB85">
            <wp:extent cx="5336848" cy="6479963"/>
            <wp:effectExtent l="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525" cy="6480785"/>
                    </a:xfrm>
                    <a:prstGeom prst="rect">
                      <a:avLst/>
                    </a:prstGeom>
                    <a:noFill/>
                    <a:ln>
                      <a:noFill/>
                    </a:ln>
                  </pic:spPr>
                </pic:pic>
              </a:graphicData>
            </a:graphic>
          </wp:inline>
        </w:drawing>
      </w:r>
    </w:p>
    <w:p w14:paraId="1FC4848C" w14:textId="511DC45A" w:rsidR="001B69E7" w:rsidRDefault="001B69E7" w:rsidP="001B69E7">
      <w:pPr>
        <w:pStyle w:val="berschrift2"/>
      </w:pPr>
      <w:bookmarkStart w:id="26" w:name="_Toc280877332"/>
      <w:bookmarkStart w:id="27" w:name="_Toc280880972"/>
      <w:bookmarkStart w:id="28" w:name="_Toc325113792"/>
      <w:r>
        <w:t xml:space="preserve">Installing the </w:t>
      </w:r>
      <w:proofErr w:type="spellStart"/>
      <w:r>
        <w:t>Cron</w:t>
      </w:r>
      <w:proofErr w:type="spellEnd"/>
      <w:r>
        <w:t>-Job</w:t>
      </w:r>
      <w:bookmarkEnd w:id="26"/>
      <w:bookmarkEnd w:id="27"/>
      <w:bookmarkEnd w:id="28"/>
    </w:p>
    <w:p w14:paraId="2BE711E4" w14:textId="06A74345" w:rsidR="001B69E7" w:rsidRPr="001B69E7" w:rsidRDefault="001B69E7" w:rsidP="001B69E7">
      <w:r w:rsidRPr="001B69E7">
        <w:t xml:space="preserve">After a user of ILIAS has successfully passed a course where a certificate was defined, we want him to receive a certificate. </w:t>
      </w:r>
      <w:r w:rsidR="008C1E5F">
        <w:t>The</w:t>
      </w:r>
      <w:r w:rsidRPr="001B69E7">
        <w:t xml:space="preserve"> certificate </w:t>
      </w:r>
      <w:r w:rsidR="008C1E5F">
        <w:t xml:space="preserve">PDF </w:t>
      </w:r>
      <w:r w:rsidRPr="001B69E7">
        <w:t xml:space="preserve">will be generated by a </w:t>
      </w:r>
      <w:proofErr w:type="spellStart"/>
      <w:r w:rsidRPr="001B69E7">
        <w:t>cron</w:t>
      </w:r>
      <w:proofErr w:type="spellEnd"/>
      <w:r w:rsidRPr="001B69E7">
        <w:t xml:space="preserve">-job. This documentation will instruct you on how to install the </w:t>
      </w:r>
      <w:proofErr w:type="spellStart"/>
      <w:r w:rsidRPr="001B69E7">
        <w:t>cron</w:t>
      </w:r>
      <w:proofErr w:type="spellEnd"/>
      <w:r w:rsidRPr="001B69E7">
        <w:t xml:space="preserve">-job on a </w:t>
      </w:r>
      <w:proofErr w:type="spellStart"/>
      <w:r w:rsidRPr="001B69E7">
        <w:t>Debian</w:t>
      </w:r>
      <w:proofErr w:type="spellEnd"/>
      <w:r w:rsidRPr="001B69E7">
        <w:t xml:space="preserve">/Ubuntu distribution, which might also work for </w:t>
      </w:r>
      <w:proofErr w:type="spellStart"/>
      <w:r w:rsidRPr="001B69E7">
        <w:t>CentOS</w:t>
      </w:r>
      <w:proofErr w:type="spellEnd"/>
      <w:r w:rsidRPr="001B69E7">
        <w:t xml:space="preserve">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w:t>
      </w:r>
      <w:proofErr w:type="spellStart"/>
      <w:r w:rsidRPr="001B69E7">
        <w:t>cron</w:t>
      </w:r>
      <w:proofErr w:type="spellEnd"/>
      <w:r w:rsidRPr="001B69E7">
        <w:t>-job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lastRenderedPageBreak/>
        <w:t>Create and open</w:t>
      </w:r>
      <w:r w:rsidR="00CC0CD7">
        <w:t xml:space="preserve"> the file </w:t>
      </w:r>
      <w:r w:rsidR="00CC0CD7" w:rsidRPr="00CC0CD7">
        <w:rPr>
          <w:b/>
        </w:rPr>
        <w:t>/</w:t>
      </w:r>
      <w:proofErr w:type="spellStart"/>
      <w:r w:rsidR="00CC0CD7" w:rsidRPr="00CC0CD7">
        <w:rPr>
          <w:b/>
        </w:rPr>
        <w:t>etc</w:t>
      </w:r>
      <w:proofErr w:type="spellEnd"/>
      <w:r w:rsidR="00CC0CD7" w:rsidRPr="00CC0CD7">
        <w:rPr>
          <w:b/>
        </w:rPr>
        <w:t>/</w:t>
      </w:r>
      <w:proofErr w:type="spellStart"/>
      <w:r w:rsidR="00CC0CD7" w:rsidRPr="00CC0CD7">
        <w:rPr>
          <w:b/>
        </w:rPr>
        <w:t>cron.d</w:t>
      </w:r>
      <w:proofErr w:type="spellEnd"/>
      <w:r w:rsidR="00CC0CD7" w:rsidRPr="00CC0CD7">
        <w:rPr>
          <w:b/>
        </w:rPr>
        <w:t>/</w:t>
      </w:r>
      <w:proofErr w:type="spellStart"/>
      <w:r w:rsidR="00CC0CD7" w:rsidRPr="00CC0CD7">
        <w:rPr>
          <w:b/>
        </w:rPr>
        <w:t>ilias_cert_cron</w:t>
      </w:r>
      <w:proofErr w:type="spellEnd"/>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w:t>
      </w:r>
      <w:proofErr w:type="spellStart"/>
      <w:r>
        <w:rPr>
          <w:rFonts w:ascii="Courier" w:hAnsi="Courier"/>
        </w:rPr>
        <w:t>php</w:t>
      </w:r>
      <w:proofErr w:type="spellEnd"/>
      <w:r>
        <w:rPr>
          <w:rFonts w:ascii="Courier" w:hAnsi="Courier"/>
        </w:rPr>
        <w:t xml:space="preserve">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w:t>
      </w:r>
      <w:proofErr w:type="spellStart"/>
      <w:r w:rsidRPr="001B69E7">
        <w:t>set</w:t>
      </w:r>
      <w:r w:rsidR="00D7060A">
        <w:t>up.php</w:t>
      </w:r>
      <w:proofErr w:type="spellEnd"/>
      <w:r w:rsidR="00D7060A">
        <w:t>).</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7B88DADE" w14:textId="635C6BC1" w:rsidR="009279B7" w:rsidRDefault="009279B7" w:rsidP="009279B7">
      <w:pPr>
        <w:pStyle w:val="berschrift2"/>
      </w:pPr>
      <w:bookmarkStart w:id="29" w:name="_Toc325113793"/>
      <w:r>
        <w:t>Update the plugin</w:t>
      </w:r>
      <w:bookmarkEnd w:id="29"/>
    </w:p>
    <w:p w14:paraId="178AA947" w14:textId="3D8CD226" w:rsidR="009279B7" w:rsidRPr="009279B7" w:rsidRDefault="009279B7" w:rsidP="009279B7">
      <w:r>
        <w:t>If you want to update the certificate plugin after a new release, make sure you also update the plugin “</w:t>
      </w:r>
      <w:proofErr w:type="spellStart"/>
      <w:r>
        <w:t>CertificateEvents</w:t>
      </w:r>
      <w:proofErr w:type="spellEnd"/>
      <w:r>
        <w:t>” to its latest version. Also you may want to check if there are any updates for the “</w:t>
      </w:r>
      <w:proofErr w:type="spellStart"/>
      <w:r>
        <w:t>JasperSoft</w:t>
      </w:r>
      <w:proofErr w:type="spellEnd"/>
      <w:r>
        <w:t>” Service available. After updating the plugins, install them in the ILIAS plugin-administration.</w:t>
      </w:r>
    </w:p>
    <w:p w14:paraId="515957E0" w14:textId="6B8D04CA" w:rsidR="00CA0DA9" w:rsidRDefault="00CA0DA9" w:rsidP="00CA0DA9">
      <w:pPr>
        <w:pStyle w:val="berschrift1"/>
      </w:pPr>
      <w:bookmarkStart w:id="30" w:name="_Toc280877333"/>
      <w:bookmarkStart w:id="31" w:name="_Toc280880973"/>
      <w:bookmarkStart w:id="32" w:name="_Toc325113794"/>
      <w:r>
        <w:t>User Manual</w:t>
      </w:r>
      <w:bookmarkEnd w:id="30"/>
      <w:bookmarkEnd w:id="31"/>
      <w:bookmarkEnd w:id="32"/>
    </w:p>
    <w:p w14:paraId="729975EA" w14:textId="2C59D11C" w:rsidR="00DB370F" w:rsidRDefault="00DB370F" w:rsidP="00DB370F">
      <w:pPr>
        <w:pStyle w:val="berschrift2"/>
      </w:pPr>
      <w:bookmarkStart w:id="33" w:name="_Toc280877334"/>
      <w:bookmarkStart w:id="34" w:name="_Toc280880974"/>
      <w:bookmarkStart w:id="35" w:name="_Toc325113795"/>
      <w:r>
        <w:t>Plugin configuration</w:t>
      </w:r>
      <w:bookmarkEnd w:id="33"/>
      <w:bookmarkEnd w:id="34"/>
      <w:bookmarkEnd w:id="35"/>
    </w:p>
    <w:p w14:paraId="5AEA8A9D" w14:textId="0BA3A0E8" w:rsidR="00F41215" w:rsidRDefault="00DB370F" w:rsidP="00CA0DA9">
      <w:r>
        <w:t>Navigate t</w:t>
      </w:r>
      <w:r w:rsidR="00235A06">
        <w:t>o the plugin administration and open the configuration for the Certificate plugin. Modify the default configuration according to your needs:</w:t>
      </w:r>
    </w:p>
    <w:tbl>
      <w:tblPr>
        <w:tblStyle w:val="FarbigesRaster-Akzent2"/>
        <w:tblW w:w="0" w:type="auto"/>
        <w:tblLook w:val="04A0" w:firstRow="1" w:lastRow="0" w:firstColumn="1" w:lastColumn="0" w:noHBand="0" w:noVBand="1"/>
      </w:tblPr>
      <w:tblGrid>
        <w:gridCol w:w="3227"/>
        <w:gridCol w:w="5983"/>
      </w:tblGrid>
      <w:tr w:rsidR="00F41215" w14:paraId="533FBC6C" w14:textId="77777777" w:rsidTr="00F41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A7C39D" w14:textId="44FDA5E9" w:rsidR="00F41215" w:rsidRDefault="00F41215" w:rsidP="00CA0DA9">
            <w:r>
              <w:t>Setting</w:t>
            </w:r>
          </w:p>
        </w:tc>
        <w:tc>
          <w:tcPr>
            <w:tcW w:w="5983" w:type="dxa"/>
          </w:tcPr>
          <w:p w14:paraId="42084B5B" w14:textId="51D2AF7D" w:rsidR="00F41215" w:rsidRDefault="00F41215" w:rsidP="00CA0DA9">
            <w:pPr>
              <w:cnfStyle w:val="100000000000" w:firstRow="1" w:lastRow="0" w:firstColumn="0" w:lastColumn="0" w:oddVBand="0" w:evenVBand="0" w:oddHBand="0" w:evenHBand="0" w:firstRowFirstColumn="0" w:firstRowLastColumn="0" w:lastRowFirstColumn="0" w:lastRowLastColumn="0"/>
            </w:pPr>
            <w:r>
              <w:t>Description</w:t>
            </w:r>
          </w:p>
        </w:tc>
      </w:tr>
      <w:tr w:rsidR="00F41215" w14:paraId="7EDFC882"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F2C5752" w14:textId="1AA33211" w:rsidR="00F41215" w:rsidRDefault="00F41215" w:rsidP="00CA0DA9">
            <w:r>
              <w:t>Enable support for course templates</w:t>
            </w:r>
          </w:p>
        </w:tc>
        <w:tc>
          <w:tcPr>
            <w:tcW w:w="5983" w:type="dxa"/>
          </w:tcPr>
          <w:p w14:paraId="731EC7B1" w14:textId="0149098E"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rsidRPr="00F41215">
              <w:t>If enabled, the plugin offers additional certificate settings depending if a course is marked as "course template".</w:t>
            </w:r>
          </w:p>
        </w:tc>
      </w:tr>
      <w:tr w:rsidR="00F41215" w14:paraId="480FCC8D"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A1C2320" w14:textId="6A0032A6" w:rsidR="00F41215" w:rsidRDefault="00F41215" w:rsidP="00CA0DA9">
            <w:r>
              <w:t>Print Date/Times on Certificate in UTC-</w:t>
            </w:r>
            <w:proofErr w:type="spellStart"/>
            <w:r>
              <w:t>Timezone</w:t>
            </w:r>
            <w:proofErr w:type="spellEnd"/>
          </w:p>
        </w:tc>
        <w:tc>
          <w:tcPr>
            <w:tcW w:w="5983" w:type="dxa"/>
          </w:tcPr>
          <w:p w14:paraId="547C8539" w14:textId="77777777" w:rsidR="00F41215" w:rsidRDefault="00F41215" w:rsidP="00CA0DA9">
            <w:pPr>
              <w:cnfStyle w:val="000000010000" w:firstRow="0" w:lastRow="0" w:firstColumn="0" w:lastColumn="0" w:oddVBand="0" w:evenVBand="0" w:oddHBand="0" w:evenHBand="1" w:firstRowFirstColumn="0" w:firstRowLastColumn="0" w:lastRowFirstColumn="0" w:lastRowLastColumn="0"/>
            </w:pPr>
          </w:p>
        </w:tc>
      </w:tr>
      <w:tr w:rsidR="00F41215" w14:paraId="2B395596"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2705D5" w14:textId="24A3EEA3" w:rsidR="00F41215" w:rsidRDefault="00F41215" w:rsidP="00CA0DA9">
            <w:r>
              <w:t>Date Format</w:t>
            </w:r>
          </w:p>
        </w:tc>
        <w:tc>
          <w:tcPr>
            <w:tcW w:w="5983" w:type="dxa"/>
          </w:tcPr>
          <w:p w14:paraId="7117703A" w14:textId="4006AA79" w:rsidR="00F41215" w:rsidRDefault="00F41215" w:rsidP="00CA0DA9">
            <w:pPr>
              <w:cnfStyle w:val="000000100000" w:firstRow="0" w:lastRow="0" w:firstColumn="0" w:lastColumn="0" w:oddVBand="0" w:evenVBand="0" w:oddHBand="1" w:evenHBand="0" w:firstRowFirstColumn="0" w:firstRowLastColumn="0" w:lastRowFirstColumn="0" w:lastRowLastColumn="0"/>
            </w:pPr>
            <w:r>
              <w:t>Date format used to format all dates from the standard placeholders</w:t>
            </w:r>
          </w:p>
        </w:tc>
      </w:tr>
      <w:tr w:rsidR="00F41215" w14:paraId="62C25C3A"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95205A" w14:textId="5AC6B3D4" w:rsidR="00F41215" w:rsidRDefault="00F41215" w:rsidP="00CA0DA9">
            <w:proofErr w:type="spellStart"/>
            <w:r>
              <w:lastRenderedPageBreak/>
              <w:t>Datetime</w:t>
            </w:r>
            <w:proofErr w:type="spellEnd"/>
            <w:r>
              <w:t xml:space="preserve"> Format</w:t>
            </w:r>
          </w:p>
        </w:tc>
        <w:tc>
          <w:tcPr>
            <w:tcW w:w="5983" w:type="dxa"/>
          </w:tcPr>
          <w:p w14:paraId="6106F3C3" w14:textId="13EDBDFC" w:rsidR="00F41215" w:rsidRDefault="00F41215" w:rsidP="00CA0DA9">
            <w:pPr>
              <w:cnfStyle w:val="000000010000" w:firstRow="0" w:lastRow="0" w:firstColumn="0" w:lastColumn="0" w:oddVBand="0" w:evenVBand="0" w:oddHBand="0" w:evenHBand="1" w:firstRowFirstColumn="0" w:firstRowLastColumn="0" w:lastRowFirstColumn="0" w:lastRowLastColumn="0"/>
            </w:pPr>
            <w:r>
              <w:t>Date format used to format all dates with time from the standard placeholders</w:t>
            </w:r>
          </w:p>
        </w:tc>
      </w:tr>
      <w:tr w:rsidR="00F41215" w14:paraId="1C9592E5"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558F57C" w14:textId="229E2A97" w:rsidR="00F41215" w:rsidRDefault="00F41215" w:rsidP="00CA0DA9">
            <w:r>
              <w:t>Time Range Certificate PDF generation (in seconds)</w:t>
            </w:r>
          </w:p>
        </w:tc>
        <w:tc>
          <w:tcPr>
            <w:tcW w:w="5983" w:type="dxa"/>
          </w:tcPr>
          <w:p w14:paraId="50CE7CC6" w14:textId="28D4A59E" w:rsidR="00F41215" w:rsidRDefault="00F41215" w:rsidP="00CA0DA9">
            <w:pPr>
              <w:cnfStyle w:val="000000100000" w:firstRow="0" w:lastRow="0" w:firstColumn="0" w:lastColumn="0" w:oddVBand="0" w:evenVBand="0" w:oddHBand="1" w:evenHBand="0" w:firstRowFirstColumn="0" w:firstRowLastColumn="0" w:lastRowFirstColumn="0" w:lastRowLastColumn="0"/>
            </w:pPr>
            <w:r>
              <w:t>You can set a time range in seconds to invoke the PDF generation of a certificate. If you enter zero, the PDF is generated right after the user passed the course. Note that possible notifications are also sent after the given time range.</w:t>
            </w:r>
          </w:p>
        </w:tc>
      </w:tr>
      <w:tr w:rsidR="00F41215" w14:paraId="3E8E1ACC"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CA57CA0" w14:textId="6CA6D435" w:rsidR="00F41215" w:rsidRDefault="00F41215" w:rsidP="00CA0DA9">
            <w:r>
              <w:t>Path to Hook-Class</w:t>
            </w:r>
          </w:p>
        </w:tc>
        <w:tc>
          <w:tcPr>
            <w:tcW w:w="5983" w:type="dxa"/>
          </w:tcPr>
          <w:p w14:paraId="33AAE7DF" w14:textId="76EEF939" w:rsidR="00F41215" w:rsidRDefault="00F41215" w:rsidP="00CA0DA9">
            <w:pPr>
              <w:cnfStyle w:val="000000010000" w:firstRow="0" w:lastRow="0" w:firstColumn="0" w:lastColumn="0" w:oddVBand="0" w:evenVBand="0" w:oddHBand="0" w:evenHBand="1" w:firstRowFirstColumn="0" w:firstRowLastColumn="0" w:lastRowFirstColumn="0" w:lastRowLastColumn="0"/>
            </w:pPr>
            <w:r w:rsidRPr="00F41215">
              <w:t>Path to the class '</w:t>
            </w:r>
            <w:proofErr w:type="spellStart"/>
            <w:r w:rsidRPr="00F41215">
              <w:t>srCertificateCustomHooks</w:t>
            </w:r>
            <w:proofErr w:type="spellEnd"/>
            <w:r w:rsidRPr="00F41215">
              <w:t>', e.g. '</w:t>
            </w:r>
            <w:proofErr w:type="gramStart"/>
            <w:r w:rsidRPr="00F41215">
              <w:t>./</w:t>
            </w:r>
            <w:proofErr w:type="gramEnd"/>
            <w:r w:rsidRPr="00F41215">
              <w:t>Customizing/global/Certificate/class.srCertificateCustomHooks.php'.</w:t>
            </w:r>
            <w:r w:rsidRPr="00F41215">
              <w:br/>
              <w:t xml:space="preserve">This class can be used to modify the standard </w:t>
            </w:r>
            <w:proofErr w:type="spellStart"/>
            <w:r w:rsidRPr="00F41215">
              <w:t>behaviour</w:t>
            </w:r>
            <w:proofErr w:type="spellEnd"/>
            <w:r w:rsidRPr="00F41215">
              <w:t xml:space="preserve"> of this plugin at various points. Must extend </w:t>
            </w:r>
            <w:proofErr w:type="spellStart"/>
            <w:r w:rsidRPr="00F41215">
              <w:t>srCertificateHooks</w:t>
            </w:r>
            <w:proofErr w:type="spellEnd"/>
            <w:r w:rsidRPr="00F41215">
              <w:t xml:space="preserve"> (see class description for more information).</w:t>
            </w:r>
          </w:p>
        </w:tc>
      </w:tr>
      <w:tr w:rsidR="00F41215" w14:paraId="3908DC63"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F62CC5B" w14:textId="23FB8A6C" w:rsidR="00F41215" w:rsidRDefault="00F41215" w:rsidP="00CA0DA9">
            <w:r>
              <w:t>Callback E-Mail</w:t>
            </w:r>
          </w:p>
        </w:tc>
        <w:tc>
          <w:tcPr>
            <w:tcW w:w="5983" w:type="dxa"/>
          </w:tcPr>
          <w:p w14:paraId="7C468929" w14:textId="3B2AFE94"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t>E-Mail will be sent to this address whenever a certificate is called back.</w:t>
            </w:r>
          </w:p>
        </w:tc>
      </w:tr>
      <w:tr w:rsidR="00F41215" w14:paraId="163D0A60"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7990E3" w14:textId="3EC3C1A4" w:rsidR="00F41215" w:rsidRDefault="00F41215" w:rsidP="00CA0DA9">
            <w:r>
              <w:t>Free Space Warning (MB)</w:t>
            </w:r>
          </w:p>
        </w:tc>
        <w:tc>
          <w:tcPr>
            <w:tcW w:w="5983" w:type="dxa"/>
          </w:tcPr>
          <w:p w14:paraId="3FB823AA" w14:textId="7B7537CC" w:rsidR="00F41215" w:rsidRDefault="00F41215" w:rsidP="00CA0DA9">
            <w:pPr>
              <w:cnfStyle w:val="000000010000" w:firstRow="0" w:lastRow="0" w:firstColumn="0" w:lastColumn="0" w:oddVBand="0" w:evenVBand="0" w:oddHBand="0" w:evenHBand="1" w:firstRowFirstColumn="0" w:firstRowLastColumn="0" w:lastRowFirstColumn="0" w:lastRowLastColumn="0"/>
            </w:pPr>
            <w:r>
              <w:t>Send a warning to the system administrator when the amount of free space for the certificate creation is lower than this value.</w:t>
            </w:r>
          </w:p>
        </w:tc>
      </w:tr>
      <w:tr w:rsidR="00F41215" w14:paraId="426505C0"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2FB2CF" w14:textId="389A79BB" w:rsidR="00F41215" w:rsidRDefault="00F41215" w:rsidP="00CA0DA9">
            <w:r>
              <w:t>Administrate Certificate Types</w:t>
            </w:r>
          </w:p>
        </w:tc>
        <w:tc>
          <w:tcPr>
            <w:tcW w:w="5983" w:type="dxa"/>
          </w:tcPr>
          <w:p w14:paraId="22EB92A2" w14:textId="193CD2C1" w:rsidR="00F41215" w:rsidRDefault="00F41215" w:rsidP="00CA0DA9">
            <w:pPr>
              <w:cnfStyle w:val="000000100000" w:firstRow="0" w:lastRow="0" w:firstColumn="0" w:lastColumn="0" w:oddVBand="0" w:evenVBand="0" w:oddHBand="1" w:evenHBand="0" w:firstRowFirstColumn="0" w:firstRowLastColumn="0" w:lastRowFirstColumn="0" w:lastRowLastColumn="0"/>
            </w:pPr>
            <w:r>
              <w:t>Select roles that are able to administrate certificate types.</w:t>
            </w:r>
          </w:p>
        </w:tc>
      </w:tr>
      <w:tr w:rsidR="00F41215" w14:paraId="28B949D6"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8BD9DFF" w14:textId="67526B69" w:rsidR="00F41215" w:rsidRDefault="00F41215" w:rsidP="00CA0DA9">
            <w:r>
              <w:t>Administrate Certificates</w:t>
            </w:r>
          </w:p>
        </w:tc>
        <w:tc>
          <w:tcPr>
            <w:tcW w:w="5983" w:type="dxa"/>
          </w:tcPr>
          <w:p w14:paraId="0D62F763" w14:textId="5FEF7EB9" w:rsidR="00F41215" w:rsidRDefault="00F41215" w:rsidP="00CA0DA9">
            <w:pPr>
              <w:cnfStyle w:val="000000010000" w:firstRow="0" w:lastRow="0" w:firstColumn="0" w:lastColumn="0" w:oddVBand="0" w:evenVBand="0" w:oddHBand="0" w:evenHBand="1" w:firstRowFirstColumn="0" w:firstRowLastColumn="0" w:lastRowFirstColumn="0" w:lastRowLastColumn="0"/>
            </w:pPr>
            <w:r>
              <w:t>Select roles that are allowed to globally search and download certificates.</w:t>
            </w:r>
          </w:p>
        </w:tc>
      </w:tr>
    </w:tbl>
    <w:p w14:paraId="68E180D5" w14:textId="77777777" w:rsidR="00F41215" w:rsidRDefault="00F41215" w:rsidP="00CA0DA9"/>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6" w:name="_Toc280877335"/>
      <w:bookmarkStart w:id="37" w:name="_Toc280880975"/>
      <w:bookmarkStart w:id="38" w:name="_Toc325113796"/>
      <w:r>
        <w:t>Certificate types</w:t>
      </w:r>
      <w:bookmarkEnd w:id="36"/>
      <w:bookmarkEnd w:id="37"/>
      <w:bookmarkEnd w:id="38"/>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39" w:name="_Toc280877336"/>
      <w:bookmarkStart w:id="40" w:name="_Toc280880976"/>
      <w:bookmarkStart w:id="41" w:name="_Toc325113797"/>
      <w:r>
        <w:t>General settings</w:t>
      </w:r>
      <w:bookmarkEnd w:id="39"/>
      <w:bookmarkEnd w:id="40"/>
      <w:bookmarkEnd w:id="41"/>
    </w:p>
    <w:p w14:paraId="019CA627" w14:textId="1ACF7516" w:rsidR="008C1691" w:rsidRDefault="008C1691" w:rsidP="008C1691">
      <w:r>
        <w:t xml:space="preserve">Open the GUI for managing the Certificate types over the previous installed </w:t>
      </w:r>
      <w:proofErr w:type="spellStart"/>
      <w:r>
        <w:t>MainMenu</w:t>
      </w:r>
      <w:proofErr w:type="spellEnd"/>
      <w:r>
        <w:t xml:space="preserve">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2" w:name="_Toc280877337"/>
      <w:bookmarkStart w:id="43" w:name="_Toc280880977"/>
      <w:bookmarkStart w:id="44" w:name="_Toc325113798"/>
      <w:r>
        <w:t>Template</w:t>
      </w:r>
      <w:bookmarkEnd w:id="42"/>
      <w:bookmarkEnd w:id="43"/>
      <w:bookmarkEnd w:id="44"/>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2" w:history="1">
        <w:proofErr w:type="spellStart"/>
        <w:r w:rsidRPr="00967152">
          <w:rPr>
            <w:rStyle w:val="Link"/>
          </w:rPr>
          <w:t>Jaspersoft</w:t>
        </w:r>
        <w:proofErr w:type="spellEnd"/>
        <w:r w:rsidRPr="00967152">
          <w:rPr>
            <w:rStyle w:val="Link"/>
          </w:rPr>
          <w:t xml:space="preserve">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 xml:space="preserve">Download the Default Template file. This </w:t>
      </w:r>
      <w:proofErr w:type="spellStart"/>
      <w:r>
        <w:t>jrxml</w:t>
      </w:r>
      <w:proofErr w:type="spellEnd"/>
      <w:r>
        <w:t xml:space="preserve">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proofErr w:type="spellStart"/>
      <w:r w:rsidR="00967152">
        <w:t>jrxml</w:t>
      </w:r>
      <w:proofErr w:type="spellEnd"/>
      <w:r w:rsidR="00967152">
        <w:t xml:space="preserve"> file</w:t>
      </w:r>
      <w:r>
        <w:t xml:space="preserve"> with “</w:t>
      </w:r>
      <w:proofErr w:type="spellStart"/>
      <w:r>
        <w:t>Jaspersoft</w:t>
      </w:r>
      <w:proofErr w:type="spellEnd"/>
      <w:r>
        <w:t xml:space="preserve"> Studio”. </w:t>
      </w:r>
      <w:r w:rsidR="00967152">
        <w:t>Make your modifications and save the file.</w:t>
      </w:r>
    </w:p>
    <w:p w14:paraId="77EED736" w14:textId="03B9B413" w:rsidR="00967152" w:rsidRDefault="00967152" w:rsidP="00000A4F">
      <w:pPr>
        <w:pStyle w:val="Listenabsatz"/>
        <w:numPr>
          <w:ilvl w:val="0"/>
          <w:numId w:val="39"/>
        </w:numPr>
      </w:pPr>
      <w:r>
        <w:t xml:space="preserve">Upload the </w:t>
      </w:r>
      <w:proofErr w:type="spellStart"/>
      <w:r>
        <w:t>jrxml</w:t>
      </w:r>
      <w:proofErr w:type="spellEnd"/>
      <w:r>
        <w:t xml:space="preserve">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 xml:space="preserve">The screenshot below shows the </w:t>
      </w:r>
      <w:proofErr w:type="spellStart"/>
      <w:r>
        <w:t>Jaspersoft</w:t>
      </w:r>
      <w:proofErr w:type="spellEnd"/>
      <w:r>
        <w:t xml:space="preserve">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5" w:name="_Toc280877338"/>
      <w:bookmarkStart w:id="46" w:name="_Toc280880978"/>
      <w:bookmarkStart w:id="47" w:name="_Toc325113799"/>
      <w:r>
        <w:t>Settings</w:t>
      </w:r>
      <w:bookmarkEnd w:id="45"/>
      <w:bookmarkEnd w:id="46"/>
      <w:bookmarkEnd w:id="47"/>
    </w:p>
    <w:p w14:paraId="59F87E63" w14:textId="58CFE688" w:rsidR="00967152" w:rsidRDefault="00152CBC" w:rsidP="00967152">
      <w:r>
        <w:t>The following settings are available:</w:t>
      </w:r>
    </w:p>
    <w:p w14:paraId="36AF4AAA" w14:textId="77777777" w:rsidR="00152CBC" w:rsidRPr="00967152" w:rsidRDefault="00152CBC" w:rsidP="00967152"/>
    <w:tbl>
      <w:tblPr>
        <w:tblStyle w:val="FarbigesRaster-Akzent2"/>
        <w:tblW w:w="0" w:type="auto"/>
        <w:tblLook w:val="04A0" w:firstRow="1" w:lastRow="0" w:firstColumn="1" w:lastColumn="0" w:noHBand="0" w:noVBand="1"/>
      </w:tblPr>
      <w:tblGrid>
        <w:gridCol w:w="2802"/>
        <w:gridCol w:w="6410"/>
      </w:tblGrid>
      <w:tr w:rsidR="00152CBC" w14:paraId="3505DBB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EF7C347" w14:textId="7C85B1A2" w:rsidR="00152CBC" w:rsidRPr="00BF1016" w:rsidRDefault="00152CBC" w:rsidP="00967152">
            <w:pPr>
              <w:rPr>
                <w:b w:val="0"/>
              </w:rPr>
            </w:pPr>
            <w:r w:rsidRPr="00BF1016">
              <w:t>Setting</w:t>
            </w:r>
          </w:p>
        </w:tc>
        <w:tc>
          <w:tcPr>
            <w:tcW w:w="6410" w:type="dxa"/>
          </w:tcPr>
          <w:p w14:paraId="720B4292" w14:textId="2FFC7D6D" w:rsidR="00152CBC" w:rsidRPr="00BF1016" w:rsidRDefault="00152CBC" w:rsidP="00967152">
            <w:pPr>
              <w:cnfStyle w:val="100000000000" w:firstRow="1" w:lastRow="0" w:firstColumn="0" w:lastColumn="0" w:oddVBand="0" w:evenVBand="0" w:oddHBand="0" w:evenHBand="0" w:firstRowFirstColumn="0" w:firstRowLastColumn="0" w:lastRowFirstColumn="0" w:lastRowLastColumn="0"/>
              <w:rPr>
                <w:b w:val="0"/>
              </w:rPr>
            </w:pPr>
            <w:r w:rsidRPr="00BF1016">
              <w:t>Description</w:t>
            </w:r>
          </w:p>
        </w:tc>
      </w:tr>
      <w:tr w:rsidR="00152CBC" w14:paraId="10BD3E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pPr>
              <w:cnfStyle w:val="000000100000" w:firstRow="0" w:lastRow="0" w:firstColumn="0" w:lastColumn="0" w:oddVBand="0" w:evenVBand="0" w:oddHBand="1" w:evenHBand="0" w:firstRowFirstColumn="0" w:firstRowLastColumn="0" w:lastRowFirstColumn="0" w:lastRowLastColumn="0"/>
            </w:pPr>
            <w:r>
              <w:t>If activated, the user is able to download the certificate PDF himself.</w:t>
            </w:r>
          </w:p>
        </w:tc>
      </w:tr>
      <w:tr w:rsidR="00152CBC" w14:paraId="15A09523"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pPr>
              <w:cnfStyle w:val="000000010000" w:firstRow="0" w:lastRow="0" w:firstColumn="0" w:lastColumn="0" w:oddVBand="0" w:evenVBand="0" w:oddHBand="0" w:evenHBand="1" w:firstRowFirstColumn="0" w:firstRowLastColumn="0" w:lastRowFirstColumn="0" w:lastRowLastColumn="0"/>
            </w:pPr>
            <w:r>
              <w:t>If the Certificate type supports multiple languages, specify the one that is chosen if the language of the user obtaining a certificate doesn’t match any of the supported languages by the type.</w:t>
            </w:r>
          </w:p>
        </w:tc>
      </w:tr>
      <w:tr w:rsidR="00152CBC" w14:paraId="23D4E29A"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C86192F" w14:textId="1A005A63" w:rsidR="00152CBC" w:rsidRDefault="00152CBC" w:rsidP="00967152">
            <w:r>
              <w:t>Generation</w:t>
            </w:r>
          </w:p>
        </w:tc>
        <w:tc>
          <w:tcPr>
            <w:tcW w:w="6410" w:type="dxa"/>
          </w:tcPr>
          <w:p w14:paraId="456439EC" w14:textId="77777777"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when a Certificate is generated:</w:t>
            </w:r>
          </w:p>
          <w:p w14:paraId="50CA90FD"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Automatically, if the user passes a course</w:t>
            </w:r>
          </w:p>
          <w:p w14:paraId="7303E61B"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Manually</w:t>
            </w:r>
          </w:p>
          <w:p w14:paraId="4F810620" w14:textId="24CD66B8" w:rsidR="00152CBC" w:rsidRDefault="00152CBC" w:rsidP="00152CBC">
            <w:pPr>
              <w:cnfStyle w:val="000000100000" w:firstRow="0" w:lastRow="0" w:firstColumn="0" w:lastColumn="0" w:oddVBand="0" w:evenVBand="0" w:oddHBand="1" w:evenHBand="0" w:firstRowFirstColumn="0" w:firstRowLastColumn="0" w:lastRowFirstColumn="0" w:lastRowLastColumn="0"/>
            </w:pPr>
            <w:r>
              <w:t>At the moment, the second option is not supported by the plugin.</w:t>
            </w:r>
          </w:p>
        </w:tc>
      </w:tr>
      <w:tr w:rsidR="00152CBC" w14:paraId="47D69DE2"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905F3C7" w14:textId="76EA6CF8" w:rsidR="00152CBC" w:rsidRDefault="00152CBC" w:rsidP="00967152">
            <w:r>
              <w:t>Notification</w:t>
            </w:r>
          </w:p>
        </w:tc>
        <w:tc>
          <w:tcPr>
            <w:tcW w:w="6410" w:type="dxa"/>
          </w:tcPr>
          <w:p w14:paraId="3465FE39" w14:textId="1A6354EA" w:rsidR="00152CBC" w:rsidRDefault="00152CBC" w:rsidP="00967152">
            <w:pPr>
              <w:cnfStyle w:val="000000010000" w:firstRow="0" w:lastRow="0" w:firstColumn="0" w:lastColumn="0" w:oddVBand="0" w:evenVBand="0" w:oddHBand="0" w:evenHBand="1" w:firstRowFirstColumn="0" w:firstRowLastColumn="0" w:lastRowFirstColumn="0" w:lastRowLastColumn="0"/>
            </w:pPr>
            <w:r>
              <w:t>Enter e-mail addresses getting notified whenever a certificate is generated (comma separated).</w:t>
            </w:r>
          </w:p>
        </w:tc>
      </w:tr>
      <w:tr w:rsidR="00152CBC" w14:paraId="669EFE1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pPr>
              <w:cnfStyle w:val="000000100000" w:firstRow="0" w:lastRow="0" w:firstColumn="0" w:lastColumn="0" w:oddVBand="0" w:evenVBand="0" w:oddHBand="1" w:evenHBand="0" w:firstRowFirstColumn="0" w:firstRowLastColumn="0" w:lastRowFirstColumn="0" w:lastRowLastColumn="0"/>
            </w:pPr>
            <w:r>
              <w:t>Activate this setting if the user should receive the certificate by email.</w:t>
            </w:r>
          </w:p>
        </w:tc>
      </w:tr>
      <w:tr w:rsidR="00152CBC" w14:paraId="04CABE6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4AA8238" w14:textId="3C5B4AF2" w:rsidR="00152CBC" w:rsidRDefault="00152CBC" w:rsidP="00967152">
            <w:r>
              <w:t>Validity Type</w:t>
            </w:r>
          </w:p>
        </w:tc>
        <w:tc>
          <w:tcPr>
            <w:tcW w:w="6410" w:type="dxa"/>
          </w:tcPr>
          <w:p w14:paraId="46257AB5" w14:textId="77777777" w:rsidR="00152CBC" w:rsidRDefault="00152CBC" w:rsidP="00967152">
            <w:pPr>
              <w:cnfStyle w:val="000000010000" w:firstRow="0" w:lastRow="0" w:firstColumn="0" w:lastColumn="0" w:oddVBand="0" w:evenVBand="0" w:oddHBand="0" w:evenHBand="1" w:firstRowFirstColumn="0" w:firstRowLastColumn="0" w:lastRowFirstColumn="0" w:lastRowLastColumn="0"/>
            </w:pPr>
            <w:r>
              <w:t>Define the validity type of a certificate:</w:t>
            </w:r>
          </w:p>
          <w:p w14:paraId="74D4CCFD"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Always</w:t>
            </w:r>
          </w:p>
          <w:p w14:paraId="11983F57"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Date range after creation of certificate</w:t>
            </w:r>
          </w:p>
          <w:p w14:paraId="7C528524" w14:textId="0107CED3"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Specific date</w:t>
            </w:r>
          </w:p>
        </w:tc>
      </w:tr>
      <w:tr w:rsidR="00152CBC" w14:paraId="3B64B8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68D0D7" w14:textId="2217193E" w:rsidR="00152CBC" w:rsidRDefault="00152CBC" w:rsidP="00967152">
            <w:r>
              <w:t>Validity</w:t>
            </w:r>
          </w:p>
        </w:tc>
        <w:tc>
          <w:tcPr>
            <w:tcW w:w="6410" w:type="dxa"/>
          </w:tcPr>
          <w:p w14:paraId="61209E45" w14:textId="6B301B64"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the validity based on the validity type.</w:t>
            </w:r>
          </w:p>
        </w:tc>
      </w:tr>
    </w:tbl>
    <w:p w14:paraId="6ECA0FE0" w14:textId="18C2B789" w:rsidR="00152CBC" w:rsidRDefault="00152CBC" w:rsidP="00967152"/>
    <w:p w14:paraId="2F97AA30" w14:textId="01DE854B" w:rsidR="00152CBC" w:rsidRDefault="00152CBC" w:rsidP="00967152">
      <w:r>
        <w:t>Note that by default all settings can be overridden on course level, e.g. when a course administrator chooses a certificate type. If a setting should not be changeable</w:t>
      </w:r>
      <w:r w:rsidR="00091C0D">
        <w:t>, remove the checkbox “Editable In” for the appropriate object. ATM, certificates are only supported for ILIAS courses.</w:t>
      </w:r>
    </w:p>
    <w:p w14:paraId="6868CBC7" w14:textId="2338936F" w:rsidR="00152CBC" w:rsidRDefault="00091C0D" w:rsidP="00967152">
      <w:r>
        <w:rPr>
          <w:noProof/>
          <w:lang w:val="de-DE" w:eastAsia="de-DE"/>
        </w:rPr>
        <w:lastRenderedPageBreak/>
        <w:drawing>
          <wp:inline distT="0" distB="0" distL="0" distR="0" wp14:anchorId="7C9899E9" wp14:editId="1B18D88F">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39E326CE" w14:textId="756F4728" w:rsidR="00246ABA" w:rsidRDefault="00246ABA" w:rsidP="00246ABA">
      <w:pPr>
        <w:pStyle w:val="berschrift3"/>
      </w:pPr>
      <w:bookmarkStart w:id="48" w:name="_Toc280877339"/>
      <w:bookmarkStart w:id="49" w:name="_Toc280880979"/>
      <w:bookmarkStart w:id="50" w:name="_Toc325113800"/>
      <w:r>
        <w:t>Placeholders</w:t>
      </w:r>
      <w:bookmarkEnd w:id="48"/>
      <w:bookmarkEnd w:id="49"/>
      <w:bookmarkEnd w:id="50"/>
    </w:p>
    <w:p w14:paraId="5A54773D" w14:textId="29F27994" w:rsidR="00246ABA" w:rsidRDefault="000B1E05" w:rsidP="00967152">
      <w:r>
        <w:t xml:space="preserve">Placeholders are variables you can use in your certificate template, e.g. </w:t>
      </w:r>
      <w:proofErr w:type="gramStart"/>
      <w:r>
        <w:t>a .</w:t>
      </w:r>
      <w:proofErr w:type="spellStart"/>
      <w:r>
        <w:t>jrxml</w:t>
      </w:r>
      <w:proofErr w:type="spellEnd"/>
      <w:proofErr w:type="gramEnd"/>
      <w:r>
        <w:t xml:space="preserve"> file for the </w:t>
      </w:r>
      <w:proofErr w:type="spellStart"/>
      <w:r>
        <w:t>JasperSoft</w:t>
      </w:r>
      <w:proofErr w:type="spellEnd"/>
      <w:r>
        <w:t xml:space="preserve">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FarbigesRaster-Akzent2"/>
        <w:tblW w:w="0" w:type="auto"/>
        <w:tblLook w:val="04A0" w:firstRow="1" w:lastRow="0" w:firstColumn="1" w:lastColumn="0" w:noHBand="0" w:noVBand="1"/>
      </w:tblPr>
      <w:tblGrid>
        <w:gridCol w:w="4606"/>
        <w:gridCol w:w="4606"/>
      </w:tblGrid>
      <w:tr w:rsidR="000B1E05" w14:paraId="1841F637"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E8D9678" w14:textId="760F3048" w:rsidR="000B1E05" w:rsidRPr="000B1E05" w:rsidRDefault="000B1E05" w:rsidP="00967152">
            <w:pPr>
              <w:rPr>
                <w:b w:val="0"/>
              </w:rPr>
            </w:pPr>
            <w:r w:rsidRPr="000B1E05">
              <w:t>Placeholder</w:t>
            </w:r>
          </w:p>
        </w:tc>
        <w:tc>
          <w:tcPr>
            <w:tcW w:w="4606" w:type="dxa"/>
          </w:tcPr>
          <w:p w14:paraId="58D25634" w14:textId="3FBC1FAF" w:rsidR="000B1E05" w:rsidRPr="000B1E05" w:rsidRDefault="000B1E05" w:rsidP="00967152">
            <w:pPr>
              <w:cnfStyle w:val="100000000000" w:firstRow="1" w:lastRow="0" w:firstColumn="0" w:lastColumn="0" w:oddVBand="0" w:evenVBand="0" w:oddHBand="0" w:evenHBand="0" w:firstRowFirstColumn="0" w:firstRowLastColumn="0" w:lastRowFirstColumn="0" w:lastRowLastColumn="0"/>
              <w:rPr>
                <w:b w:val="0"/>
              </w:rPr>
            </w:pPr>
            <w:r w:rsidRPr="000B1E05">
              <w:t>Description</w:t>
            </w:r>
          </w:p>
        </w:tc>
      </w:tr>
      <w:tr w:rsidR="000B1E05" w14:paraId="463B35F9"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pPr>
              <w:cnfStyle w:val="000000100000" w:firstRow="0" w:lastRow="0" w:firstColumn="0" w:lastColumn="0" w:oddVBand="0" w:evenVBand="0" w:oddHBand="1" w:evenHBand="0" w:firstRowFirstColumn="0" w:firstRowLastColumn="0" w:lastRowFirstColumn="0" w:lastRowLastColumn="0"/>
            </w:pPr>
            <w:r>
              <w:t>First name of the user</w:t>
            </w:r>
          </w:p>
        </w:tc>
      </w:tr>
      <w:tr w:rsidR="000B1E05" w14:paraId="62B444A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92624D" w14:textId="646D211A" w:rsidR="000B1E05" w:rsidRDefault="000B1E05" w:rsidP="00967152">
            <w:r>
              <w:t>USER_LASTNAME</w:t>
            </w:r>
          </w:p>
        </w:tc>
        <w:tc>
          <w:tcPr>
            <w:tcW w:w="4606" w:type="dxa"/>
          </w:tcPr>
          <w:p w14:paraId="52D223CD" w14:textId="499BC8A6" w:rsidR="000B1E05" w:rsidRDefault="000B1E05" w:rsidP="00967152">
            <w:pPr>
              <w:cnfStyle w:val="000000010000" w:firstRow="0" w:lastRow="0" w:firstColumn="0" w:lastColumn="0" w:oddVBand="0" w:evenVBand="0" w:oddHBand="0" w:evenHBand="1" w:firstRowFirstColumn="0" w:firstRowLastColumn="0" w:lastRowFirstColumn="0" w:lastRowLastColumn="0"/>
            </w:pPr>
            <w:r>
              <w:t>Last name of the user</w:t>
            </w:r>
          </w:p>
        </w:tc>
      </w:tr>
      <w:tr w:rsidR="000B1E05" w14:paraId="7D6DBD96"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8BB1BC1" w14:textId="15F68727" w:rsidR="000B1E05" w:rsidRDefault="000B1E05" w:rsidP="00967152">
            <w:r>
              <w:t>CERT_ID</w:t>
            </w:r>
          </w:p>
        </w:tc>
        <w:tc>
          <w:tcPr>
            <w:tcW w:w="4606" w:type="dxa"/>
          </w:tcPr>
          <w:p w14:paraId="7D248776" w14:textId="2DABA2A2" w:rsidR="000B1E05" w:rsidRDefault="000B1E05" w:rsidP="00967152">
            <w:pPr>
              <w:cnfStyle w:val="000000100000" w:firstRow="0" w:lastRow="0" w:firstColumn="0" w:lastColumn="0" w:oddVBand="0" w:evenVBand="0" w:oddHBand="1" w:evenHBand="0" w:firstRowFirstColumn="0" w:firstRowLastColumn="0" w:lastRowFirstColumn="0" w:lastRowLastColumn="0"/>
            </w:pPr>
            <w:r>
              <w:t>Internal ID of the certificate</w:t>
            </w:r>
          </w:p>
        </w:tc>
      </w:tr>
      <w:tr w:rsidR="000B1E05" w14:paraId="30E768C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DE93544" w14:textId="38ABE713" w:rsidR="000B1E05" w:rsidRDefault="000B1E05" w:rsidP="00967152">
            <w:r>
              <w:t>CERT_VALID_TO</w:t>
            </w:r>
          </w:p>
        </w:tc>
        <w:tc>
          <w:tcPr>
            <w:tcW w:w="4606" w:type="dxa"/>
          </w:tcPr>
          <w:p w14:paraId="36AD4972" w14:textId="7A60E4CC" w:rsidR="000B1E05" w:rsidRDefault="000B1E05" w:rsidP="00967152">
            <w:pPr>
              <w:cnfStyle w:val="000000010000" w:firstRow="0" w:lastRow="0" w:firstColumn="0" w:lastColumn="0" w:oddVBand="0" w:evenVBand="0" w:oddHBand="0" w:evenHBand="1" w:firstRowFirstColumn="0" w:firstRowLastColumn="0" w:lastRowFirstColumn="0" w:lastRowLastColumn="0"/>
            </w:pPr>
            <w:r>
              <w:t xml:space="preserve">Date how long the certificate is valid, if the validity type is not </w:t>
            </w:r>
            <w:r>
              <w:lastRenderedPageBreak/>
              <w:t>set to “Always”</w:t>
            </w:r>
          </w:p>
        </w:tc>
      </w:tr>
      <w:tr w:rsidR="000B1E05" w14:paraId="0164F07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1B8A0C9" w14:textId="1869EC2F" w:rsidR="000B1E05" w:rsidRDefault="000B1E05" w:rsidP="00967152">
            <w:r>
              <w:lastRenderedPageBreak/>
              <w:t>COURSE_TITLE</w:t>
            </w:r>
          </w:p>
        </w:tc>
        <w:tc>
          <w:tcPr>
            <w:tcW w:w="4606" w:type="dxa"/>
          </w:tcPr>
          <w:p w14:paraId="42FD103E" w14:textId="32969095" w:rsidR="000B1E05" w:rsidRDefault="000B1E05" w:rsidP="00967152">
            <w:pPr>
              <w:cnfStyle w:val="000000100000" w:firstRow="0" w:lastRow="0" w:firstColumn="0" w:lastColumn="0" w:oddVBand="0" w:evenVBand="0" w:oddHBand="1" w:evenHBand="0" w:firstRowFirstColumn="0" w:firstRowLastColumn="0" w:lastRowFirstColumn="0" w:lastRowLastColumn="0"/>
            </w:pPr>
            <w:r>
              <w:t xml:space="preserve">Title of the ILIAS course </w:t>
            </w:r>
          </w:p>
        </w:tc>
      </w:tr>
    </w:tbl>
    <w:p w14:paraId="5A9BEE42" w14:textId="15108E41" w:rsidR="00105163" w:rsidRDefault="00105163" w:rsidP="00967152">
      <w:r>
        <w:rPr>
          <w:noProof/>
          <w:lang w:val="de-DE" w:eastAsia="de-DE"/>
        </w:rPr>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FarbigesRaster-Akzent2"/>
        <w:tblW w:w="0" w:type="auto"/>
        <w:tblLook w:val="04A0" w:firstRow="1" w:lastRow="0" w:firstColumn="1" w:lastColumn="0" w:noHBand="0" w:noVBand="1"/>
      </w:tblPr>
      <w:tblGrid>
        <w:gridCol w:w="2093"/>
        <w:gridCol w:w="7119"/>
      </w:tblGrid>
      <w:tr w:rsidR="00105163" w14:paraId="6371B17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191482" w14:textId="05D83A2C" w:rsidR="00105163" w:rsidRPr="00DD3B65" w:rsidRDefault="00105163" w:rsidP="00967152">
            <w:pPr>
              <w:rPr>
                <w:b w:val="0"/>
              </w:rPr>
            </w:pPr>
            <w:r w:rsidRPr="00DD3B65">
              <w:t>Setting</w:t>
            </w:r>
          </w:p>
        </w:tc>
        <w:tc>
          <w:tcPr>
            <w:tcW w:w="7119" w:type="dxa"/>
          </w:tcPr>
          <w:p w14:paraId="5C3474CD" w14:textId="533C6B3F" w:rsidR="00105163" w:rsidRPr="00DD3B65" w:rsidRDefault="00105163" w:rsidP="00967152">
            <w:pPr>
              <w:cnfStyle w:val="100000000000" w:firstRow="1" w:lastRow="0" w:firstColumn="0" w:lastColumn="0" w:oddVBand="0" w:evenVBand="0" w:oddHBand="0" w:evenHBand="0" w:firstRowFirstColumn="0" w:firstRowLastColumn="0" w:lastRowFirstColumn="0" w:lastRowLastColumn="0"/>
              <w:rPr>
                <w:b w:val="0"/>
              </w:rPr>
            </w:pPr>
            <w:r w:rsidRPr="00DD3B65">
              <w:t>Description</w:t>
            </w:r>
          </w:p>
        </w:tc>
      </w:tr>
      <w:tr w:rsidR="00105163" w14:paraId="4B63EDF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B11525" w14:textId="4FEB31BE" w:rsidR="00105163" w:rsidRDefault="00105163" w:rsidP="00967152">
            <w:r>
              <w:t>Identifier</w:t>
            </w:r>
          </w:p>
        </w:tc>
        <w:tc>
          <w:tcPr>
            <w:tcW w:w="7119" w:type="dxa"/>
          </w:tcPr>
          <w:p w14:paraId="0E7AE438" w14:textId="77777777" w:rsidR="00105163" w:rsidRDefault="00105163" w:rsidP="00967152">
            <w:pPr>
              <w:cnfStyle w:val="000000100000" w:firstRow="0" w:lastRow="0" w:firstColumn="0" w:lastColumn="0" w:oddVBand="0" w:evenVBand="0" w:oddHBand="1" w:evenHBand="0" w:firstRowFirstColumn="0" w:firstRowLastColumn="0" w:lastRowFirstColumn="0" w:lastRowLastColumn="0"/>
            </w:pPr>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F6F81">
              <w:rPr>
                <w:rFonts w:ascii="Courier New" w:hAnsi="Courier New" w:cs="Courier New"/>
              </w:rPr>
              <w:t>[[</w:t>
            </w:r>
            <w:proofErr w:type="gramStart"/>
            <w:r w:rsidRPr="00DF6F81">
              <w:rPr>
                <w:rFonts w:ascii="Courier New" w:hAnsi="Courier New" w:cs="Courier New"/>
              </w:rPr>
              <w:t>trainer</w:t>
            </w:r>
            <w:proofErr w:type="gramEnd"/>
            <w:r w:rsidRPr="00DF6F81">
              <w:rPr>
                <w:rFonts w:ascii="Courier New" w:hAnsi="Courier New" w:cs="Courier New"/>
              </w:rPr>
              <w:t>]]</w:t>
            </w:r>
          </w:p>
          <w:p w14:paraId="7384DECA" w14:textId="7B99353E" w:rsidR="00105163" w:rsidRDefault="00105163" w:rsidP="00105163">
            <w:pPr>
              <w:cnfStyle w:val="000000100000" w:firstRow="0" w:lastRow="0" w:firstColumn="0" w:lastColumn="0" w:oddVBand="0" w:evenVBand="0" w:oddHBand="1" w:evenHBand="0" w:firstRowFirstColumn="0" w:firstRowLastColumn="0" w:lastRowFirstColumn="0" w:lastRowLastColumn="0"/>
            </w:pPr>
            <w:r>
              <w:t xml:space="preserve">This variable is then replaced </w:t>
            </w:r>
            <w:r w:rsidR="00A25213">
              <w:t>with the correct value defined in the certificate definition.</w:t>
            </w:r>
          </w:p>
        </w:tc>
      </w:tr>
      <w:tr w:rsidR="00105163" w14:paraId="6BA075E8"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pPr>
              <w:cnfStyle w:val="000000010000" w:firstRow="0" w:lastRow="0" w:firstColumn="0" w:lastColumn="0" w:oddVBand="0" w:evenVBand="0" w:oddHBand="0" w:evenHBand="1" w:firstRowFirstColumn="0" w:firstRowLastColumn="0" w:lastRowFirstColumn="0" w:lastRowLastColumn="0"/>
            </w:pPr>
            <w:r>
              <w:t>Maximum amount of characters a course administrator is allowed to enter.</w:t>
            </w:r>
          </w:p>
        </w:tc>
      </w:tr>
      <w:tr w:rsidR="00A25213" w14:paraId="34153B90"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8AD722" w14:textId="2D9AD68F" w:rsidR="00A25213" w:rsidRDefault="00A25213" w:rsidP="00967152">
            <w:r>
              <w:t>Mandatory</w:t>
            </w:r>
          </w:p>
        </w:tc>
        <w:tc>
          <w:tcPr>
            <w:tcW w:w="7119" w:type="dxa"/>
          </w:tcPr>
          <w:p w14:paraId="726BFEA7" w14:textId="2825FE39" w:rsidR="00A25213" w:rsidRDefault="00A25213" w:rsidP="00967152">
            <w:pPr>
              <w:cnfStyle w:val="000000100000" w:firstRow="0" w:lastRow="0" w:firstColumn="0" w:lastColumn="0" w:oddVBand="0" w:evenVBand="0" w:oddHBand="1" w:evenHBand="0" w:firstRowFirstColumn="0" w:firstRowLastColumn="0" w:lastRowFirstColumn="0" w:lastRowLastColumn="0"/>
            </w:pPr>
            <w:r>
              <w:t>If checked, it is mandatory to fill out this placeholder.</w:t>
            </w:r>
          </w:p>
        </w:tc>
      </w:tr>
      <w:tr w:rsidR="00A25213" w14:paraId="1DC34377"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D38411" w14:textId="66FFE95F" w:rsidR="00A25213" w:rsidRDefault="00A25213" w:rsidP="00967152">
            <w:r>
              <w:t>Editable in</w:t>
            </w:r>
          </w:p>
        </w:tc>
        <w:tc>
          <w:tcPr>
            <w:tcW w:w="7119" w:type="dxa"/>
          </w:tcPr>
          <w:p w14:paraId="247E5658" w14:textId="4A686212" w:rsidR="00A25213" w:rsidRDefault="00A25213" w:rsidP="00967152">
            <w:pPr>
              <w:cnfStyle w:val="000000010000" w:firstRow="0" w:lastRow="0" w:firstColumn="0" w:lastColumn="0" w:oddVBand="0" w:evenVBand="0" w:oddHBand="0" w:evenHBand="1" w:firstRowFirstColumn="0" w:firstRowLastColumn="0" w:lastRowFirstColumn="0" w:lastRowLastColumn="0"/>
            </w:pPr>
            <w:r>
              <w:t>Remove any checkboxes if the placeholder’s default value is not editable anymore.</w:t>
            </w:r>
          </w:p>
        </w:tc>
      </w:tr>
      <w:tr w:rsidR="00A25213" w14:paraId="7BCD4DA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E0B395" w14:textId="0E29244A" w:rsidR="00A25213" w:rsidRDefault="00A25213" w:rsidP="00967152">
            <w:r>
              <w:t>Label</w:t>
            </w:r>
          </w:p>
        </w:tc>
        <w:tc>
          <w:tcPr>
            <w:tcW w:w="7119" w:type="dxa"/>
          </w:tcPr>
          <w:p w14:paraId="04563F76" w14:textId="5B61E0E8" w:rsidR="00A25213" w:rsidRDefault="00A25213" w:rsidP="00967152">
            <w:pPr>
              <w:cnfStyle w:val="000000100000" w:firstRow="0" w:lastRow="0" w:firstColumn="0" w:lastColumn="0" w:oddVBand="0" w:evenVBand="0" w:oddHBand="1" w:evenHBand="0" w:firstRowFirstColumn="0" w:firstRowLastColumn="0" w:lastRowFirstColumn="0" w:lastRowLastColumn="0"/>
            </w:pPr>
            <w:r>
              <w:t>Label of this placeholder in the form.</w:t>
            </w:r>
          </w:p>
        </w:tc>
      </w:tr>
      <w:tr w:rsidR="00A25213" w14:paraId="725F42FE"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51A4B" w14:textId="4B9A047B" w:rsidR="00A25213" w:rsidRDefault="00A25213" w:rsidP="00967152">
            <w:r>
              <w:t>Default value</w:t>
            </w:r>
          </w:p>
        </w:tc>
        <w:tc>
          <w:tcPr>
            <w:tcW w:w="7119" w:type="dxa"/>
          </w:tcPr>
          <w:p w14:paraId="168E765B" w14:textId="695A19CD" w:rsidR="00A25213" w:rsidRDefault="00A25213" w:rsidP="00967152">
            <w:pPr>
              <w:cnfStyle w:val="000000010000" w:firstRow="0" w:lastRow="0" w:firstColumn="0" w:lastColumn="0" w:oddVBand="0" w:evenVBand="0" w:oddHBand="0" w:evenHBand="1" w:firstRowFirstColumn="0" w:firstRowLastColumn="0" w:lastRowFirstColumn="0" w:lastRowLastColumn="0"/>
            </w:pPr>
            <w:r>
              <w:t>Default value, pre-filled for the course administrator.</w:t>
            </w:r>
          </w:p>
        </w:tc>
      </w:tr>
    </w:tbl>
    <w:p w14:paraId="1895EBB5" w14:textId="77777777" w:rsidR="00105163" w:rsidRDefault="00105163" w:rsidP="00967152"/>
    <w:p w14:paraId="5A580E72" w14:textId="6F00D04B" w:rsidR="00A25213" w:rsidRDefault="002650A8" w:rsidP="00967152">
      <w:r>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683CA862" w14:textId="7A14A571" w:rsidR="00924D26" w:rsidRDefault="00924D26" w:rsidP="00924D26">
      <w:pPr>
        <w:pStyle w:val="berschrift3"/>
      </w:pPr>
      <w:bookmarkStart w:id="51" w:name="_Toc325113801"/>
      <w:r>
        <w:t>Signatures</w:t>
      </w:r>
      <w:bookmarkEnd w:id="51"/>
    </w:p>
    <w:p w14:paraId="03A9A353" w14:textId="0277BC7E" w:rsidR="00924D26" w:rsidRDefault="00EB0A70" w:rsidP="00924D26">
      <w:r>
        <w:t xml:space="preserve">This feature is mainly useful if your certificate should display a signature dynamically. The certificate type can hold multiple signatures. </w:t>
      </w:r>
      <w:r w:rsidR="00482994">
        <w:t xml:space="preserve">Signatures consist of a signature image, </w:t>
      </w:r>
      <w:proofErr w:type="spellStart"/>
      <w:r w:rsidR="00482994">
        <w:t>firstname</w:t>
      </w:r>
      <w:proofErr w:type="spellEnd"/>
      <w:r w:rsidR="00482994">
        <w:t xml:space="preserve"> and </w:t>
      </w:r>
      <w:proofErr w:type="spellStart"/>
      <w:r w:rsidR="00482994">
        <w:t>lastname</w:t>
      </w:r>
      <w:proofErr w:type="spellEnd"/>
      <w:r w:rsidR="00482994">
        <w:t xml:space="preserve"> of a person. </w:t>
      </w:r>
      <w:r>
        <w:t xml:space="preserve">When defining a </w:t>
      </w:r>
      <w:r w:rsidR="00482994">
        <w:t>certificate</w:t>
      </w:r>
      <w:r>
        <w:t>, you can choose the si</w:t>
      </w:r>
      <w:r w:rsidR="00482994">
        <w:t>gnature that should be used</w:t>
      </w:r>
      <w:r>
        <w:t>. If a signature is selected in the certificate definition, the following placeholders are submitted to the certificate template:</w:t>
      </w:r>
    </w:p>
    <w:p w14:paraId="0A054D09" w14:textId="7D0772C7" w:rsidR="00EB0A70" w:rsidRDefault="00EB0A70" w:rsidP="00EB0A70">
      <w:pPr>
        <w:pStyle w:val="Listenabsatz"/>
        <w:numPr>
          <w:ilvl w:val="0"/>
          <w:numId w:val="44"/>
        </w:numPr>
      </w:pPr>
      <w:r w:rsidRPr="00482994">
        <w:rPr>
          <w:rFonts w:ascii="Courier New" w:hAnsi="Courier New" w:cs="Courier New"/>
        </w:rPr>
        <w:t>[[SIGNATURE_FIRSTNAME]]</w:t>
      </w:r>
      <w:r>
        <w:t xml:space="preserve"> </w:t>
      </w:r>
      <w:proofErr w:type="spellStart"/>
      <w:r>
        <w:t>Firstname</w:t>
      </w:r>
      <w:proofErr w:type="spellEnd"/>
      <w:r>
        <w:t xml:space="preserve"> of the person</w:t>
      </w:r>
    </w:p>
    <w:p w14:paraId="5BA9A79F" w14:textId="0D9089E9" w:rsidR="00EB0A70" w:rsidRDefault="00EB0A70" w:rsidP="00EB0A70">
      <w:pPr>
        <w:pStyle w:val="Listenabsatz"/>
        <w:numPr>
          <w:ilvl w:val="0"/>
          <w:numId w:val="44"/>
        </w:numPr>
      </w:pPr>
      <w:r w:rsidRPr="00482994">
        <w:rPr>
          <w:rFonts w:ascii="Courier New" w:hAnsi="Courier New" w:cs="Courier New"/>
        </w:rPr>
        <w:t>[[SIGNATURE_LASTNAME]]</w:t>
      </w:r>
      <w:r>
        <w:t xml:space="preserve"> </w:t>
      </w:r>
      <w:proofErr w:type="spellStart"/>
      <w:r>
        <w:t>Lastname</w:t>
      </w:r>
      <w:proofErr w:type="spellEnd"/>
      <w:r>
        <w:t xml:space="preserve"> of the person</w:t>
      </w:r>
    </w:p>
    <w:p w14:paraId="21CB32E8" w14:textId="649FBD74" w:rsidR="00EB0A70" w:rsidRDefault="00EB0A70" w:rsidP="00EB0A70">
      <w:pPr>
        <w:pStyle w:val="Listenabsatz"/>
        <w:numPr>
          <w:ilvl w:val="0"/>
          <w:numId w:val="44"/>
        </w:numPr>
      </w:pPr>
      <w:r w:rsidRPr="00482994">
        <w:rPr>
          <w:rFonts w:ascii="Courier New" w:hAnsi="Courier New" w:cs="Courier New"/>
        </w:rPr>
        <w:t xml:space="preserve">[[SIGNATURE_NAME]] </w:t>
      </w:r>
      <w:r>
        <w:t xml:space="preserve">Combines first- and </w:t>
      </w:r>
      <w:proofErr w:type="spellStart"/>
      <w:r>
        <w:t>lastname</w:t>
      </w:r>
      <w:proofErr w:type="spellEnd"/>
    </w:p>
    <w:p w14:paraId="0B6CB671" w14:textId="5678FD53" w:rsidR="00EB0A70" w:rsidRDefault="00EB0A70" w:rsidP="00EB0A70">
      <w:pPr>
        <w:pStyle w:val="Listenabsatz"/>
        <w:numPr>
          <w:ilvl w:val="0"/>
          <w:numId w:val="44"/>
        </w:numPr>
      </w:pPr>
      <w:r w:rsidRPr="00482994">
        <w:rPr>
          <w:rFonts w:ascii="Courier New" w:hAnsi="Courier New" w:cs="Courier New"/>
        </w:rPr>
        <w:t>[[SIGNATURE_IMAGE]]</w:t>
      </w:r>
      <w:r>
        <w:t xml:space="preserve"> Path to the image (without </w:t>
      </w:r>
      <w:r w:rsidR="00482994">
        <w:t>file type suffix)</w:t>
      </w:r>
    </w:p>
    <w:p w14:paraId="17C19DED" w14:textId="420457BA" w:rsidR="00EB0A70" w:rsidRPr="00924D26" w:rsidRDefault="00EB0A70" w:rsidP="00EB0A70">
      <w:pPr>
        <w:pStyle w:val="Listenabsatz"/>
        <w:numPr>
          <w:ilvl w:val="0"/>
          <w:numId w:val="44"/>
        </w:numPr>
      </w:pPr>
      <w:r w:rsidRPr="00482994">
        <w:rPr>
          <w:rFonts w:ascii="Courier New" w:hAnsi="Courier New" w:cs="Courier New"/>
        </w:rPr>
        <w:t>[[SIGNATURE_IMAGE_SUFFIX]]</w:t>
      </w:r>
      <w:r>
        <w:t xml:space="preserve"> </w:t>
      </w:r>
      <w:r w:rsidR="00482994">
        <w:t xml:space="preserve">File type </w:t>
      </w:r>
      <w:r>
        <w:t>Suffix of the image</w:t>
      </w:r>
      <w:r w:rsidR="00482994">
        <w:t>, e.g. “jpg”, “</w:t>
      </w:r>
      <w:proofErr w:type="spellStart"/>
      <w:r w:rsidR="00482994">
        <w:t>svg</w:t>
      </w:r>
      <w:proofErr w:type="spellEnd"/>
      <w:r w:rsidR="00482994">
        <w:t>”, “</w:t>
      </w:r>
      <w:proofErr w:type="spellStart"/>
      <w:r w:rsidR="00482994">
        <w:t>png</w:t>
      </w:r>
      <w:proofErr w:type="spellEnd"/>
      <w:r w:rsidR="00482994">
        <w:t>”</w:t>
      </w:r>
    </w:p>
    <w:p w14:paraId="66F1E0D0" w14:textId="00E53914" w:rsidR="00924D26" w:rsidRPr="00924D26" w:rsidRDefault="00924D26" w:rsidP="00924D26">
      <w:r>
        <w:rPr>
          <w:noProof/>
          <w:lang w:val="de-DE" w:eastAsia="de-DE"/>
        </w:rPr>
        <w:lastRenderedPageBreak/>
        <w:drawing>
          <wp:inline distT="0" distB="0" distL="0" distR="0" wp14:anchorId="4EFB4CE4" wp14:editId="73CCECCA">
            <wp:extent cx="4320963" cy="2043051"/>
            <wp:effectExtent l="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963" cy="2043051"/>
                    </a:xfrm>
                    <a:prstGeom prst="rect">
                      <a:avLst/>
                    </a:prstGeom>
                    <a:noFill/>
                    <a:ln>
                      <a:noFill/>
                    </a:ln>
                  </pic:spPr>
                </pic:pic>
              </a:graphicData>
            </a:graphic>
          </wp:inline>
        </w:drawing>
      </w:r>
    </w:p>
    <w:p w14:paraId="4B200EC8" w14:textId="27E3DB62" w:rsidR="00235A06" w:rsidRDefault="00235A06" w:rsidP="00235A06">
      <w:pPr>
        <w:pStyle w:val="berschrift2"/>
      </w:pPr>
      <w:bookmarkStart w:id="52" w:name="_Toc280877340"/>
      <w:bookmarkStart w:id="53" w:name="_Toc280880980"/>
      <w:bookmarkStart w:id="54" w:name="_Toc325113802"/>
      <w:r>
        <w:t>Certificate definitions</w:t>
      </w:r>
      <w:bookmarkEnd w:id="52"/>
      <w:bookmarkEnd w:id="53"/>
      <w:bookmarkEnd w:id="54"/>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55" w:name="_Toc280877341"/>
      <w:bookmarkStart w:id="56" w:name="_Toc280880981"/>
      <w:bookmarkStart w:id="57" w:name="_Toc325113803"/>
      <w:r>
        <w:t>Configure certificate for a course</w:t>
      </w:r>
      <w:bookmarkEnd w:id="55"/>
      <w:bookmarkEnd w:id="56"/>
      <w:bookmarkEnd w:id="57"/>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58" w:name="_Toc280877342"/>
      <w:bookmarkStart w:id="59" w:name="_Toc280880982"/>
      <w:bookmarkStart w:id="60" w:name="_Toc325113804"/>
      <w:r>
        <w:t>Settings</w:t>
      </w:r>
      <w:bookmarkEnd w:id="58"/>
      <w:bookmarkEnd w:id="59"/>
      <w:bookmarkEnd w:id="60"/>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23362B08" w:rsidR="007558EB" w:rsidRDefault="007E758A" w:rsidP="00DB3CDB">
      <w:r>
        <w:rPr>
          <w:noProof/>
          <w:lang w:val="de-DE" w:eastAsia="de-DE"/>
        </w:rPr>
        <w:lastRenderedPageBreak/>
        <w:drawing>
          <wp:inline distT="0" distB="0" distL="0" distR="0" wp14:anchorId="45139F7C" wp14:editId="78429AF9">
            <wp:extent cx="5759450" cy="5061220"/>
            <wp:effectExtent l="0" t="0" r="6350" b="0"/>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061220"/>
                    </a:xfrm>
                    <a:prstGeom prst="rect">
                      <a:avLst/>
                    </a:prstGeom>
                    <a:noFill/>
                    <a:ln>
                      <a:noFill/>
                    </a:ln>
                  </pic:spPr>
                </pic:pic>
              </a:graphicData>
            </a:graphic>
          </wp:inline>
        </w:drawing>
      </w:r>
    </w:p>
    <w:p w14:paraId="2E40316D" w14:textId="2D430BB0" w:rsidR="007E758A" w:rsidRPr="00DB3CDB" w:rsidRDefault="007E758A" w:rsidP="00DB3CDB">
      <w:r w:rsidRPr="007E758A">
        <w:rPr>
          <w:b/>
        </w:rPr>
        <w:t>A note to the setting “Enable SCORM Timing”</w:t>
      </w:r>
      <w:r>
        <w:t>: ILIAS calculates the time a user is spending inside a course based on the time difference between two mouse clicks. SCORM modules calculate this time separately and more precise. If your certificate prints the spent time of a user and your course contains SCORM modules, consider enabling this setting. If activated, the plugin will use the calculations from a SCORM module instead of the ILIAS calculation.</w:t>
      </w:r>
    </w:p>
    <w:p w14:paraId="2764D5D8" w14:textId="0E30839A" w:rsidR="00DB3CDB" w:rsidRDefault="00DB3CDB" w:rsidP="007558EB">
      <w:pPr>
        <w:pStyle w:val="berschrift3"/>
      </w:pPr>
      <w:bookmarkStart w:id="61" w:name="_Toc280877343"/>
      <w:bookmarkStart w:id="62" w:name="_Toc280880983"/>
      <w:bookmarkStart w:id="63" w:name="_Toc325113805"/>
      <w:r>
        <w:t>Placeholders</w:t>
      </w:r>
      <w:bookmarkEnd w:id="61"/>
      <w:bookmarkEnd w:id="62"/>
      <w:bookmarkEnd w:id="63"/>
    </w:p>
    <w:p w14:paraId="51257D45" w14:textId="77ED14D8" w:rsidR="007558EB" w:rsidRDefault="007558EB" w:rsidP="007558EB">
      <w:r>
        <w:t>If the certificate type has custom placeholders</w:t>
      </w:r>
      <w:r w:rsidR="00740ABC">
        <w:t xml:space="preserve"> or signatures</w:t>
      </w:r>
      <w:r>
        <w:t xml:space="preserve"> defined, they are now fillable by a course administrator. Again, it depends if the placeholder is marked as “editable” for the course object.</w:t>
      </w:r>
    </w:p>
    <w:p w14:paraId="489CA3FB" w14:textId="5D458ED0" w:rsidR="007558EB" w:rsidRDefault="007558EB" w:rsidP="007558EB">
      <w:r>
        <w:t xml:space="preserve">By clicking on “Save &amp; Preview”, a sample certificate is generated containing the real placeholder data. User related data such as name, address, etc. is </w:t>
      </w:r>
      <w:r w:rsidR="00740ABC">
        <w:t xml:space="preserve">printed </w:t>
      </w:r>
      <w:proofErr w:type="spellStart"/>
      <w:r>
        <w:t>anonymized</w:t>
      </w:r>
      <w:proofErr w:type="spellEnd"/>
      <w:r>
        <w:t>.</w:t>
      </w:r>
    </w:p>
    <w:p w14:paraId="5084B494" w14:textId="754CBDB4" w:rsidR="00740ABC" w:rsidRDefault="00740ABC" w:rsidP="007558EB">
      <w:r>
        <w:lastRenderedPageBreak/>
        <w:t>If the certificate type offers signatures, the desired signature can be selected below the placeholders. If selected, additional placeholders are passed to the certificate template (see section “3.2.5 Signatures” for further information)</w:t>
      </w:r>
    </w:p>
    <w:p w14:paraId="3014937F" w14:textId="7B825452" w:rsidR="007558EB" w:rsidRPr="007558EB" w:rsidRDefault="007558EB" w:rsidP="007558EB">
      <w:r>
        <w:rPr>
          <w:noProof/>
          <w:lang w:val="de-DE" w:eastAsia="de-DE"/>
        </w:rPr>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64" w:name="_Toc280877344"/>
      <w:bookmarkStart w:id="65" w:name="_Toc280880984"/>
      <w:bookmarkStart w:id="66" w:name="_Toc325113806"/>
      <w:r>
        <w:t>Show certificates</w:t>
      </w:r>
      <w:bookmarkEnd w:id="64"/>
      <w:bookmarkEnd w:id="65"/>
      <w:bookmarkEnd w:id="66"/>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67" w:name="_Toc280877345"/>
      <w:bookmarkStart w:id="68" w:name="_Toc280880985"/>
      <w:bookmarkStart w:id="69" w:name="_Toc325113807"/>
      <w:r>
        <w:t>Print new version of a certificate</w:t>
      </w:r>
      <w:bookmarkEnd w:id="67"/>
      <w:bookmarkEnd w:id="68"/>
      <w:bookmarkEnd w:id="69"/>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25F7537B" w:rsidR="005C69F3" w:rsidRDefault="005C69F3" w:rsidP="005C69F3">
      <w:pPr>
        <w:pStyle w:val="Listenabsatz"/>
        <w:numPr>
          <w:ilvl w:val="0"/>
          <w:numId w:val="42"/>
        </w:numPr>
      </w:pPr>
      <w:r>
        <w:lastRenderedPageBreak/>
        <w:t xml:space="preserve">Remove the “passed” checkbox in the </w:t>
      </w:r>
      <w:r w:rsidR="00B36610">
        <w:t>member’s</w:t>
      </w:r>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70" w:name="_Toc280877346"/>
      <w:bookmarkStart w:id="71" w:name="_Toc280880986"/>
      <w:bookmarkStart w:id="72" w:name="_Toc325113808"/>
      <w:r>
        <w:t>Global certificate administration</w:t>
      </w:r>
      <w:bookmarkEnd w:id="70"/>
      <w:bookmarkEnd w:id="71"/>
      <w:bookmarkEnd w:id="72"/>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w:t>
      </w:r>
      <w:proofErr w:type="spellStart"/>
      <w:r>
        <w:t>CtrlMainMenu</w:t>
      </w:r>
      <w:proofErr w:type="spellEnd"/>
      <w:r>
        <w:t xml:space="preserve">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FarbigesRaster-Akzent2"/>
        <w:tblW w:w="0" w:type="auto"/>
        <w:tblLook w:val="04A0" w:firstRow="1" w:lastRow="0" w:firstColumn="1" w:lastColumn="0" w:noHBand="0" w:noVBand="1"/>
      </w:tblPr>
      <w:tblGrid>
        <w:gridCol w:w="2093"/>
        <w:gridCol w:w="7119"/>
      </w:tblGrid>
      <w:tr w:rsidR="002170CC" w14:paraId="6058912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4D5090" w14:textId="37D661CF" w:rsidR="002170CC" w:rsidRPr="002170CC" w:rsidRDefault="002170CC" w:rsidP="00D75341">
            <w:pPr>
              <w:rPr>
                <w:b w:val="0"/>
              </w:rPr>
            </w:pPr>
            <w:r w:rsidRPr="002170CC">
              <w:t>Filter</w:t>
            </w:r>
          </w:p>
        </w:tc>
        <w:tc>
          <w:tcPr>
            <w:tcW w:w="7119" w:type="dxa"/>
          </w:tcPr>
          <w:p w14:paraId="03188FFD" w14:textId="367300B1" w:rsidR="002170CC" w:rsidRPr="002170CC" w:rsidRDefault="002170CC" w:rsidP="00D75341">
            <w:pPr>
              <w:cnfStyle w:val="100000000000" w:firstRow="1" w:lastRow="0" w:firstColumn="0" w:lastColumn="0" w:oddVBand="0" w:evenVBand="0" w:oddHBand="0" w:evenHBand="0" w:firstRowFirstColumn="0" w:firstRowLastColumn="0" w:lastRowFirstColumn="0" w:lastRowLastColumn="0"/>
              <w:rPr>
                <w:b w:val="0"/>
              </w:rPr>
            </w:pPr>
            <w:r w:rsidRPr="002170CC">
              <w:t>Description</w:t>
            </w:r>
          </w:p>
        </w:tc>
      </w:tr>
      <w:tr w:rsidR="002170CC" w14:paraId="32BBFFD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pPr>
              <w:cnfStyle w:val="000000100000" w:firstRow="0" w:lastRow="0" w:firstColumn="0" w:lastColumn="0" w:oddVBand="0" w:evenVBand="0" w:oddHBand="1" w:evenHBand="0" w:firstRowFirstColumn="0" w:firstRowLastColumn="0" w:lastRowFirstColumn="0" w:lastRowLastColumn="0"/>
            </w:pPr>
            <w:r>
              <w:t>This is a unique ID of the certificate. If printed on the PDF, you can find a certificate by this ID and check if it corresponds to the correct person.</w:t>
            </w:r>
          </w:p>
        </w:tc>
      </w:tr>
      <w:tr w:rsidR="002170CC" w14:paraId="32EA59D1"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pPr>
              <w:cnfStyle w:val="000000010000" w:firstRow="0" w:lastRow="0" w:firstColumn="0" w:lastColumn="0" w:oddVBand="0" w:evenVBand="0" w:oddHBand="0" w:evenHBand="1" w:firstRowFirstColumn="0" w:firstRowLastColumn="0" w:lastRowFirstColumn="0" w:lastRowLastColumn="0"/>
            </w:pPr>
            <w:r>
              <w:t>First- and Last name of the certificate owner</w:t>
            </w:r>
          </w:p>
        </w:tc>
      </w:tr>
      <w:tr w:rsidR="002170CC" w14:paraId="4647495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846FE7" w14:textId="78074D7E" w:rsidR="002170CC" w:rsidRDefault="002170CC" w:rsidP="00D75341">
            <w:r>
              <w:t>Course title</w:t>
            </w:r>
          </w:p>
        </w:tc>
        <w:tc>
          <w:tcPr>
            <w:tcW w:w="7119" w:type="dxa"/>
          </w:tcPr>
          <w:p w14:paraId="6AC5EDF9" w14:textId="4B34CB04" w:rsidR="002170CC" w:rsidRDefault="002170CC" w:rsidP="00D75341">
            <w:pPr>
              <w:cnfStyle w:val="000000100000" w:firstRow="0" w:lastRow="0" w:firstColumn="0" w:lastColumn="0" w:oddVBand="0" w:evenVBand="0" w:oddHBand="1" w:evenHBand="0" w:firstRowFirstColumn="0" w:firstRowLastColumn="0" w:lastRowFirstColumn="0" w:lastRowLastColumn="0"/>
            </w:pPr>
            <w:r>
              <w:t>Title of the course in ILIAS where the certificate belongs to</w:t>
            </w:r>
          </w:p>
        </w:tc>
      </w:tr>
      <w:tr w:rsidR="005C69F3" w14:paraId="5DF7E9C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pPr>
              <w:cnfStyle w:val="000000010000" w:firstRow="0" w:lastRow="0" w:firstColumn="0" w:lastColumn="0" w:oddVBand="0" w:evenVBand="0" w:oddHBand="0" w:evenHBand="1" w:firstRowFirstColumn="0" w:firstRowLastColumn="0" w:lastRowFirstColumn="0" w:lastRowLastColumn="0"/>
            </w:pPr>
            <w:r>
              <w:t>Filter results depending on the validity date of the certificates</w:t>
            </w:r>
          </w:p>
        </w:tc>
      </w:tr>
      <w:tr w:rsidR="005C69F3" w14:paraId="325CD78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pPr>
              <w:cnfStyle w:val="000000100000" w:firstRow="0" w:lastRow="0" w:firstColumn="0" w:lastColumn="0" w:oddVBand="0" w:evenVBand="0" w:oddHBand="1" w:evenHBand="0" w:firstRowFirstColumn="0" w:firstRowLastColumn="0" w:lastRowFirstColumn="0" w:lastRowLastColumn="0"/>
            </w:pPr>
            <w:r>
              <w:t>If your installation contains multiple certificate types, you can display only certificates with the given type</w:t>
            </w:r>
          </w:p>
        </w:tc>
      </w:tr>
      <w:tr w:rsidR="005C69F3" w14:paraId="4248F6ED"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pPr>
              <w:cnfStyle w:val="000000010000" w:firstRow="0" w:lastRow="0" w:firstColumn="0" w:lastColumn="0" w:oddVBand="0" w:evenVBand="0" w:oddHBand="0" w:evenHBand="1" w:firstRowFirstColumn="0" w:firstRowLastColumn="0" w:lastRowFirstColumn="0" w:lastRowLastColumn="0"/>
            </w:pPr>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1C4A4DCF" w14:textId="1B55C7A8" w:rsidR="00B36610" w:rsidRDefault="00B36610" w:rsidP="00B36610">
      <w:pPr>
        <w:pStyle w:val="berschrift3"/>
      </w:pPr>
      <w:bookmarkStart w:id="73" w:name="_Toc325113809"/>
      <w:r>
        <w:t xml:space="preserve">Call </w:t>
      </w:r>
      <w:r w:rsidR="0066734E">
        <w:t>b</w:t>
      </w:r>
      <w:r>
        <w:t>ack a certificate</w:t>
      </w:r>
      <w:bookmarkEnd w:id="73"/>
    </w:p>
    <w:p w14:paraId="10EA4FF3" w14:textId="2A2595D3" w:rsidR="0066734E" w:rsidRPr="00B36610" w:rsidRDefault="00710F33" w:rsidP="00B36610">
      <w:r>
        <w:t>A</w:t>
      </w:r>
      <w:r w:rsidR="007E72A4">
        <w:t>n</w:t>
      </w:r>
      <w:r>
        <w:t xml:space="preserve"> administrator has the possibilit</w:t>
      </w:r>
      <w:r w:rsidR="007E72A4">
        <w:t>y to “call back” a certificate, if the certificate was genera</w:t>
      </w:r>
      <w:r w:rsidR="0066734E">
        <w:t>ted by mistake. A called back certificate is no longer downloadable by a user or administrator. Additionally, an e-mail address can be configured in the plugin configuration. Whenever a certificate is called back, a notification is sent.</w:t>
      </w:r>
    </w:p>
    <w:p w14:paraId="03B75AB7" w14:textId="5D41E49A" w:rsidR="004B07E8" w:rsidRDefault="004B07E8" w:rsidP="004B07E8">
      <w:pPr>
        <w:pStyle w:val="berschrift2"/>
      </w:pPr>
      <w:bookmarkStart w:id="74" w:name="_Toc280877347"/>
      <w:bookmarkStart w:id="75" w:name="_Toc280880987"/>
      <w:bookmarkStart w:id="76" w:name="_Toc325113810"/>
      <w:r>
        <w:t>Overview of received certificates for users</w:t>
      </w:r>
      <w:bookmarkEnd w:id="74"/>
      <w:bookmarkEnd w:id="75"/>
      <w:bookmarkEnd w:id="76"/>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p w14:paraId="70ED980C" w14:textId="77777777" w:rsidR="009279B7" w:rsidRDefault="009279B7" w:rsidP="009279B7">
      <w:pPr>
        <w:pStyle w:val="berschrift2"/>
      </w:pPr>
      <w:bookmarkStart w:id="77" w:name="_Toc325113811"/>
      <w:r>
        <w:lastRenderedPageBreak/>
        <w:t>Meaning of different certificate status</w:t>
      </w:r>
      <w:bookmarkEnd w:id="77"/>
    </w:p>
    <w:p w14:paraId="65EEE9BC" w14:textId="77777777" w:rsidR="009279B7" w:rsidRDefault="009279B7" w:rsidP="009279B7">
      <w:r>
        <w:t>A certificate object can have one of the following statuses:</w:t>
      </w:r>
    </w:p>
    <w:tbl>
      <w:tblPr>
        <w:tblStyle w:val="FarbigesRaster-Akzent2"/>
        <w:tblW w:w="0" w:type="auto"/>
        <w:tblLook w:val="04A0" w:firstRow="1" w:lastRow="0" w:firstColumn="1" w:lastColumn="0" w:noHBand="0" w:noVBand="1"/>
      </w:tblPr>
      <w:tblGrid>
        <w:gridCol w:w="1526"/>
        <w:gridCol w:w="7684"/>
      </w:tblGrid>
      <w:tr w:rsidR="009279B7" w14:paraId="63A713B6" w14:textId="77777777" w:rsidTr="006D7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989C85C" w14:textId="77777777" w:rsidR="009279B7" w:rsidRDefault="009279B7" w:rsidP="006D7CAB">
            <w:r>
              <w:t>Status</w:t>
            </w:r>
          </w:p>
        </w:tc>
        <w:tc>
          <w:tcPr>
            <w:tcW w:w="7684" w:type="dxa"/>
          </w:tcPr>
          <w:p w14:paraId="55D83CF3" w14:textId="77777777" w:rsidR="009279B7" w:rsidRDefault="009279B7" w:rsidP="006D7CAB">
            <w:pPr>
              <w:cnfStyle w:val="100000000000" w:firstRow="1" w:lastRow="0" w:firstColumn="0" w:lastColumn="0" w:oddVBand="0" w:evenVBand="0" w:oddHBand="0" w:evenHBand="0" w:firstRowFirstColumn="0" w:firstRowLastColumn="0" w:lastRowFirstColumn="0" w:lastRowLastColumn="0"/>
            </w:pPr>
            <w:r>
              <w:t>Description</w:t>
            </w:r>
          </w:p>
        </w:tc>
      </w:tr>
      <w:tr w:rsidR="009279B7" w14:paraId="1C1105EC" w14:textId="77777777" w:rsidTr="006D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BAC1A5D" w14:textId="77777777" w:rsidR="009279B7" w:rsidRDefault="009279B7" w:rsidP="006D7CAB">
            <w:r>
              <w:t>DRAFT</w:t>
            </w:r>
          </w:p>
        </w:tc>
        <w:tc>
          <w:tcPr>
            <w:tcW w:w="7684" w:type="dxa"/>
          </w:tcPr>
          <w:p w14:paraId="347C352E" w14:textId="77777777" w:rsidR="009279B7" w:rsidRDefault="009279B7" w:rsidP="006D7CAB">
            <w:pPr>
              <w:cnfStyle w:val="000000100000" w:firstRow="0" w:lastRow="0" w:firstColumn="0" w:lastColumn="0" w:oddVBand="0" w:evenVBand="0" w:oddHBand="1" w:evenHBand="0" w:firstRowFirstColumn="0" w:firstRowLastColumn="0" w:lastRowFirstColumn="0" w:lastRowLastColumn="0"/>
            </w:pPr>
            <w:r>
              <w:t xml:space="preserve">Initial status when the user has passed a course and a certificate is generated. Certificates with the DRAFT status are not picked up by the </w:t>
            </w:r>
            <w:proofErr w:type="spellStart"/>
            <w:r>
              <w:t>cronjob</w:t>
            </w:r>
            <w:proofErr w:type="spellEnd"/>
            <w:r>
              <w:t xml:space="preserve"> to generate a PDF file. The next possible status (NEW) will be set by the </w:t>
            </w:r>
            <w:proofErr w:type="spellStart"/>
            <w:r>
              <w:t>cronjob</w:t>
            </w:r>
            <w:proofErr w:type="spellEnd"/>
            <w:r>
              <w:t xml:space="preserve"> according to the plugin configuration setting “Time Range Certificate PDF Generation”.</w:t>
            </w:r>
          </w:p>
        </w:tc>
      </w:tr>
      <w:tr w:rsidR="009279B7" w14:paraId="7FB60296" w14:textId="77777777" w:rsidTr="006D7C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41CEAE7" w14:textId="77777777" w:rsidR="009279B7" w:rsidRDefault="009279B7" w:rsidP="006D7CAB">
            <w:r>
              <w:t>NEW</w:t>
            </w:r>
          </w:p>
        </w:tc>
        <w:tc>
          <w:tcPr>
            <w:tcW w:w="7684" w:type="dxa"/>
          </w:tcPr>
          <w:p w14:paraId="746C7449" w14:textId="77777777" w:rsidR="009279B7" w:rsidRDefault="009279B7" w:rsidP="006D7CAB">
            <w:pPr>
              <w:cnfStyle w:val="000000010000" w:firstRow="0" w:lastRow="0" w:firstColumn="0" w:lastColumn="0" w:oddVBand="0" w:evenVBand="0" w:oddHBand="0" w:evenHBand="1" w:firstRowFirstColumn="0" w:firstRowLastColumn="0" w:lastRowFirstColumn="0" w:lastRowLastColumn="0"/>
            </w:pPr>
            <w:r>
              <w:t xml:space="preserve">Certificates with the status NEW are picked up by the </w:t>
            </w:r>
            <w:proofErr w:type="spellStart"/>
            <w:r>
              <w:t>cronjob</w:t>
            </w:r>
            <w:proofErr w:type="spellEnd"/>
            <w:r>
              <w:t>, which will try to generate a PDF file.</w:t>
            </w:r>
          </w:p>
        </w:tc>
      </w:tr>
      <w:tr w:rsidR="009279B7" w14:paraId="258CA3E8" w14:textId="77777777" w:rsidTr="006D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48E2E41" w14:textId="77777777" w:rsidR="009279B7" w:rsidRDefault="009279B7" w:rsidP="006D7CAB">
            <w:r>
              <w:t>WORKING</w:t>
            </w:r>
          </w:p>
        </w:tc>
        <w:tc>
          <w:tcPr>
            <w:tcW w:w="7684" w:type="dxa"/>
          </w:tcPr>
          <w:p w14:paraId="5D912D88" w14:textId="77777777" w:rsidR="009279B7" w:rsidRDefault="009279B7" w:rsidP="006D7CAB">
            <w:pPr>
              <w:cnfStyle w:val="000000100000" w:firstRow="0" w:lastRow="0" w:firstColumn="0" w:lastColumn="0" w:oddVBand="0" w:evenVBand="0" w:oddHBand="1" w:evenHBand="0" w:firstRowFirstColumn="0" w:firstRowLastColumn="0" w:lastRowFirstColumn="0" w:lastRowLastColumn="0"/>
            </w:pPr>
            <w:r>
              <w:t>This status is applied if the certificate is currently being processed (PDF generation is in progress).</w:t>
            </w:r>
          </w:p>
        </w:tc>
      </w:tr>
      <w:tr w:rsidR="009279B7" w14:paraId="3AF7D336" w14:textId="77777777" w:rsidTr="006D7C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F78CB88" w14:textId="77777777" w:rsidR="009279B7" w:rsidRDefault="009279B7" w:rsidP="006D7CAB">
            <w:r>
              <w:t>PROCESSED</w:t>
            </w:r>
          </w:p>
        </w:tc>
        <w:tc>
          <w:tcPr>
            <w:tcW w:w="7684" w:type="dxa"/>
          </w:tcPr>
          <w:p w14:paraId="7824E87C" w14:textId="77777777" w:rsidR="009279B7" w:rsidRDefault="009279B7" w:rsidP="006D7CAB">
            <w:pPr>
              <w:cnfStyle w:val="000000010000" w:firstRow="0" w:lastRow="0" w:firstColumn="0" w:lastColumn="0" w:oddVBand="0" w:evenVBand="0" w:oddHBand="0" w:evenHBand="1" w:firstRowFirstColumn="0" w:firstRowLastColumn="0" w:lastRowFirstColumn="0" w:lastRowLastColumn="0"/>
            </w:pPr>
            <w:r>
              <w:t>The PDF generation was successful and a PDF file does exist. Certificates with this status are also downloadable via the user interface.</w:t>
            </w:r>
          </w:p>
        </w:tc>
      </w:tr>
      <w:tr w:rsidR="009279B7" w14:paraId="31F2FC92" w14:textId="77777777" w:rsidTr="006D7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06E8353" w14:textId="77777777" w:rsidR="009279B7" w:rsidRDefault="009279B7" w:rsidP="006D7CAB">
            <w:r>
              <w:t>FAILED</w:t>
            </w:r>
          </w:p>
        </w:tc>
        <w:tc>
          <w:tcPr>
            <w:tcW w:w="7684" w:type="dxa"/>
          </w:tcPr>
          <w:p w14:paraId="3AB0F6A5" w14:textId="77777777" w:rsidR="009279B7" w:rsidRDefault="009279B7" w:rsidP="006D7CAB">
            <w:pPr>
              <w:cnfStyle w:val="000000100000" w:firstRow="0" w:lastRow="0" w:firstColumn="0" w:lastColumn="0" w:oddVBand="0" w:evenVBand="0" w:oddHBand="1" w:evenHBand="0" w:firstRowFirstColumn="0" w:firstRowLastColumn="0" w:lastRowFirstColumn="0" w:lastRowLastColumn="0"/>
            </w:pPr>
            <w:r>
              <w:t>The system failed to generate the PDF file due to any errors.</w:t>
            </w:r>
          </w:p>
        </w:tc>
      </w:tr>
      <w:tr w:rsidR="009279B7" w14:paraId="1F9551B5" w14:textId="77777777" w:rsidTr="006D7C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D044B4" w14:textId="77777777" w:rsidR="009279B7" w:rsidRDefault="009279B7" w:rsidP="006D7CAB">
            <w:r>
              <w:t>CALLED BACK</w:t>
            </w:r>
          </w:p>
        </w:tc>
        <w:tc>
          <w:tcPr>
            <w:tcW w:w="7684" w:type="dxa"/>
          </w:tcPr>
          <w:p w14:paraId="3DE89B29" w14:textId="77777777" w:rsidR="009279B7" w:rsidRDefault="009279B7" w:rsidP="006D7CAB">
            <w:pPr>
              <w:cnfStyle w:val="000000010000" w:firstRow="0" w:lastRow="0" w:firstColumn="0" w:lastColumn="0" w:oddVBand="0" w:evenVBand="0" w:oddHBand="0" w:evenHBand="1" w:firstRowFirstColumn="0" w:firstRowLastColumn="0" w:lastRowFirstColumn="0" w:lastRowLastColumn="0"/>
            </w:pPr>
            <w:r>
              <w:t>A certificate administrator can apply this status if a certificate was created by mistake. Any certificate with a CALLED BACK status is no longer downloadable (and can therefore be seen as “invalid”)</w:t>
            </w:r>
          </w:p>
        </w:tc>
      </w:tr>
    </w:tbl>
    <w:p w14:paraId="2FF54F3D" w14:textId="77777777" w:rsidR="009279B7" w:rsidRPr="006B5F32" w:rsidRDefault="009279B7" w:rsidP="006B5F32"/>
    <w:sectPr w:rsidR="009279B7" w:rsidRPr="006B5F32" w:rsidSect="00CD65E9">
      <w:headerReference w:type="default" r:id="rId36"/>
      <w:footerReference w:type="default" r:id="rId37"/>
      <w:headerReference w:type="first" r:id="rId38"/>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8C1E5F" w:rsidRDefault="008C1E5F" w:rsidP="000755D9">
      <w:pPr>
        <w:spacing w:after="0" w:line="240" w:lineRule="auto"/>
      </w:pPr>
      <w:r>
        <w:separator/>
      </w:r>
    </w:p>
  </w:endnote>
  <w:endnote w:type="continuationSeparator" w:id="0">
    <w:p w14:paraId="759F83FA" w14:textId="77777777" w:rsidR="008C1E5F" w:rsidRDefault="008C1E5F"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2E510AA6" w:rsidR="008C1E5F" w:rsidRPr="009B4D53" w:rsidRDefault="008C1E5F" w:rsidP="009B4D53">
    <w:pPr>
      <w:pStyle w:val="Fuzeile"/>
      <w:rPr>
        <w:rFonts w:cs="Helvetica"/>
        <w:sz w:val="15"/>
        <w:szCs w:val="15"/>
      </w:rPr>
    </w:pPr>
    <w:r>
      <w:rPr>
        <w:rFonts w:cs="Helvetica"/>
        <w:sz w:val="15"/>
        <w:szCs w:val="15"/>
      </w:rPr>
      <w:t>Documentation</w:t>
    </w:r>
    <w:r w:rsidRPr="009F46F8">
      <w:rPr>
        <w:rFonts w:cs="Helvetica"/>
        <w:sz w:val="15"/>
        <w:szCs w:val="15"/>
      </w:rPr>
      <w:t>.docx</w:t>
    </w:r>
    <w:r w:rsidRPr="009B4D53">
      <w:rPr>
        <w:rFonts w:cs="Helvetica"/>
        <w:sz w:val="15"/>
        <w:szCs w:val="15"/>
      </w:rPr>
      <w:tab/>
    </w:r>
    <w:proofErr w:type="spellStart"/>
    <w:r>
      <w:rPr>
        <w:rFonts w:cs="Helvetica"/>
        <w:sz w:val="15"/>
        <w:szCs w:val="15"/>
      </w:rPr>
      <w:t>Letzte</w:t>
    </w:r>
    <w:proofErr w:type="spellEnd"/>
    <w:r>
      <w:rPr>
        <w:rFonts w:cs="Helvetica"/>
        <w:sz w:val="15"/>
        <w:szCs w:val="15"/>
      </w:rPr>
      <w:t xml:space="preserve"> </w:t>
    </w:r>
    <w:proofErr w:type="spellStart"/>
    <w:r>
      <w:rPr>
        <w:rFonts w:cs="Helvetica"/>
        <w:sz w:val="15"/>
        <w:szCs w:val="15"/>
      </w:rPr>
      <w:t>Freigabe</w:t>
    </w:r>
    <w:proofErr w:type="spellEnd"/>
    <w:r>
      <w:rPr>
        <w:rFonts w:cs="Helvetica"/>
        <w:sz w:val="15"/>
        <w:szCs w:val="15"/>
      </w:rPr>
      <w:t xml:space="preserve">: </w:t>
    </w:r>
    <w:r w:rsidR="009279B7">
      <w:rPr>
        <w:rFonts w:cs="Helvetica"/>
        <w:sz w:val="15"/>
        <w:szCs w:val="15"/>
      </w:rPr>
      <w:t>17</w:t>
    </w:r>
    <w:r>
      <w:rPr>
        <w:rFonts w:cs="Helvetica"/>
        <w:sz w:val="15"/>
        <w:szCs w:val="15"/>
      </w:rPr>
      <w:t>.</w:t>
    </w:r>
    <w:r w:rsidR="009279B7">
      <w:rPr>
        <w:rFonts w:cs="Helvetica"/>
        <w:sz w:val="15"/>
        <w:szCs w:val="15"/>
      </w:rPr>
      <w:t>05</w:t>
    </w:r>
    <w:r>
      <w:rPr>
        <w:rFonts w:cs="Helvetica"/>
        <w:sz w:val="15"/>
        <w:szCs w:val="15"/>
      </w:rPr>
      <w:t>.2015</w:t>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B01F3E">
      <w:rPr>
        <w:rFonts w:cs="Helvetica"/>
        <w:noProof/>
        <w:sz w:val="15"/>
        <w:szCs w:val="15"/>
      </w:rPr>
      <w:t>2</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B01F3E">
      <w:rPr>
        <w:rFonts w:cs="Helvetica"/>
        <w:noProof/>
        <w:sz w:val="15"/>
        <w:szCs w:val="15"/>
      </w:rPr>
      <w:t>27</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8C1E5F" w:rsidRDefault="008C1E5F" w:rsidP="000755D9">
      <w:pPr>
        <w:spacing w:after="0" w:line="240" w:lineRule="auto"/>
      </w:pPr>
      <w:r>
        <w:separator/>
      </w:r>
    </w:p>
  </w:footnote>
  <w:footnote w:type="continuationSeparator" w:id="0">
    <w:p w14:paraId="7BAE2C88" w14:textId="77777777" w:rsidR="008C1E5F" w:rsidRDefault="008C1E5F"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8C1E5F" w:rsidRPr="00AD644C" w:rsidRDefault="008C1E5F"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r>
      <w:rPr>
        <w:color w:val="434E59"/>
        <w:sz w:val="15"/>
        <w:szCs w:val="15"/>
      </w:rPr>
      <w:t>asse</w:t>
    </w:r>
    <w:proofErr w:type="spellEnd"/>
    <w:r w:rsidRPr="00200876">
      <w:rPr>
        <w:color w:val="434E59"/>
        <w:sz w:val="15"/>
        <w:szCs w:val="15"/>
      </w:rPr>
      <w:t xml:space="preserve"> </w:t>
    </w:r>
    <w:r>
      <w:rPr>
        <w:color w:val="434E59"/>
        <w:sz w:val="15"/>
        <w:szCs w:val="15"/>
        <w:lang w:val="de-DE"/>
      </w:rPr>
      <w:t>72</w:t>
    </w:r>
  </w:p>
  <w:p w14:paraId="0E02DF11" w14:textId="77777777" w:rsidR="008C1E5F" w:rsidRPr="00AD644C" w:rsidRDefault="008C1E5F"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8C1E5F" w:rsidRPr="00AD644C" w:rsidRDefault="008C1E5F"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8C1E5F" w:rsidRPr="00AD644C" w:rsidRDefault="008C1E5F"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8C1E5F" w:rsidRDefault="008C1E5F"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8C1E5F" w:rsidRPr="00CA43F2" w:rsidRDefault="008C1E5F"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8C1E5F" w:rsidRPr="00AD644C" w:rsidRDefault="008C1E5F"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proofErr w:type="spellEnd"/>
    <w:r w:rsidRPr="00200876">
      <w:rPr>
        <w:color w:val="434E59"/>
        <w:sz w:val="15"/>
        <w:szCs w:val="15"/>
      </w:rPr>
      <w:t xml:space="preserve">. </w:t>
    </w:r>
    <w:r w:rsidRPr="00AD644C">
      <w:rPr>
        <w:color w:val="434E59"/>
        <w:sz w:val="15"/>
        <w:szCs w:val="15"/>
        <w:lang w:val="de-DE"/>
      </w:rPr>
      <w:t>47</w:t>
    </w:r>
  </w:p>
  <w:p w14:paraId="61CDC19A" w14:textId="77777777" w:rsidR="008C1E5F" w:rsidRPr="00AD644C" w:rsidRDefault="008C1E5F"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8C1E5F" w:rsidRPr="00AD644C" w:rsidRDefault="008C1E5F"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8C1E5F" w:rsidRPr="00AD644C" w:rsidRDefault="008C1E5F"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8C1E5F" w:rsidRPr="00AD644C" w:rsidRDefault="008C1E5F"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8C1E5F" w:rsidRDefault="008C1E5F" w:rsidP="00AD644C">
    <w:pPr>
      <w:pStyle w:val="Kopfzeile"/>
      <w:tabs>
        <w:tab w:val="clear" w:pos="4536"/>
        <w:tab w:val="left" w:pos="3402"/>
      </w:tabs>
      <w:jc w:val="right"/>
    </w:pPr>
    <w:r w:rsidRPr="00AD644C">
      <w:rPr>
        <w:lang w:val="de-DE"/>
      </w:rPr>
      <w:tab/>
    </w:r>
    <w:r w:rsidRPr="00AD644C">
      <w:rPr>
        <w:lang w:val="de-DE"/>
      </w:rPr>
      <w:tab/>
    </w:r>
  </w:p>
  <w:p w14:paraId="7D2F558E" w14:textId="77777777" w:rsidR="008C1E5F" w:rsidRDefault="008C1E5F">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42D7C"/>
    <w:multiLevelType w:val="hybridMultilevel"/>
    <w:tmpl w:val="74BCA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1">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0"/>
  </w:num>
  <w:num w:numId="2">
    <w:abstractNumId w:val="20"/>
  </w:num>
  <w:num w:numId="3">
    <w:abstractNumId w:val="25"/>
  </w:num>
  <w:num w:numId="4">
    <w:abstractNumId w:val="19"/>
  </w:num>
  <w:num w:numId="5">
    <w:abstractNumId w:val="38"/>
  </w:num>
  <w:num w:numId="6">
    <w:abstractNumId w:val="18"/>
  </w:num>
  <w:num w:numId="7">
    <w:abstractNumId w:val="24"/>
  </w:num>
  <w:num w:numId="8">
    <w:abstractNumId w:val="13"/>
  </w:num>
  <w:num w:numId="9">
    <w:abstractNumId w:val="39"/>
  </w:num>
  <w:num w:numId="10">
    <w:abstractNumId w:val="8"/>
  </w:num>
  <w:num w:numId="11">
    <w:abstractNumId w:val="42"/>
  </w:num>
  <w:num w:numId="12">
    <w:abstractNumId w:val="41"/>
  </w:num>
  <w:num w:numId="13">
    <w:abstractNumId w:val="12"/>
  </w:num>
  <w:num w:numId="14">
    <w:abstractNumId w:val="37"/>
  </w:num>
  <w:num w:numId="15">
    <w:abstractNumId w:val="28"/>
  </w:num>
  <w:num w:numId="16">
    <w:abstractNumId w:val="31"/>
  </w:num>
  <w:num w:numId="17">
    <w:abstractNumId w:val="7"/>
  </w:num>
  <w:num w:numId="18">
    <w:abstractNumId w:val="1"/>
  </w:num>
  <w:num w:numId="19">
    <w:abstractNumId w:val="26"/>
  </w:num>
  <w:num w:numId="20">
    <w:abstractNumId w:val="0"/>
  </w:num>
  <w:num w:numId="21">
    <w:abstractNumId w:val="4"/>
  </w:num>
  <w:num w:numId="22">
    <w:abstractNumId w:val="14"/>
  </w:num>
  <w:num w:numId="23">
    <w:abstractNumId w:val="15"/>
  </w:num>
  <w:num w:numId="24">
    <w:abstractNumId w:val="34"/>
  </w:num>
  <w:num w:numId="25">
    <w:abstractNumId w:val="21"/>
  </w:num>
  <w:num w:numId="26">
    <w:abstractNumId w:val="30"/>
  </w:num>
  <w:num w:numId="27">
    <w:abstractNumId w:val="27"/>
  </w:num>
  <w:num w:numId="28">
    <w:abstractNumId w:val="32"/>
  </w:num>
  <w:num w:numId="29">
    <w:abstractNumId w:val="33"/>
  </w:num>
  <w:num w:numId="30">
    <w:abstractNumId w:val="6"/>
  </w:num>
  <w:num w:numId="31">
    <w:abstractNumId w:val="9"/>
  </w:num>
  <w:num w:numId="32">
    <w:abstractNumId w:val="10"/>
  </w:num>
  <w:num w:numId="33">
    <w:abstractNumId w:val="29"/>
  </w:num>
  <w:num w:numId="34">
    <w:abstractNumId w:val="16"/>
  </w:num>
  <w:num w:numId="35">
    <w:abstractNumId w:val="43"/>
  </w:num>
  <w:num w:numId="36">
    <w:abstractNumId w:val="3"/>
  </w:num>
  <w:num w:numId="37">
    <w:abstractNumId w:val="23"/>
  </w:num>
  <w:num w:numId="38">
    <w:abstractNumId w:val="2"/>
  </w:num>
  <w:num w:numId="39">
    <w:abstractNumId w:val="36"/>
  </w:num>
  <w:num w:numId="40">
    <w:abstractNumId w:val="17"/>
  </w:num>
  <w:num w:numId="41">
    <w:abstractNumId w:val="11"/>
  </w:num>
  <w:num w:numId="42">
    <w:abstractNumId w:val="22"/>
  </w:num>
  <w:num w:numId="43">
    <w:abstractNumId w:val="35"/>
  </w:num>
  <w:num w:numId="4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1C4F"/>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19B2"/>
    <w:rsid w:val="001F1EF6"/>
    <w:rsid w:val="00200876"/>
    <w:rsid w:val="00200C83"/>
    <w:rsid w:val="00202CAF"/>
    <w:rsid w:val="00203289"/>
    <w:rsid w:val="00204C58"/>
    <w:rsid w:val="00205FAF"/>
    <w:rsid w:val="002061C7"/>
    <w:rsid w:val="00206A3D"/>
    <w:rsid w:val="00206CA1"/>
    <w:rsid w:val="00213A20"/>
    <w:rsid w:val="00216C62"/>
    <w:rsid w:val="002170CC"/>
    <w:rsid w:val="002175DA"/>
    <w:rsid w:val="002235E9"/>
    <w:rsid w:val="00223C9E"/>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5970"/>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69AA"/>
    <w:rsid w:val="00386B03"/>
    <w:rsid w:val="003944F0"/>
    <w:rsid w:val="00395D8C"/>
    <w:rsid w:val="00395F49"/>
    <w:rsid w:val="003A2058"/>
    <w:rsid w:val="003A20D4"/>
    <w:rsid w:val="003A3315"/>
    <w:rsid w:val="003A4A73"/>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4FB6"/>
    <w:rsid w:val="0046662B"/>
    <w:rsid w:val="00474C25"/>
    <w:rsid w:val="00480CCB"/>
    <w:rsid w:val="00482994"/>
    <w:rsid w:val="004853B6"/>
    <w:rsid w:val="004860D3"/>
    <w:rsid w:val="00486EC4"/>
    <w:rsid w:val="00487861"/>
    <w:rsid w:val="00490040"/>
    <w:rsid w:val="004928C8"/>
    <w:rsid w:val="00493DBF"/>
    <w:rsid w:val="00493FF1"/>
    <w:rsid w:val="00497498"/>
    <w:rsid w:val="004A0563"/>
    <w:rsid w:val="004A2085"/>
    <w:rsid w:val="004A3D49"/>
    <w:rsid w:val="004A4E51"/>
    <w:rsid w:val="004A59E2"/>
    <w:rsid w:val="004A5FAA"/>
    <w:rsid w:val="004A7DEF"/>
    <w:rsid w:val="004B07E8"/>
    <w:rsid w:val="004B400D"/>
    <w:rsid w:val="004B4DAF"/>
    <w:rsid w:val="004C12DD"/>
    <w:rsid w:val="004C1A3D"/>
    <w:rsid w:val="004D20F9"/>
    <w:rsid w:val="004D281D"/>
    <w:rsid w:val="004D3705"/>
    <w:rsid w:val="004D7344"/>
    <w:rsid w:val="004D7856"/>
    <w:rsid w:val="004E043B"/>
    <w:rsid w:val="004E247B"/>
    <w:rsid w:val="004E59B3"/>
    <w:rsid w:val="004E5AD0"/>
    <w:rsid w:val="004E6508"/>
    <w:rsid w:val="004E6BA4"/>
    <w:rsid w:val="004E6E3D"/>
    <w:rsid w:val="004E7031"/>
    <w:rsid w:val="004F025F"/>
    <w:rsid w:val="004F1440"/>
    <w:rsid w:val="004F2CBC"/>
    <w:rsid w:val="004F4E16"/>
    <w:rsid w:val="004F5B51"/>
    <w:rsid w:val="004F6835"/>
    <w:rsid w:val="0050088E"/>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4081D"/>
    <w:rsid w:val="006417AF"/>
    <w:rsid w:val="00642D2F"/>
    <w:rsid w:val="006433B3"/>
    <w:rsid w:val="00646947"/>
    <w:rsid w:val="006531BB"/>
    <w:rsid w:val="00664FB4"/>
    <w:rsid w:val="0066734E"/>
    <w:rsid w:val="006713FA"/>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0F33"/>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0ABC"/>
    <w:rsid w:val="00744CA5"/>
    <w:rsid w:val="00747A2D"/>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E72A4"/>
    <w:rsid w:val="007E758A"/>
    <w:rsid w:val="007F6419"/>
    <w:rsid w:val="0080452E"/>
    <w:rsid w:val="00805BEB"/>
    <w:rsid w:val="008139E6"/>
    <w:rsid w:val="008156D8"/>
    <w:rsid w:val="008156EE"/>
    <w:rsid w:val="00815C51"/>
    <w:rsid w:val="00817976"/>
    <w:rsid w:val="008206C9"/>
    <w:rsid w:val="008216B1"/>
    <w:rsid w:val="00823FC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0A39"/>
    <w:rsid w:val="008536E5"/>
    <w:rsid w:val="00853DD7"/>
    <w:rsid w:val="0085413D"/>
    <w:rsid w:val="008714D6"/>
    <w:rsid w:val="00871E1A"/>
    <w:rsid w:val="008736BA"/>
    <w:rsid w:val="00876F23"/>
    <w:rsid w:val="00877EF2"/>
    <w:rsid w:val="0088047E"/>
    <w:rsid w:val="008910E8"/>
    <w:rsid w:val="00893B19"/>
    <w:rsid w:val="008A0C52"/>
    <w:rsid w:val="008A1FBA"/>
    <w:rsid w:val="008A5930"/>
    <w:rsid w:val="008A6C00"/>
    <w:rsid w:val="008A7D8B"/>
    <w:rsid w:val="008B24F0"/>
    <w:rsid w:val="008B4FE6"/>
    <w:rsid w:val="008B7EA8"/>
    <w:rsid w:val="008C0C0A"/>
    <w:rsid w:val="008C1691"/>
    <w:rsid w:val="008C1E5F"/>
    <w:rsid w:val="008C4837"/>
    <w:rsid w:val="008D2A31"/>
    <w:rsid w:val="008E0CAA"/>
    <w:rsid w:val="008E130F"/>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4D26"/>
    <w:rsid w:val="009253BF"/>
    <w:rsid w:val="009279B7"/>
    <w:rsid w:val="00931674"/>
    <w:rsid w:val="0093222B"/>
    <w:rsid w:val="00934C73"/>
    <w:rsid w:val="0093615B"/>
    <w:rsid w:val="009409ED"/>
    <w:rsid w:val="00941096"/>
    <w:rsid w:val="00942F70"/>
    <w:rsid w:val="00946050"/>
    <w:rsid w:val="00950F5D"/>
    <w:rsid w:val="009540DD"/>
    <w:rsid w:val="00955BAF"/>
    <w:rsid w:val="00960519"/>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1FCC"/>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1F3E"/>
    <w:rsid w:val="00B043CF"/>
    <w:rsid w:val="00B05142"/>
    <w:rsid w:val="00B06580"/>
    <w:rsid w:val="00B12D94"/>
    <w:rsid w:val="00B131D7"/>
    <w:rsid w:val="00B139F7"/>
    <w:rsid w:val="00B16D97"/>
    <w:rsid w:val="00B171AF"/>
    <w:rsid w:val="00B2445E"/>
    <w:rsid w:val="00B26C9E"/>
    <w:rsid w:val="00B26FC1"/>
    <w:rsid w:val="00B273C2"/>
    <w:rsid w:val="00B3156A"/>
    <w:rsid w:val="00B3408C"/>
    <w:rsid w:val="00B36610"/>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261D"/>
    <w:rsid w:val="00BF4D2D"/>
    <w:rsid w:val="00BF603C"/>
    <w:rsid w:val="00C0055D"/>
    <w:rsid w:val="00C02173"/>
    <w:rsid w:val="00C0430D"/>
    <w:rsid w:val="00C06756"/>
    <w:rsid w:val="00C2084A"/>
    <w:rsid w:val="00C209EA"/>
    <w:rsid w:val="00C23B6D"/>
    <w:rsid w:val="00C253E6"/>
    <w:rsid w:val="00C26D84"/>
    <w:rsid w:val="00C325C4"/>
    <w:rsid w:val="00C363BC"/>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874AE"/>
    <w:rsid w:val="00C91DBD"/>
    <w:rsid w:val="00C97B69"/>
    <w:rsid w:val="00CA066C"/>
    <w:rsid w:val="00CA0DA9"/>
    <w:rsid w:val="00CA43F2"/>
    <w:rsid w:val="00CA4595"/>
    <w:rsid w:val="00CA794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45B4F"/>
    <w:rsid w:val="00D63F55"/>
    <w:rsid w:val="00D7060A"/>
    <w:rsid w:val="00D71623"/>
    <w:rsid w:val="00D73BBA"/>
    <w:rsid w:val="00D74A99"/>
    <w:rsid w:val="00D74EB2"/>
    <w:rsid w:val="00D75341"/>
    <w:rsid w:val="00D76408"/>
    <w:rsid w:val="00D76D07"/>
    <w:rsid w:val="00D82C37"/>
    <w:rsid w:val="00D90E37"/>
    <w:rsid w:val="00D91DAB"/>
    <w:rsid w:val="00D93939"/>
    <w:rsid w:val="00D96DCD"/>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A70"/>
    <w:rsid w:val="00EB0CE9"/>
    <w:rsid w:val="00EB3E0F"/>
    <w:rsid w:val="00EB57FF"/>
    <w:rsid w:val="00EB6828"/>
    <w:rsid w:val="00EC08AF"/>
    <w:rsid w:val="00EC328F"/>
    <w:rsid w:val="00EC4C47"/>
    <w:rsid w:val="00EC7659"/>
    <w:rsid w:val="00ED4C84"/>
    <w:rsid w:val="00ED51F0"/>
    <w:rsid w:val="00ED7198"/>
    <w:rsid w:val="00ED72DB"/>
    <w:rsid w:val="00ED7C8E"/>
    <w:rsid w:val="00EE0056"/>
    <w:rsid w:val="00EE0A3E"/>
    <w:rsid w:val="00EE19CB"/>
    <w:rsid w:val="00EE5E24"/>
    <w:rsid w:val="00EE6A87"/>
    <w:rsid w:val="00EE7490"/>
    <w:rsid w:val="00EF10DD"/>
    <w:rsid w:val="00EF5071"/>
    <w:rsid w:val="00EF50D5"/>
    <w:rsid w:val="00F01714"/>
    <w:rsid w:val="00F04CD6"/>
    <w:rsid w:val="00F051FF"/>
    <w:rsid w:val="00F07A99"/>
    <w:rsid w:val="00F12FE5"/>
    <w:rsid w:val="00F13E43"/>
    <w:rsid w:val="00F14FDD"/>
    <w:rsid w:val="00F22BDA"/>
    <w:rsid w:val="00F24B95"/>
    <w:rsid w:val="00F306B2"/>
    <w:rsid w:val="00F32E73"/>
    <w:rsid w:val="00F34FD8"/>
    <w:rsid w:val="00F357A5"/>
    <w:rsid w:val="00F35897"/>
    <w:rsid w:val="00F40540"/>
    <w:rsid w:val="00F41215"/>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4254"/>
    <w:rsid w:val="00F960DA"/>
    <w:rsid w:val="00FA1A30"/>
    <w:rsid w:val="00FA1C78"/>
    <w:rsid w:val="00FA2356"/>
    <w:rsid w:val="00FA26DD"/>
    <w:rsid w:val="00FA43B3"/>
    <w:rsid w:val="00FA4DF6"/>
    <w:rsid w:val="00FB1358"/>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285737790">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36079119">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community.jaspersoft.com/project/jaspersoft-studio"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community.jaspersoft.com/project/jasperreports-library"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tuder-raimann/Certificate/tree/dev" TargetMode="External"/><Relationship Id="rId13" Type="http://schemas.openxmlformats.org/officeDocument/2006/relationships/image" Target="media/image3.png"/><Relationship Id="rId14" Type="http://schemas.openxmlformats.org/officeDocument/2006/relationships/hyperlink" Target="https://github.com/studer-raimann/CtrlMainMenu" TargetMode="External"/><Relationship Id="rId15" Type="http://schemas.openxmlformats.org/officeDocument/2006/relationships/hyperlink" Target="https://github.com/studer-raimann/JasperReport" TargetMode="External"/><Relationship Id="rId16" Type="http://schemas.openxmlformats.org/officeDocument/2006/relationships/hyperlink" Target="https://github.com/studer-raimann/ActiveRecord" TargetMode="External"/><Relationship Id="rId17" Type="http://schemas.openxmlformats.org/officeDocument/2006/relationships/hyperlink" Target="https://github.com/studer-raimann/RouterService"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69E58-A8C1-5C48-95AA-755B18B3D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27</Pages>
  <Words>3212</Words>
  <Characters>20240</Characters>
  <Application>Microsoft Macintosh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23406</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3</cp:revision>
  <cp:lastPrinted>2016-05-17T12:15:00Z</cp:lastPrinted>
  <dcterms:created xsi:type="dcterms:W3CDTF">2016-05-17T12:15:00Z</dcterms:created>
  <dcterms:modified xsi:type="dcterms:W3CDTF">2016-05-17T12:15:00Z</dcterms:modified>
</cp:coreProperties>
</file>