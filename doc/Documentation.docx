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77777777" w:rsidR="00117852" w:rsidRPr="00117852" w:rsidRDefault="00117852" w:rsidP="00117852">
      <w:pPr>
        <w:rPr>
          <w:lang w:val="en-GB"/>
        </w:rPr>
      </w:pPr>
      <w:r w:rsidRPr="00117852">
        <w:rPr>
          <w:lang w:val="en-GB"/>
        </w:rPr>
        <w:t>¨</w:t>
      </w: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3F69A7C0" w:rsidR="00117852" w:rsidRPr="00117852" w:rsidRDefault="00D9739A" w:rsidP="00D9739A">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22</w:t>
            </w:r>
            <w:r w:rsidR="00BF0189">
              <w:rPr>
                <w:lang w:val="en-GB"/>
              </w:rPr>
              <w:t>.</w:t>
            </w:r>
            <w:r>
              <w:rPr>
                <w:lang w:val="en-GB"/>
              </w:rPr>
              <w:t>12</w:t>
            </w:r>
            <w:r w:rsidR="00BF0189">
              <w:rPr>
                <w:lang w:val="en-GB"/>
              </w:rPr>
              <w:t>.2014</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77777777" w:rsidR="00117852" w:rsidRPr="00117852" w:rsidRDefault="00BF0189"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Oskar </w:t>
            </w:r>
            <w:proofErr w:type="spellStart"/>
            <w:r>
              <w:rPr>
                <w:lang w:val="en-GB"/>
              </w:rPr>
              <w:t>Truffer</w:t>
            </w:r>
            <w:proofErr w:type="spellEnd"/>
            <w:r w:rsidR="00117852" w:rsidRPr="00117852">
              <w:rPr>
                <w:lang w:val="en-GB"/>
              </w:rPr>
              <w:t xml:space="preserve">, </w:t>
            </w:r>
            <w:proofErr w:type="spellStart"/>
            <w:r w:rsidR="00117852" w:rsidRPr="00117852">
              <w:rPr>
                <w:lang w:val="en-GB"/>
              </w:rPr>
              <w:t>studer</w:t>
            </w:r>
            <w:proofErr w:type="spellEnd"/>
            <w:r w:rsidR="00117852" w:rsidRPr="00117852">
              <w:rPr>
                <w:lang w:val="en-GB"/>
              </w:rPr>
              <w:t xml:space="preserve"> + </w:t>
            </w:r>
            <w:proofErr w:type="spellStart"/>
            <w:r w:rsidR="00117852" w:rsidRPr="00117852">
              <w:rPr>
                <w:lang w:val="en-GB"/>
              </w:rPr>
              <w:t>raimann</w:t>
            </w:r>
            <w:proofErr w:type="spellEnd"/>
            <w:r w:rsidR="00117852" w:rsidRPr="00117852">
              <w:rPr>
                <w:lang w:val="en-GB"/>
              </w:rPr>
              <w:t xml:space="preserve"> </w:t>
            </w:r>
            <w:proofErr w:type="spellStart"/>
            <w:r w:rsidR="00117852" w:rsidRPr="00117852">
              <w:rPr>
                <w:lang w:val="en-GB"/>
              </w:rPr>
              <w:t>ag</w:t>
            </w:r>
            <w:proofErr w:type="spellEnd"/>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r>
              <w:rPr>
                <w:lang w:val="en-GB"/>
              </w:rPr>
              <w:t xml:space="preserve">, </w:t>
            </w:r>
            <w:proofErr w:type="spellStart"/>
            <w:r>
              <w:rPr>
                <w:lang w:val="en-GB"/>
              </w:rPr>
              <w:t>studer</w:t>
            </w:r>
            <w:proofErr w:type="spellEnd"/>
            <w:r>
              <w:rPr>
                <w:lang w:val="en-GB"/>
              </w:rPr>
              <w:t xml:space="preserve"> + </w:t>
            </w:r>
            <w:proofErr w:type="spellStart"/>
            <w:r>
              <w:rPr>
                <w:lang w:val="en-GB"/>
              </w:rPr>
              <w:t>raimann</w:t>
            </w:r>
            <w:proofErr w:type="spellEnd"/>
            <w:r>
              <w:rPr>
                <w:lang w:val="en-GB"/>
              </w:rPr>
              <w:t xml:space="preserve"> </w:t>
            </w:r>
            <w:proofErr w:type="spellStart"/>
            <w:r>
              <w:rPr>
                <w:lang w:val="en-GB"/>
              </w:rPr>
              <w:t>ag</w:t>
            </w:r>
            <w:proofErr w:type="spellEnd"/>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proofErr w:type="spellStart"/>
            <w:r>
              <w:rPr>
                <w:lang w:val="en-GB"/>
              </w:rPr>
              <w:t>Wanzenried</w:t>
            </w:r>
            <w:proofErr w:type="spellEnd"/>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bl>
    <w:p w14:paraId="65161D1A" w14:textId="77777777"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0" w:name="_Toc404363163"/>
      <w:r w:rsidRPr="00BD5413">
        <w:rPr>
          <w:sz w:val="36"/>
          <w:szCs w:val="36"/>
        </w:rPr>
        <w:lastRenderedPageBreak/>
        <w:t>Table of contents</w:t>
      </w:r>
      <w:bookmarkEnd w:id="0"/>
    </w:p>
    <w:p w14:paraId="353C1C02" w14:textId="77777777" w:rsidR="00D9739A" w:rsidRDefault="00D9739A" w:rsidP="00BD5413">
      <w:pPr>
        <w:pStyle w:val="Seitentitel"/>
        <w:rPr>
          <w:sz w:val="36"/>
          <w:szCs w:val="36"/>
        </w:rPr>
      </w:pPr>
      <w:bookmarkStart w:id="1" w:name="_GoBack"/>
      <w:bookmarkEnd w:id="1"/>
    </w:p>
    <w:p w14:paraId="2AB886D5"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Pr>
          <w:noProof/>
        </w:rPr>
        <w:t>1</w:t>
      </w:r>
      <w:r>
        <w:rPr>
          <w:rFonts w:asciiTheme="minorHAnsi" w:eastAsiaTheme="minorEastAsia" w:hAnsiTheme="minorHAnsi"/>
          <w:noProof/>
          <w:sz w:val="24"/>
          <w:szCs w:val="24"/>
          <w:lang w:val="de-CH" w:eastAsia="ja-JP"/>
        </w:rPr>
        <w:tab/>
      </w:r>
      <w:r>
        <w:rPr>
          <w:noProof/>
        </w:rPr>
        <w:t>Introduction</w:t>
      </w:r>
      <w:r>
        <w:rPr>
          <w:noProof/>
        </w:rPr>
        <w:tab/>
      </w:r>
      <w:r>
        <w:rPr>
          <w:noProof/>
        </w:rPr>
        <w:fldChar w:fldCharType="begin"/>
      </w:r>
      <w:r>
        <w:rPr>
          <w:noProof/>
        </w:rPr>
        <w:instrText xml:space="preserve"> PAGEREF _Toc280881567 \h </w:instrText>
      </w:r>
      <w:r>
        <w:rPr>
          <w:noProof/>
        </w:rPr>
      </w:r>
      <w:r>
        <w:rPr>
          <w:noProof/>
        </w:rPr>
        <w:fldChar w:fldCharType="separate"/>
      </w:r>
      <w:r w:rsidR="00CD65E9">
        <w:rPr>
          <w:noProof/>
        </w:rPr>
        <w:t>4</w:t>
      </w:r>
      <w:r>
        <w:rPr>
          <w:noProof/>
        </w:rPr>
        <w:fldChar w:fldCharType="end"/>
      </w:r>
    </w:p>
    <w:p w14:paraId="041951CE"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sidRPr="00550AD9">
        <w:rPr>
          <w:noProof/>
          <w:lang w:val="en-GB"/>
        </w:rPr>
        <w:t>2</w:t>
      </w:r>
      <w:r>
        <w:rPr>
          <w:rFonts w:asciiTheme="minorHAnsi" w:eastAsiaTheme="minorEastAsia" w:hAnsiTheme="minorHAnsi"/>
          <w:noProof/>
          <w:sz w:val="24"/>
          <w:szCs w:val="24"/>
          <w:lang w:val="de-CH" w:eastAsia="ja-JP"/>
        </w:rPr>
        <w:tab/>
      </w:r>
      <w:r w:rsidRPr="00550AD9">
        <w:rPr>
          <w:noProof/>
          <w:lang w:val="en-GB"/>
        </w:rPr>
        <w:t>Installation</w:t>
      </w:r>
      <w:r>
        <w:rPr>
          <w:noProof/>
        </w:rPr>
        <w:tab/>
      </w:r>
      <w:r>
        <w:rPr>
          <w:noProof/>
        </w:rPr>
        <w:fldChar w:fldCharType="begin"/>
      </w:r>
      <w:r>
        <w:rPr>
          <w:noProof/>
        </w:rPr>
        <w:instrText xml:space="preserve"> PAGEREF _Toc280881568 \h </w:instrText>
      </w:r>
      <w:r>
        <w:rPr>
          <w:noProof/>
        </w:rPr>
      </w:r>
      <w:r>
        <w:rPr>
          <w:noProof/>
        </w:rPr>
        <w:fldChar w:fldCharType="separate"/>
      </w:r>
      <w:r w:rsidR="00CD65E9">
        <w:rPr>
          <w:noProof/>
        </w:rPr>
        <w:t>5</w:t>
      </w:r>
      <w:r>
        <w:rPr>
          <w:noProof/>
        </w:rPr>
        <w:fldChar w:fldCharType="end"/>
      </w:r>
    </w:p>
    <w:p w14:paraId="5A63F6B2"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_Toc280881569 \h </w:instrText>
      </w:r>
      <w:r>
        <w:rPr>
          <w:noProof/>
        </w:rPr>
      </w:r>
      <w:r>
        <w:rPr>
          <w:noProof/>
        </w:rPr>
        <w:fldChar w:fldCharType="separate"/>
      </w:r>
      <w:r w:rsidR="00CD65E9">
        <w:rPr>
          <w:noProof/>
        </w:rPr>
        <w:t>5</w:t>
      </w:r>
      <w:r>
        <w:rPr>
          <w:noProof/>
        </w:rPr>
        <w:fldChar w:fldCharType="end"/>
      </w:r>
    </w:p>
    <w:p w14:paraId="47FBE09B"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_Toc280881570 \h </w:instrText>
      </w:r>
      <w:r>
        <w:rPr>
          <w:noProof/>
        </w:rPr>
      </w:r>
      <w:r>
        <w:rPr>
          <w:noProof/>
        </w:rPr>
        <w:fldChar w:fldCharType="separate"/>
      </w:r>
      <w:r w:rsidR="00CD65E9">
        <w:rPr>
          <w:noProof/>
        </w:rPr>
        <w:t>5</w:t>
      </w:r>
      <w:r>
        <w:rPr>
          <w:noProof/>
        </w:rPr>
        <w:fldChar w:fldCharType="end"/>
      </w:r>
    </w:p>
    <w:p w14:paraId="24E48143"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_Toc280881571 \h </w:instrText>
      </w:r>
      <w:r>
        <w:rPr>
          <w:noProof/>
        </w:rPr>
      </w:r>
      <w:r>
        <w:rPr>
          <w:noProof/>
        </w:rPr>
        <w:fldChar w:fldCharType="separate"/>
      </w:r>
      <w:r w:rsidR="00CD65E9">
        <w:rPr>
          <w:noProof/>
        </w:rPr>
        <w:t>6</w:t>
      </w:r>
      <w:r>
        <w:rPr>
          <w:noProof/>
        </w:rPr>
        <w:fldChar w:fldCharType="end"/>
      </w:r>
    </w:p>
    <w:p w14:paraId="6D3FB0D8"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_Toc280881572 \h </w:instrText>
      </w:r>
      <w:r>
        <w:rPr>
          <w:noProof/>
        </w:rPr>
      </w:r>
      <w:r>
        <w:rPr>
          <w:noProof/>
        </w:rPr>
        <w:fldChar w:fldCharType="separate"/>
      </w:r>
      <w:r w:rsidR="00CD65E9">
        <w:rPr>
          <w:noProof/>
        </w:rPr>
        <w:t>6</w:t>
      </w:r>
      <w:r>
        <w:rPr>
          <w:noProof/>
        </w:rPr>
        <w:fldChar w:fldCharType="end"/>
      </w:r>
    </w:p>
    <w:p w14:paraId="3F702F94"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_Toc280881573 \h </w:instrText>
      </w:r>
      <w:r>
        <w:rPr>
          <w:noProof/>
        </w:rPr>
      </w:r>
      <w:r>
        <w:rPr>
          <w:noProof/>
        </w:rPr>
        <w:fldChar w:fldCharType="separate"/>
      </w:r>
      <w:r w:rsidR="00CD65E9">
        <w:rPr>
          <w:noProof/>
        </w:rPr>
        <w:t>6</w:t>
      </w:r>
      <w:r>
        <w:rPr>
          <w:noProof/>
        </w:rPr>
        <w:fldChar w:fldCharType="end"/>
      </w:r>
    </w:p>
    <w:p w14:paraId="4DDE03D3"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_Toc280881574 \h </w:instrText>
      </w:r>
      <w:r>
        <w:rPr>
          <w:noProof/>
        </w:rPr>
      </w:r>
      <w:r>
        <w:rPr>
          <w:noProof/>
        </w:rPr>
        <w:fldChar w:fldCharType="separate"/>
      </w:r>
      <w:r w:rsidR="00CD65E9">
        <w:rPr>
          <w:noProof/>
        </w:rPr>
        <w:t>7</w:t>
      </w:r>
      <w:r>
        <w:rPr>
          <w:noProof/>
        </w:rPr>
        <w:fldChar w:fldCharType="end"/>
      </w:r>
    </w:p>
    <w:p w14:paraId="5945A54B"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_Toc280881575 \h </w:instrText>
      </w:r>
      <w:r>
        <w:rPr>
          <w:noProof/>
        </w:rPr>
      </w:r>
      <w:r>
        <w:rPr>
          <w:noProof/>
        </w:rPr>
        <w:fldChar w:fldCharType="separate"/>
      </w:r>
      <w:r w:rsidR="00CD65E9">
        <w:rPr>
          <w:noProof/>
        </w:rPr>
        <w:t>9</w:t>
      </w:r>
      <w:r>
        <w:rPr>
          <w:noProof/>
        </w:rPr>
        <w:fldChar w:fldCharType="end"/>
      </w:r>
    </w:p>
    <w:p w14:paraId="5FE320CF"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_Toc280881576 \h </w:instrText>
      </w:r>
      <w:r>
        <w:rPr>
          <w:noProof/>
        </w:rPr>
      </w:r>
      <w:r>
        <w:rPr>
          <w:noProof/>
        </w:rPr>
        <w:fldChar w:fldCharType="separate"/>
      </w:r>
      <w:r w:rsidR="00CD65E9">
        <w:rPr>
          <w:noProof/>
        </w:rPr>
        <w:t>10</w:t>
      </w:r>
      <w:r>
        <w:rPr>
          <w:noProof/>
        </w:rPr>
        <w:fldChar w:fldCharType="end"/>
      </w:r>
    </w:p>
    <w:p w14:paraId="276E9AFD"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_Toc280881577 \h </w:instrText>
      </w:r>
      <w:r>
        <w:rPr>
          <w:noProof/>
        </w:rPr>
      </w:r>
      <w:r>
        <w:rPr>
          <w:noProof/>
        </w:rPr>
        <w:fldChar w:fldCharType="separate"/>
      </w:r>
      <w:r w:rsidR="00CD65E9">
        <w:rPr>
          <w:noProof/>
        </w:rPr>
        <w:t>10</w:t>
      </w:r>
      <w:r>
        <w:rPr>
          <w:noProof/>
        </w:rPr>
        <w:fldChar w:fldCharType="end"/>
      </w:r>
    </w:p>
    <w:p w14:paraId="593CA411"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_Toc280881578 \h </w:instrText>
      </w:r>
      <w:r>
        <w:rPr>
          <w:noProof/>
        </w:rPr>
      </w:r>
      <w:r>
        <w:rPr>
          <w:noProof/>
        </w:rPr>
        <w:fldChar w:fldCharType="separate"/>
      </w:r>
      <w:r w:rsidR="00CD65E9">
        <w:rPr>
          <w:noProof/>
        </w:rPr>
        <w:t>11</w:t>
      </w:r>
      <w:r>
        <w:rPr>
          <w:noProof/>
        </w:rPr>
        <w:fldChar w:fldCharType="end"/>
      </w:r>
    </w:p>
    <w:p w14:paraId="066EF6F2"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_Toc280881579 \h </w:instrText>
      </w:r>
      <w:r>
        <w:rPr>
          <w:noProof/>
        </w:rPr>
      </w:r>
      <w:r>
        <w:rPr>
          <w:noProof/>
        </w:rPr>
        <w:fldChar w:fldCharType="separate"/>
      </w:r>
      <w:r w:rsidR="00CD65E9">
        <w:rPr>
          <w:noProof/>
        </w:rPr>
        <w:t>11</w:t>
      </w:r>
      <w:r>
        <w:rPr>
          <w:noProof/>
        </w:rPr>
        <w:fldChar w:fldCharType="end"/>
      </w:r>
    </w:p>
    <w:p w14:paraId="6A04626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_Toc280881580 \h </w:instrText>
      </w:r>
      <w:r>
        <w:rPr>
          <w:noProof/>
        </w:rPr>
      </w:r>
      <w:r>
        <w:rPr>
          <w:noProof/>
        </w:rPr>
        <w:fldChar w:fldCharType="separate"/>
      </w:r>
      <w:r w:rsidR="00CD65E9">
        <w:rPr>
          <w:noProof/>
        </w:rPr>
        <w:t>12</w:t>
      </w:r>
      <w:r>
        <w:rPr>
          <w:noProof/>
        </w:rPr>
        <w:fldChar w:fldCharType="end"/>
      </w:r>
    </w:p>
    <w:p w14:paraId="4540D87F"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_Toc280881581 \h </w:instrText>
      </w:r>
      <w:r>
        <w:rPr>
          <w:noProof/>
        </w:rPr>
      </w:r>
      <w:r>
        <w:rPr>
          <w:noProof/>
        </w:rPr>
        <w:fldChar w:fldCharType="separate"/>
      </w:r>
      <w:r w:rsidR="00CD65E9">
        <w:rPr>
          <w:noProof/>
        </w:rPr>
        <w:t>13</w:t>
      </w:r>
      <w:r>
        <w:rPr>
          <w:noProof/>
        </w:rPr>
        <w:fldChar w:fldCharType="end"/>
      </w:r>
    </w:p>
    <w:p w14:paraId="63BE655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_Toc280881582 \h </w:instrText>
      </w:r>
      <w:r>
        <w:rPr>
          <w:noProof/>
        </w:rPr>
      </w:r>
      <w:r>
        <w:rPr>
          <w:noProof/>
        </w:rPr>
        <w:fldChar w:fldCharType="separate"/>
      </w:r>
      <w:r w:rsidR="00CD65E9">
        <w:rPr>
          <w:noProof/>
        </w:rPr>
        <w:t>15</w:t>
      </w:r>
      <w:r>
        <w:rPr>
          <w:noProof/>
        </w:rPr>
        <w:fldChar w:fldCharType="end"/>
      </w:r>
    </w:p>
    <w:p w14:paraId="1A4389D6"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_Toc280881583 \h </w:instrText>
      </w:r>
      <w:r>
        <w:rPr>
          <w:noProof/>
        </w:rPr>
      </w:r>
      <w:r>
        <w:rPr>
          <w:noProof/>
        </w:rPr>
        <w:fldChar w:fldCharType="separate"/>
      </w:r>
      <w:r w:rsidR="00CD65E9">
        <w:rPr>
          <w:noProof/>
        </w:rPr>
        <w:t>18</w:t>
      </w:r>
      <w:r>
        <w:rPr>
          <w:noProof/>
        </w:rPr>
        <w:fldChar w:fldCharType="end"/>
      </w:r>
    </w:p>
    <w:p w14:paraId="2C0BA38C"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_Toc280881584 \h </w:instrText>
      </w:r>
      <w:r>
        <w:rPr>
          <w:noProof/>
        </w:rPr>
      </w:r>
      <w:r>
        <w:rPr>
          <w:noProof/>
        </w:rPr>
        <w:fldChar w:fldCharType="separate"/>
      </w:r>
      <w:r w:rsidR="00CD65E9">
        <w:rPr>
          <w:noProof/>
        </w:rPr>
        <w:t>18</w:t>
      </w:r>
      <w:r>
        <w:rPr>
          <w:noProof/>
        </w:rPr>
        <w:fldChar w:fldCharType="end"/>
      </w:r>
    </w:p>
    <w:p w14:paraId="558DEC4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_Toc280881585 \h </w:instrText>
      </w:r>
      <w:r>
        <w:rPr>
          <w:noProof/>
        </w:rPr>
      </w:r>
      <w:r>
        <w:rPr>
          <w:noProof/>
        </w:rPr>
        <w:fldChar w:fldCharType="separate"/>
      </w:r>
      <w:r w:rsidR="00CD65E9">
        <w:rPr>
          <w:noProof/>
        </w:rPr>
        <w:t>19</w:t>
      </w:r>
      <w:r>
        <w:rPr>
          <w:noProof/>
        </w:rPr>
        <w:fldChar w:fldCharType="end"/>
      </w:r>
    </w:p>
    <w:p w14:paraId="40AF39E3"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_Toc280881586 \h </w:instrText>
      </w:r>
      <w:r>
        <w:rPr>
          <w:noProof/>
        </w:rPr>
      </w:r>
      <w:r>
        <w:rPr>
          <w:noProof/>
        </w:rPr>
        <w:fldChar w:fldCharType="separate"/>
      </w:r>
      <w:r w:rsidR="00CD65E9">
        <w:rPr>
          <w:noProof/>
        </w:rPr>
        <w:t>20</w:t>
      </w:r>
      <w:r>
        <w:rPr>
          <w:noProof/>
        </w:rPr>
        <w:fldChar w:fldCharType="end"/>
      </w:r>
    </w:p>
    <w:p w14:paraId="1D4C933B"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_Toc280881587 \h </w:instrText>
      </w:r>
      <w:r>
        <w:rPr>
          <w:noProof/>
        </w:rPr>
      </w:r>
      <w:r>
        <w:rPr>
          <w:noProof/>
        </w:rPr>
        <w:fldChar w:fldCharType="separate"/>
      </w:r>
      <w:r w:rsidR="00CD65E9">
        <w:rPr>
          <w:noProof/>
        </w:rPr>
        <w:t>20</w:t>
      </w:r>
      <w:r>
        <w:rPr>
          <w:noProof/>
        </w:rPr>
        <w:fldChar w:fldCharType="end"/>
      </w:r>
    </w:p>
    <w:p w14:paraId="1DB90924"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_Toc280881588 \h </w:instrText>
      </w:r>
      <w:r>
        <w:rPr>
          <w:noProof/>
        </w:rPr>
      </w:r>
      <w:r>
        <w:rPr>
          <w:noProof/>
        </w:rPr>
        <w:fldChar w:fldCharType="separate"/>
      </w:r>
      <w:r w:rsidR="00CD65E9">
        <w:rPr>
          <w:noProof/>
        </w:rPr>
        <w:t>20</w:t>
      </w:r>
      <w:r>
        <w:rPr>
          <w:noProof/>
        </w:rPr>
        <w:fldChar w:fldCharType="end"/>
      </w:r>
    </w:p>
    <w:p w14:paraId="5EA06139"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_Toc280881589 \h </w:instrText>
      </w:r>
      <w:r>
        <w:rPr>
          <w:noProof/>
        </w:rPr>
      </w:r>
      <w:r>
        <w:rPr>
          <w:noProof/>
        </w:rPr>
        <w:fldChar w:fldCharType="separate"/>
      </w:r>
      <w:r w:rsidR="00CD65E9">
        <w:rPr>
          <w:noProof/>
        </w:rPr>
        <w:t>21</w:t>
      </w:r>
      <w:r>
        <w:rPr>
          <w:noProof/>
        </w:rPr>
        <w:fldChar w:fldCharType="end"/>
      </w:r>
    </w:p>
    <w:p w14:paraId="49BEBBEC"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_Toc280881590 \h </w:instrText>
      </w:r>
      <w:r>
        <w:rPr>
          <w:noProof/>
        </w:rPr>
      </w:r>
      <w:r>
        <w:rPr>
          <w:noProof/>
        </w:rPr>
        <w:fldChar w:fldCharType="separate"/>
      </w:r>
      <w:r w:rsidR="00CD65E9">
        <w:rPr>
          <w:noProof/>
        </w:rPr>
        <w:t>22</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2" w:name="_Toc280877324"/>
      <w:bookmarkStart w:id="3" w:name="_Toc280880964"/>
      <w:bookmarkStart w:id="4" w:name="_Toc280881567"/>
      <w:r w:rsidRPr="00BD5413">
        <w:lastRenderedPageBreak/>
        <w:t>Introduction</w:t>
      </w:r>
      <w:bookmarkEnd w:id="2"/>
      <w:bookmarkEnd w:id="3"/>
      <w:bookmarkEnd w:id="4"/>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proofErr w:type="spellStart"/>
        <w:r w:rsidRPr="00474C25">
          <w:rPr>
            <w:rStyle w:val="Link"/>
            <w:lang w:val="en-GB"/>
          </w:rPr>
          <w:t>JasperReports</w:t>
        </w:r>
        <w:proofErr w:type="spellEnd"/>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5" w:name="_Toc280877325"/>
      <w:bookmarkStart w:id="6" w:name="_Toc280880965"/>
      <w:bookmarkStart w:id="7" w:name="_Toc280881568"/>
      <w:r w:rsidRPr="00117852">
        <w:rPr>
          <w:lang w:val="en-GB"/>
        </w:rPr>
        <w:lastRenderedPageBreak/>
        <w:t>Installation</w:t>
      </w:r>
      <w:bookmarkEnd w:id="5"/>
      <w:bookmarkEnd w:id="6"/>
      <w:bookmarkEnd w:id="7"/>
    </w:p>
    <w:p w14:paraId="158FD025" w14:textId="4930CD58" w:rsidR="00AF4991" w:rsidRDefault="00AF4991" w:rsidP="00AF4991">
      <w:pPr>
        <w:pStyle w:val="berschrift2"/>
      </w:pPr>
      <w:bookmarkStart w:id="8" w:name="_Toc280877326"/>
      <w:bookmarkStart w:id="9" w:name="_Toc280880966"/>
      <w:bookmarkStart w:id="10" w:name="_Toc280881569"/>
      <w:r>
        <w:t>Preparing ILIAS Core Patches</w:t>
      </w:r>
      <w:bookmarkEnd w:id="8"/>
      <w:bookmarkEnd w:id="9"/>
      <w:bookmarkEnd w:id="10"/>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 xml:space="preserve">he </w:t>
      </w:r>
      <w:proofErr w:type="spellStart"/>
      <w:r>
        <w:t>GitHub</w:t>
      </w:r>
      <w:proofErr w:type="spellEnd"/>
      <w:r>
        <w:t xml:space="preserve"> ReadMe:</w:t>
      </w:r>
    </w:p>
    <w:p w14:paraId="303749EF" w14:textId="4E917830" w:rsidR="00AF4991" w:rsidRDefault="00D30611"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1" w:name="_Toc280877327"/>
      <w:bookmarkStart w:id="12" w:name="_Toc280880967"/>
      <w:bookmarkStart w:id="13" w:name="_Toc280881570"/>
      <w:r>
        <w:t xml:space="preserve">Install </w:t>
      </w:r>
      <w:r w:rsidR="004D3705">
        <w:t>the plugin</w:t>
      </w:r>
      <w:r>
        <w:t xml:space="preserve"> using GIT</w:t>
      </w:r>
      <w:bookmarkEnd w:id="11"/>
      <w:bookmarkEnd w:id="12"/>
      <w:bookmarkEnd w:id="13"/>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mkdir</w:t>
      </w:r>
      <w:proofErr w:type="spellEnd"/>
      <w:r w:rsidRPr="00C648D6">
        <w:rPr>
          <w:rFonts w:ascii="Courier" w:eastAsia="Calibri" w:hAnsi="Courier" w:cs="Courier"/>
          <w:color w:val="4F81BD" w:themeColor="accent1"/>
          <w:szCs w:val="20"/>
          <w:lang w:val="de-CH" w:eastAsia="de-DE"/>
        </w:rPr>
        <w:t xml:space="preserve">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git</w:t>
      </w:r>
      <w:proofErr w:type="spellEnd"/>
      <w:r w:rsidRPr="00C648D6">
        <w:rPr>
          <w:rFonts w:ascii="Courier" w:eastAsia="Calibri" w:hAnsi="Courier" w:cs="Courier"/>
          <w:color w:val="4F81BD" w:themeColor="accent1"/>
          <w:szCs w:val="20"/>
          <w:lang w:val="de-CH" w:eastAsia="de-DE"/>
        </w:rPr>
        <w:t xml:space="preserve"> </w:t>
      </w:r>
      <w:proofErr w:type="spellStart"/>
      <w:r w:rsidRPr="00C648D6">
        <w:rPr>
          <w:rFonts w:ascii="Courier" w:eastAsia="Calibri" w:hAnsi="Courier" w:cs="Courier"/>
          <w:color w:val="4F81BD" w:themeColor="accent1"/>
          <w:szCs w:val="20"/>
          <w:lang w:val="de-CH" w:eastAsia="de-DE"/>
        </w:rPr>
        <w:t>clone</w:t>
      </w:r>
      <w:proofErr w:type="spellEnd"/>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w:t>
      </w:r>
      <w:proofErr w:type="spellStart"/>
      <w:r w:rsidR="004D3705">
        <w:t>CertificateEvents</w:t>
      </w:r>
      <w:proofErr w:type="spellEnd"/>
      <w:r w:rsidR="004D3705">
        <w:t>”</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mkdir</w:t>
      </w:r>
      <w:proofErr w:type="spellEnd"/>
      <w:r w:rsidRPr="00C648D6">
        <w:rPr>
          <w:color w:val="4F81BD" w:themeColor="accent1"/>
        </w:rPr>
        <w:t xml:space="preserve"> -p</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git</w:t>
      </w:r>
      <w:proofErr w:type="spellEnd"/>
      <w:r w:rsidRPr="00C648D6">
        <w:rPr>
          <w:color w:val="4F81BD" w:themeColor="accent1"/>
        </w:rPr>
        <w:t xml:space="preserve"> </w:t>
      </w:r>
      <w:proofErr w:type="spellStart"/>
      <w:r w:rsidRPr="00C648D6">
        <w:rPr>
          <w:color w:val="4F81BD" w:themeColor="accent1"/>
        </w:rPr>
        <w:t>clone</w:t>
      </w:r>
      <w:proofErr w:type="spellEnd"/>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w:t>
      </w:r>
      <w:proofErr w:type="spellStart"/>
      <w:r w:rsidRPr="00C648D6">
        <w:t>CertificateEvents</w:t>
      </w:r>
      <w:proofErr w:type="spellEnd"/>
      <w:r w:rsidRPr="00C648D6">
        <w:t xml:space="preserve">”.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proofErr w:type="spellStart"/>
      <w:r>
        <w:t>CertificateEvents</w:t>
      </w:r>
      <w:proofErr w:type="spellEnd"/>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4" w:name="_Toc280877328"/>
      <w:bookmarkStart w:id="15" w:name="_Toc280880968"/>
      <w:bookmarkStart w:id="16" w:name="_Toc280881571"/>
      <w:r>
        <w:t xml:space="preserve">Install </w:t>
      </w:r>
      <w:r w:rsidR="00025AB0">
        <w:t>depending services and</w:t>
      </w:r>
      <w:r>
        <w:t xml:space="preserve"> plugins</w:t>
      </w:r>
      <w:bookmarkEnd w:id="14"/>
      <w:bookmarkEnd w:id="15"/>
      <w:bookmarkEnd w:id="16"/>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7" w:name="_Toc280877329"/>
      <w:bookmarkStart w:id="18" w:name="_Toc280880969"/>
      <w:bookmarkStart w:id="19" w:name="_Toc280881572"/>
      <w:r>
        <w:t>Plugins</w:t>
      </w:r>
      <w:bookmarkEnd w:id="17"/>
      <w:bookmarkEnd w:id="18"/>
      <w:bookmarkEnd w:id="19"/>
    </w:p>
    <w:tbl>
      <w:tblPr>
        <w:tblStyle w:val="Tabellenraster"/>
        <w:tblW w:w="0" w:type="auto"/>
        <w:tblLook w:val="04A0" w:firstRow="1" w:lastRow="0" w:firstColumn="1" w:lastColumn="0" w:noHBand="0" w:noVBand="1"/>
      </w:tblPr>
      <w:tblGrid>
        <w:gridCol w:w="1951"/>
        <w:gridCol w:w="2268"/>
        <w:gridCol w:w="4993"/>
      </w:tblGrid>
      <w:tr w:rsidR="00D7060A" w:rsidRPr="00D7060A" w14:paraId="737B4582" w14:textId="77777777" w:rsidTr="003B0A34">
        <w:tc>
          <w:tcPr>
            <w:tcW w:w="1951" w:type="dxa"/>
          </w:tcPr>
          <w:p w14:paraId="12CDBA6D" w14:textId="77777777" w:rsidR="00D7060A" w:rsidRPr="00D7060A" w:rsidRDefault="00D7060A" w:rsidP="003B0A34">
            <w:pPr>
              <w:rPr>
                <w:b/>
              </w:rPr>
            </w:pPr>
            <w:r w:rsidRPr="00D7060A">
              <w:rPr>
                <w:b/>
              </w:rPr>
              <w:t>ILIAS Version</w:t>
            </w:r>
          </w:p>
        </w:tc>
        <w:tc>
          <w:tcPr>
            <w:tcW w:w="2268" w:type="dxa"/>
          </w:tcPr>
          <w:p w14:paraId="79759886" w14:textId="77777777" w:rsidR="00D7060A" w:rsidRPr="00D7060A" w:rsidRDefault="00D7060A" w:rsidP="003B0A34">
            <w:pPr>
              <w:rPr>
                <w:b/>
              </w:rPr>
            </w:pPr>
            <w:r w:rsidRPr="00D7060A">
              <w:rPr>
                <w:b/>
              </w:rPr>
              <w:t>Service</w:t>
            </w:r>
          </w:p>
        </w:tc>
        <w:tc>
          <w:tcPr>
            <w:tcW w:w="4993" w:type="dxa"/>
          </w:tcPr>
          <w:p w14:paraId="2F693DF9" w14:textId="77777777" w:rsidR="00D7060A" w:rsidRPr="00D7060A" w:rsidRDefault="00D7060A" w:rsidP="003B0A34">
            <w:pPr>
              <w:rPr>
                <w:b/>
              </w:rPr>
            </w:pPr>
            <w:r w:rsidRPr="00D7060A">
              <w:rPr>
                <w:b/>
              </w:rPr>
              <w:t>Installation link</w:t>
            </w:r>
          </w:p>
        </w:tc>
      </w:tr>
      <w:tr w:rsidR="00D7060A" w14:paraId="4EF8EBC8" w14:textId="77777777" w:rsidTr="003B0A34">
        <w:tc>
          <w:tcPr>
            <w:tcW w:w="1951" w:type="dxa"/>
          </w:tcPr>
          <w:p w14:paraId="5B267413" w14:textId="77777777" w:rsidR="00D7060A" w:rsidRDefault="00D7060A" w:rsidP="003B0A34">
            <w:r>
              <w:t>Any</w:t>
            </w:r>
          </w:p>
        </w:tc>
        <w:tc>
          <w:tcPr>
            <w:tcW w:w="2268" w:type="dxa"/>
          </w:tcPr>
          <w:p w14:paraId="6D3FF3D0" w14:textId="6FEC50C4" w:rsidR="00D7060A" w:rsidRDefault="00D7060A" w:rsidP="003B0A34">
            <w:proofErr w:type="spellStart"/>
            <w:r>
              <w:t>CtrlMainMenu</w:t>
            </w:r>
            <w:proofErr w:type="spellEnd"/>
          </w:p>
        </w:tc>
        <w:tc>
          <w:tcPr>
            <w:tcW w:w="4993" w:type="dxa"/>
          </w:tcPr>
          <w:p w14:paraId="49795684" w14:textId="32056ABF" w:rsidR="00D7060A" w:rsidRDefault="00D30611" w:rsidP="003B0A34">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20" w:name="_Toc280877330"/>
      <w:bookmarkStart w:id="21" w:name="_Toc280880970"/>
      <w:bookmarkStart w:id="22" w:name="_Toc280881573"/>
      <w:r>
        <w:t>Services</w:t>
      </w:r>
      <w:bookmarkEnd w:id="20"/>
      <w:bookmarkEnd w:id="21"/>
      <w:bookmarkEnd w:id="22"/>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Tabellenraster"/>
        <w:tblW w:w="0" w:type="auto"/>
        <w:tblLook w:val="04A0" w:firstRow="1" w:lastRow="0" w:firstColumn="1" w:lastColumn="0" w:noHBand="0" w:noVBand="1"/>
      </w:tblPr>
      <w:tblGrid>
        <w:gridCol w:w="1951"/>
        <w:gridCol w:w="2268"/>
        <w:gridCol w:w="4993"/>
      </w:tblGrid>
      <w:tr w:rsidR="00025AB0" w14:paraId="7439330A" w14:textId="77777777" w:rsidTr="00025AB0">
        <w:tc>
          <w:tcPr>
            <w:tcW w:w="1951" w:type="dxa"/>
          </w:tcPr>
          <w:p w14:paraId="7AE733D6" w14:textId="18275582" w:rsidR="00025AB0" w:rsidRPr="00D7060A" w:rsidRDefault="00025AB0" w:rsidP="00C648D6">
            <w:pPr>
              <w:rPr>
                <w:b/>
              </w:rPr>
            </w:pPr>
            <w:r w:rsidRPr="00D7060A">
              <w:rPr>
                <w:b/>
              </w:rPr>
              <w:t>ILIAS Version</w:t>
            </w:r>
          </w:p>
        </w:tc>
        <w:tc>
          <w:tcPr>
            <w:tcW w:w="2268" w:type="dxa"/>
          </w:tcPr>
          <w:p w14:paraId="12BC932E" w14:textId="5FF84E8E" w:rsidR="00025AB0" w:rsidRPr="00D7060A" w:rsidRDefault="00025AB0" w:rsidP="00C648D6">
            <w:pPr>
              <w:rPr>
                <w:b/>
              </w:rPr>
            </w:pPr>
            <w:r w:rsidRPr="00D7060A">
              <w:rPr>
                <w:b/>
              </w:rPr>
              <w:t>Service</w:t>
            </w:r>
          </w:p>
        </w:tc>
        <w:tc>
          <w:tcPr>
            <w:tcW w:w="4993" w:type="dxa"/>
          </w:tcPr>
          <w:p w14:paraId="6766F7B1" w14:textId="0A090C3E" w:rsidR="00025AB0" w:rsidRPr="00D7060A" w:rsidRDefault="00025AB0" w:rsidP="00C648D6">
            <w:pPr>
              <w:rPr>
                <w:b/>
              </w:rPr>
            </w:pPr>
            <w:r w:rsidRPr="00D7060A">
              <w:rPr>
                <w:b/>
              </w:rPr>
              <w:t>Installation link</w:t>
            </w:r>
          </w:p>
        </w:tc>
      </w:tr>
      <w:tr w:rsidR="00025AB0" w14:paraId="0411BBB1" w14:textId="77777777" w:rsidTr="00025AB0">
        <w:tc>
          <w:tcPr>
            <w:tcW w:w="1951" w:type="dxa"/>
          </w:tcPr>
          <w:p w14:paraId="5167FC7F" w14:textId="27AB6570" w:rsidR="00025AB0" w:rsidRDefault="00025AB0" w:rsidP="00C648D6">
            <w:r>
              <w:lastRenderedPageBreak/>
              <w:t>Any</w:t>
            </w:r>
          </w:p>
        </w:tc>
        <w:tc>
          <w:tcPr>
            <w:tcW w:w="2268" w:type="dxa"/>
          </w:tcPr>
          <w:p w14:paraId="1D4E6357" w14:textId="53EA98B1" w:rsidR="00025AB0" w:rsidRDefault="00025AB0" w:rsidP="00C648D6">
            <w:r>
              <w:t>Jasper Report</w:t>
            </w:r>
          </w:p>
        </w:tc>
        <w:tc>
          <w:tcPr>
            <w:tcW w:w="4993" w:type="dxa"/>
          </w:tcPr>
          <w:p w14:paraId="6345B3DB" w14:textId="508A71E9" w:rsidR="00025AB0" w:rsidRDefault="00D30611" w:rsidP="00C648D6">
            <w:hyperlink r:id="rId15" w:history="1">
              <w:r w:rsidR="00025AB0" w:rsidRPr="00C648D6">
                <w:t>https://github.com/studer-raimann/JasperReport</w:t>
              </w:r>
            </w:hyperlink>
          </w:p>
        </w:tc>
      </w:tr>
      <w:tr w:rsidR="00025AB0" w14:paraId="57364FBA" w14:textId="77777777" w:rsidTr="00025AB0">
        <w:tc>
          <w:tcPr>
            <w:tcW w:w="1951" w:type="dxa"/>
          </w:tcPr>
          <w:p w14:paraId="375A34B1" w14:textId="02476637" w:rsidR="00025AB0" w:rsidRDefault="00025AB0" w:rsidP="00C648D6">
            <w:r>
              <w:t>4.3.x, 4.4.x</w:t>
            </w:r>
          </w:p>
        </w:tc>
        <w:tc>
          <w:tcPr>
            <w:tcW w:w="2268" w:type="dxa"/>
          </w:tcPr>
          <w:p w14:paraId="1AA43768" w14:textId="0829000F" w:rsidR="00025AB0" w:rsidRDefault="00025AB0" w:rsidP="00C648D6">
            <w:proofErr w:type="spellStart"/>
            <w:r>
              <w:t>ActiveRecord</w:t>
            </w:r>
            <w:proofErr w:type="spellEnd"/>
          </w:p>
        </w:tc>
        <w:tc>
          <w:tcPr>
            <w:tcW w:w="4993" w:type="dxa"/>
          </w:tcPr>
          <w:p w14:paraId="28EE40BD" w14:textId="4F643650" w:rsidR="00025AB0" w:rsidRDefault="00D30611" w:rsidP="00C648D6">
            <w:hyperlink r:id="rId16" w:history="1">
              <w:r w:rsidR="00025AB0" w:rsidRPr="00C648D6">
                <w:t>https://github.com/studer-raimann/ActiveRecord</w:t>
              </w:r>
            </w:hyperlink>
          </w:p>
        </w:tc>
      </w:tr>
      <w:tr w:rsidR="00025AB0" w14:paraId="5CD4A0DD" w14:textId="77777777" w:rsidTr="00025AB0">
        <w:tc>
          <w:tcPr>
            <w:tcW w:w="1951" w:type="dxa"/>
          </w:tcPr>
          <w:p w14:paraId="750FCCF3" w14:textId="642C2A08" w:rsidR="00025AB0" w:rsidRDefault="00025AB0" w:rsidP="00C648D6">
            <w:r>
              <w:t>4.3.x, 4.4.x</w:t>
            </w:r>
          </w:p>
        </w:tc>
        <w:tc>
          <w:tcPr>
            <w:tcW w:w="2268" w:type="dxa"/>
          </w:tcPr>
          <w:p w14:paraId="7A36759E" w14:textId="191E4146" w:rsidR="00025AB0" w:rsidRDefault="00025AB0" w:rsidP="00C648D6">
            <w:proofErr w:type="spellStart"/>
            <w:r>
              <w:t>RouterService</w:t>
            </w:r>
            <w:proofErr w:type="spellEnd"/>
          </w:p>
        </w:tc>
        <w:tc>
          <w:tcPr>
            <w:tcW w:w="4993" w:type="dxa"/>
          </w:tcPr>
          <w:p w14:paraId="164B2B9B" w14:textId="6A31F203" w:rsidR="00025AB0" w:rsidRDefault="00D30611" w:rsidP="00C648D6">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3" w:name="_Toc280877331"/>
      <w:bookmarkStart w:id="24" w:name="_Toc280880971"/>
      <w:bookmarkStart w:id="25" w:name="_Toc280881574"/>
      <w:r>
        <w:t xml:space="preserve">Add </w:t>
      </w:r>
      <w:proofErr w:type="spellStart"/>
      <w:r>
        <w:t>MainMenu</w:t>
      </w:r>
      <w:proofErr w:type="spellEnd"/>
      <w:r>
        <w:t xml:space="preserve"> Entry</w:t>
      </w:r>
      <w:bookmarkEnd w:id="23"/>
      <w:bookmarkEnd w:id="24"/>
      <w:bookmarkEnd w:id="25"/>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proofErr w:type="spellStart"/>
      <w:r w:rsidR="00D7060A">
        <w:t>MainMenu</w:t>
      </w:r>
      <w:proofErr w:type="spellEnd"/>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w:t>
      </w:r>
      <w:proofErr w:type="spellStart"/>
      <w:r w:rsidRPr="00FA4DF6">
        <w:t>CtrlMainMenu</w:t>
      </w:r>
      <w:proofErr w:type="spellEnd"/>
      <w:r w:rsidRPr="00FA4DF6">
        <w:t xml:space="preserve">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7777777"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And you will be back on the </w:t>
      </w:r>
      <w:proofErr w:type="spellStart"/>
      <w:r w:rsidRPr="00FA4DF6">
        <w:t>CtrlMainMenu</w:t>
      </w:r>
      <w:proofErr w:type="spellEnd"/>
      <w:r w:rsidRPr="00FA4DF6">
        <w:t xml:space="preserve"> configuration page as shown above but with one additional entry. </w:t>
      </w:r>
    </w:p>
    <w:p w14:paraId="06148AF3" w14:textId="77777777" w:rsidR="00FA4DF6" w:rsidRPr="00FA4DF6" w:rsidRDefault="00FA4DF6" w:rsidP="00FA4DF6">
      <w:r w:rsidRPr="00FA4DF6">
        <w:t>Choose the newly created certificate entry's actions button and go to “Edit entries”. Here we will add three new entries.</w:t>
      </w:r>
    </w:p>
    <w:p w14:paraId="5D233304" w14:textId="77777777" w:rsidR="00FA4DF6" w:rsidRPr="00FA4DF6" w:rsidRDefault="00FA4DF6" w:rsidP="00FA4DF6">
      <w:r w:rsidRPr="00FA4DF6">
        <w:lastRenderedPageBreak/>
        <w:t>First we add the entry where each user will later be able to see all his certificates: Click on Add entry and choose the type “</w:t>
      </w:r>
      <w:proofErr w:type="spellStart"/>
      <w:r w:rsidRPr="00FA4DF6">
        <w:t>ilCtrl</w:t>
      </w:r>
      <w:proofErr w:type="spellEnd"/>
      <w:r w:rsidRPr="00FA4DF6">
        <w:t>”. For this first entry choose:</w:t>
      </w:r>
    </w:p>
    <w:p w14:paraId="2A68F6C6" w14:textId="2ED46C89" w:rsidR="00FA4DF6" w:rsidRPr="00FA4DF6" w:rsidRDefault="00FA4DF6" w:rsidP="00FA4DF6">
      <w:pPr>
        <w:pStyle w:val="Listenabsatz"/>
        <w:numPr>
          <w:ilvl w:val="0"/>
          <w:numId w:val="32"/>
        </w:numPr>
      </w:pPr>
      <w:r w:rsidRPr="00FA4DF6">
        <w:t>“Select Access Type” to be “No Access Control”</w:t>
      </w:r>
    </w:p>
    <w:p w14:paraId="17CFC700" w14:textId="75CC7E56" w:rsidR="00FA4DF6" w:rsidRPr="00FA4DF6" w:rsidRDefault="00FA4DF6" w:rsidP="00FA4DF6">
      <w:pPr>
        <w:pStyle w:val="Listenabsatz"/>
        <w:numPr>
          <w:ilvl w:val="0"/>
          <w:numId w:val="32"/>
        </w:numPr>
      </w:pPr>
      <w:r w:rsidRPr="00FA4DF6">
        <w:t>“Title” to be something similar to “My Certificates”</w:t>
      </w:r>
    </w:p>
    <w:p w14:paraId="14556044" w14:textId="77777777" w:rsidR="00FA4DF6" w:rsidRDefault="00FA4DF6" w:rsidP="00FA4DF6">
      <w:pPr>
        <w:pStyle w:val="Listenabsatz"/>
        <w:numPr>
          <w:ilvl w:val="0"/>
          <w:numId w:val="32"/>
        </w:numPr>
      </w:pPr>
      <w:r w:rsidRPr="00FA4DF6">
        <w:t>“GUI Classes, comma-separated” to be exactly: “</w:t>
      </w:r>
      <w:proofErr w:type="spellStart"/>
      <w:r w:rsidRPr="00FA4DF6">
        <w:t>ilRouterGUI</w:t>
      </w:r>
      <w:proofErr w:type="gramStart"/>
      <w:r w:rsidRPr="00FA4DF6">
        <w:t>,srCertificateUserGUI</w:t>
      </w:r>
      <w:proofErr w:type="spellEnd"/>
      <w:proofErr w:type="gramEnd"/>
      <w:r w:rsidRPr="00FA4DF6">
        <w:t>”. The field should turn green if everything's ok.</w:t>
      </w:r>
    </w:p>
    <w:p w14:paraId="6292FD88" w14:textId="2A5ACAA0" w:rsidR="00FA4DF6" w:rsidRPr="00FA4DF6" w:rsidRDefault="00FA4DF6" w:rsidP="00FA4DF6">
      <w:pPr>
        <w:pStyle w:val="Listenabsatz"/>
        <w:numPr>
          <w:ilvl w:val="0"/>
          <w:numId w:val="32"/>
        </w:numPr>
      </w:pPr>
      <w:r w:rsidRPr="00FA4DF6">
        <w:t>Save.</w:t>
      </w:r>
    </w:p>
    <w:p w14:paraId="3C154896" w14:textId="77777777" w:rsidR="00FA4DF6" w:rsidRPr="00FA4DF6" w:rsidRDefault="00FA4DF6" w:rsidP="00FA4DF6">
      <w:r w:rsidRPr="00FA4DF6">
        <w:t xml:space="preserve">Make sure you are back at “Certificate </w:t>
      </w:r>
      <w:r w:rsidRPr="00FA4DF6">
        <w:rPr>
          <w:rFonts w:ascii="Times New Roman" w:hAnsi="Times New Roman" w:cs="Times New Roman"/>
        </w:rPr>
        <w:t>→</w:t>
      </w:r>
      <w:r w:rsidRPr="00FA4DF6">
        <w:t xml:space="preserve"> Edit Entries”. Secondly we add the entry where administrators will be able to see all certificates: Click on Add entry and choose the type “</w:t>
      </w:r>
      <w:proofErr w:type="spellStart"/>
      <w:r w:rsidRPr="00FA4DF6">
        <w:t>ilCtrl</w:t>
      </w:r>
      <w:proofErr w:type="spellEnd"/>
      <w:r w:rsidRPr="00FA4DF6">
        <w:t>”. For this first entry choose:</w:t>
      </w:r>
    </w:p>
    <w:p w14:paraId="178E77D7" w14:textId="08C3F204" w:rsidR="00FA4DF6" w:rsidRPr="00FA4DF6" w:rsidRDefault="00FA4DF6" w:rsidP="001B69E7">
      <w:pPr>
        <w:pStyle w:val="Listenabsatz"/>
        <w:numPr>
          <w:ilvl w:val="0"/>
          <w:numId w:val="33"/>
        </w:numPr>
      </w:pPr>
      <w:r w:rsidRPr="00FA4DF6">
        <w:t xml:space="preserve">“Select Access Type” to be “Restrict to Role </w:t>
      </w:r>
      <w:r w:rsidRPr="001B69E7">
        <w:rPr>
          <w:rFonts w:ascii="Times New Roman" w:hAnsi="Times New Roman" w:cs="Times New Roman"/>
        </w:rPr>
        <w:t>→</w:t>
      </w:r>
      <w:r w:rsidRPr="00FA4DF6">
        <w:t xml:space="preserve"> Administrator” </w:t>
      </w:r>
    </w:p>
    <w:p w14:paraId="4F98224F" w14:textId="62D6AFA4" w:rsidR="00FA4DF6" w:rsidRPr="00FA4DF6" w:rsidRDefault="00FA4DF6" w:rsidP="001B69E7">
      <w:pPr>
        <w:pStyle w:val="Listenabsatz"/>
        <w:numPr>
          <w:ilvl w:val="0"/>
          <w:numId w:val="33"/>
        </w:numPr>
      </w:pPr>
      <w:r w:rsidRPr="00FA4DF6">
        <w:t>“Title” to be something similar to “</w:t>
      </w:r>
      <w:r w:rsidR="00D75341">
        <w:t>Administrate</w:t>
      </w:r>
      <w:r w:rsidRPr="00FA4DF6">
        <w:t xml:space="preserve"> Certificates”</w:t>
      </w:r>
    </w:p>
    <w:p w14:paraId="3A71C7D4" w14:textId="77777777" w:rsidR="007B1A93" w:rsidRPr="007B1A93" w:rsidRDefault="00FA4DF6" w:rsidP="00FA4DF6">
      <w:pPr>
        <w:pStyle w:val="Listenabsatz"/>
        <w:numPr>
          <w:ilvl w:val="0"/>
          <w:numId w:val="33"/>
        </w:numPr>
        <w:rPr>
          <w:lang w:val="de-CH" w:eastAsia="de-DE"/>
        </w:rPr>
      </w:pPr>
      <w:r w:rsidRPr="00FA4DF6">
        <w:t>“GUI Classes, comma-separated” to be exactly: “</w:t>
      </w:r>
      <w:proofErr w:type="spellStart"/>
      <w:r w:rsidRPr="00FA4DF6">
        <w:t>ilRouterGUI</w:t>
      </w:r>
      <w:proofErr w:type="gramStart"/>
      <w:r w:rsidRPr="00FA4DF6">
        <w:t>,srCertificateAdministrationGUI</w:t>
      </w:r>
      <w:proofErr w:type="spellEnd"/>
      <w:proofErr w:type="gramEnd"/>
      <w:r w:rsidRPr="00FA4DF6">
        <w:t>”. The field should turn green if everything's ok.</w:t>
      </w:r>
    </w:p>
    <w:p w14:paraId="4D444518" w14:textId="3A0BDB18" w:rsidR="00FA4DF6" w:rsidRPr="007B1A93" w:rsidRDefault="00FA4DF6" w:rsidP="00FA4DF6">
      <w:pPr>
        <w:pStyle w:val="Listenabsatz"/>
        <w:numPr>
          <w:ilvl w:val="0"/>
          <w:numId w:val="33"/>
        </w:numPr>
        <w:rPr>
          <w:lang w:val="de-CH" w:eastAsia="de-DE"/>
        </w:rPr>
      </w:pPr>
      <w:r w:rsidRPr="00FA4DF6">
        <w:t>Save</w:t>
      </w:r>
    </w:p>
    <w:p w14:paraId="4F1B88F4" w14:textId="77777777" w:rsidR="00FA4DF6" w:rsidRPr="00FA4DF6" w:rsidRDefault="00FA4DF6" w:rsidP="00FA4DF6">
      <w:r w:rsidRPr="00FA4DF6">
        <w:t xml:space="preserve">Make sure you are back at “Certificate </w:t>
      </w:r>
      <w:r w:rsidRPr="00FA4DF6">
        <w:rPr>
          <w:rFonts w:ascii="Times New Roman" w:hAnsi="Times New Roman" w:cs="Times New Roman"/>
        </w:rPr>
        <w:t>→</w:t>
      </w:r>
      <w:r w:rsidRPr="00FA4DF6">
        <w:t xml:space="preserve"> Edit Entries”. Thirdly we add the entry where administrators will be able to define certificate types, these include the layout of the certificates and other configurations: Click on Add entry and choose the type “</w:t>
      </w:r>
      <w:proofErr w:type="spellStart"/>
      <w:r w:rsidRPr="00FA4DF6">
        <w:t>ilCtrl</w:t>
      </w:r>
      <w:proofErr w:type="spellEnd"/>
      <w:r w:rsidRPr="00FA4DF6">
        <w:t>”. For this first entry choose:</w:t>
      </w:r>
    </w:p>
    <w:p w14:paraId="6E61CD4F" w14:textId="76AEEA0A" w:rsidR="00FA4DF6" w:rsidRPr="00FA4DF6" w:rsidRDefault="00FA4DF6" w:rsidP="001B69E7">
      <w:pPr>
        <w:pStyle w:val="Listenabsatz"/>
        <w:numPr>
          <w:ilvl w:val="0"/>
          <w:numId w:val="34"/>
        </w:numPr>
      </w:pPr>
      <w:r w:rsidRPr="00FA4DF6">
        <w:t xml:space="preserve">“Select Access Type” to be “Restrict to Role </w:t>
      </w:r>
      <w:r w:rsidRPr="001B69E7">
        <w:rPr>
          <w:rFonts w:ascii="Times New Roman" w:hAnsi="Times New Roman" w:cs="Times New Roman"/>
        </w:rPr>
        <w:t>→</w:t>
      </w:r>
      <w:r w:rsidRPr="00FA4DF6">
        <w:t xml:space="preserve"> Administrator” </w:t>
      </w:r>
    </w:p>
    <w:p w14:paraId="390E3348" w14:textId="201B3265" w:rsidR="00FA4DF6" w:rsidRPr="00FA4DF6" w:rsidRDefault="00FA4DF6" w:rsidP="001B69E7">
      <w:pPr>
        <w:pStyle w:val="Listenabsatz"/>
        <w:numPr>
          <w:ilvl w:val="0"/>
          <w:numId w:val="34"/>
        </w:numPr>
      </w:pPr>
      <w:r w:rsidRPr="00FA4DF6">
        <w:t>“Title” to be something similar to “Certificate Types”</w:t>
      </w:r>
    </w:p>
    <w:p w14:paraId="70D21411" w14:textId="461045F0" w:rsidR="00FA4DF6" w:rsidRPr="00FA4DF6" w:rsidRDefault="00FA4DF6" w:rsidP="001B69E7">
      <w:pPr>
        <w:pStyle w:val="Listenabsatz"/>
        <w:numPr>
          <w:ilvl w:val="0"/>
          <w:numId w:val="34"/>
        </w:numPr>
      </w:pPr>
      <w:r w:rsidRPr="00FA4DF6">
        <w:t>“GUI Classes, comma-separated” to be exactly: “</w:t>
      </w:r>
      <w:proofErr w:type="spellStart"/>
      <w:r w:rsidRPr="00FA4DF6">
        <w:t>ilRouterGUI</w:t>
      </w:r>
      <w:proofErr w:type="gramStart"/>
      <w:r w:rsidRPr="00FA4DF6">
        <w:t>,srCertificateTypeGUI</w:t>
      </w:r>
      <w:proofErr w:type="spellEnd"/>
      <w:proofErr w:type="gramEnd"/>
      <w:r w:rsidRPr="00FA4DF6">
        <w:t>”. The field should turn green if everything's ok.</w:t>
      </w:r>
    </w:p>
    <w:p w14:paraId="4658B1E2" w14:textId="0B5E759B" w:rsidR="00FA4DF6" w:rsidRPr="00FA4DF6" w:rsidRDefault="00FA4DF6" w:rsidP="001B69E7">
      <w:pPr>
        <w:pStyle w:val="Listenabsatz"/>
        <w:numPr>
          <w:ilvl w:val="0"/>
          <w:numId w:val="34"/>
        </w:numPr>
      </w:pPr>
      <w:r w:rsidRPr="00FA4DF6">
        <w:t>Save</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 xml:space="preserve">Also take a look at the </w:t>
      </w:r>
      <w:proofErr w:type="spellStart"/>
      <w:r w:rsidR="007B1A93">
        <w:t>MainMenu</w:t>
      </w:r>
      <w:proofErr w:type="spellEnd"/>
      <w:r w:rsidR="007B1A93">
        <w:t xml:space="preserve"> with the newly created dropdown and the sub-entries:</w:t>
      </w:r>
    </w:p>
    <w:p w14:paraId="10D1D773" w14:textId="351436FB" w:rsidR="001B69E7" w:rsidRDefault="001B69E7" w:rsidP="00FA4DF6">
      <w:r>
        <w:rPr>
          <w:noProof/>
          <w:lang w:val="de-DE" w:eastAsia="de-DE"/>
        </w:rPr>
        <w:lastRenderedPageBreak/>
        <w:drawing>
          <wp:inline distT="0" distB="0" distL="0" distR="0" wp14:anchorId="0CAD4AAA" wp14:editId="2E967E0C">
            <wp:extent cx="5760720" cy="6994626"/>
            <wp:effectExtent l="0" t="0" r="508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994626"/>
                    </a:xfrm>
                    <a:prstGeom prst="rect">
                      <a:avLst/>
                    </a:prstGeom>
                    <a:noFill/>
                    <a:ln>
                      <a:noFill/>
                    </a:ln>
                  </pic:spPr>
                </pic:pic>
              </a:graphicData>
            </a:graphic>
          </wp:inline>
        </w:drawing>
      </w:r>
    </w:p>
    <w:p w14:paraId="1FC4848C" w14:textId="511DC45A" w:rsidR="001B69E7" w:rsidRDefault="001B69E7" w:rsidP="001B69E7">
      <w:pPr>
        <w:pStyle w:val="berschrift2"/>
      </w:pPr>
      <w:bookmarkStart w:id="26" w:name="_Toc280877332"/>
      <w:bookmarkStart w:id="27" w:name="_Toc280880972"/>
      <w:bookmarkStart w:id="28" w:name="_Toc280881575"/>
      <w:r>
        <w:t xml:space="preserve">Installing the </w:t>
      </w:r>
      <w:proofErr w:type="spellStart"/>
      <w:r>
        <w:t>Cron</w:t>
      </w:r>
      <w:proofErr w:type="spellEnd"/>
      <w:r>
        <w:t>-Job</w:t>
      </w:r>
      <w:bookmarkEnd w:id="26"/>
      <w:bookmarkEnd w:id="27"/>
      <w:bookmarkEnd w:id="28"/>
    </w:p>
    <w:p w14:paraId="2BE711E4" w14:textId="550D08A8" w:rsidR="001B69E7" w:rsidRPr="001B69E7" w:rsidRDefault="001B69E7" w:rsidP="001B69E7">
      <w:r w:rsidRPr="001B69E7">
        <w:t xml:space="preserve">After a user of ILIAS has successfully passed a course where a certificate was defined, we want him to receive a certificate. This certificate will be generated by a </w:t>
      </w:r>
      <w:proofErr w:type="spellStart"/>
      <w:r w:rsidRPr="001B69E7">
        <w:t>cron</w:t>
      </w:r>
      <w:proofErr w:type="spellEnd"/>
      <w:r w:rsidRPr="001B69E7">
        <w:t xml:space="preserve">-job. This documentation will instruct you on how to install the </w:t>
      </w:r>
      <w:proofErr w:type="spellStart"/>
      <w:r w:rsidRPr="001B69E7">
        <w:t>cron</w:t>
      </w:r>
      <w:proofErr w:type="spellEnd"/>
      <w:r w:rsidRPr="001B69E7">
        <w:t xml:space="preserve">-job on a </w:t>
      </w:r>
      <w:proofErr w:type="spellStart"/>
      <w:r w:rsidRPr="001B69E7">
        <w:t>Debian</w:t>
      </w:r>
      <w:proofErr w:type="spellEnd"/>
      <w:r w:rsidRPr="001B69E7">
        <w:t xml:space="preserve">/Ubuntu distribution, which might also work for </w:t>
      </w:r>
      <w:proofErr w:type="spellStart"/>
      <w:r w:rsidRPr="001B69E7">
        <w:t>CentOS</w:t>
      </w:r>
      <w:proofErr w:type="spellEnd"/>
      <w:r w:rsidRPr="001B69E7">
        <w:t xml:space="preserve"> </w:t>
      </w:r>
      <w:r w:rsidRPr="001B69E7">
        <w:lastRenderedPageBreak/>
        <w:t xml:space="preserve">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w:t>
      </w:r>
      <w:proofErr w:type="spellStart"/>
      <w:r w:rsidRPr="001B69E7">
        <w:t>cron</w:t>
      </w:r>
      <w:proofErr w:type="spellEnd"/>
      <w:r w:rsidRPr="001B69E7">
        <w:t>-job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t>Create and open</w:t>
      </w:r>
      <w:r w:rsidR="00CC0CD7">
        <w:t xml:space="preserve"> the file </w:t>
      </w:r>
      <w:r w:rsidR="00CC0CD7" w:rsidRPr="00CC0CD7">
        <w:rPr>
          <w:b/>
        </w:rPr>
        <w:t>/</w:t>
      </w:r>
      <w:proofErr w:type="spellStart"/>
      <w:r w:rsidR="00CC0CD7" w:rsidRPr="00CC0CD7">
        <w:rPr>
          <w:b/>
        </w:rPr>
        <w:t>etc</w:t>
      </w:r>
      <w:proofErr w:type="spellEnd"/>
      <w:r w:rsidR="00CC0CD7" w:rsidRPr="00CC0CD7">
        <w:rPr>
          <w:b/>
        </w:rPr>
        <w:t>/</w:t>
      </w:r>
      <w:proofErr w:type="spellStart"/>
      <w:r w:rsidR="00CC0CD7" w:rsidRPr="00CC0CD7">
        <w:rPr>
          <w:b/>
        </w:rPr>
        <w:t>cron.d</w:t>
      </w:r>
      <w:proofErr w:type="spellEnd"/>
      <w:r w:rsidR="00CC0CD7" w:rsidRPr="00CC0CD7">
        <w:rPr>
          <w:b/>
        </w:rPr>
        <w:t>/</w:t>
      </w:r>
      <w:proofErr w:type="spellStart"/>
      <w:r w:rsidR="00CC0CD7" w:rsidRPr="00CC0CD7">
        <w:rPr>
          <w:b/>
        </w:rPr>
        <w:t>ilias_cert_cron</w:t>
      </w:r>
      <w:proofErr w:type="spellEnd"/>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w:t>
      </w:r>
      <w:proofErr w:type="spellStart"/>
      <w:r>
        <w:rPr>
          <w:rFonts w:ascii="Courier" w:hAnsi="Courier"/>
        </w:rPr>
        <w:t>php</w:t>
      </w:r>
      <w:proofErr w:type="spellEnd"/>
      <w:r>
        <w:rPr>
          <w:rFonts w:ascii="Courier" w:hAnsi="Courier"/>
        </w:rPr>
        <w:t xml:space="preserve">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w:t>
      </w:r>
      <w:proofErr w:type="spellStart"/>
      <w:r w:rsidRPr="001B69E7">
        <w:t>set</w:t>
      </w:r>
      <w:r w:rsidR="00D7060A">
        <w:t>up.php</w:t>
      </w:r>
      <w:proofErr w:type="spellEnd"/>
      <w:r w:rsidR="00D7060A">
        <w:t>).</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515957E0" w14:textId="6B8D04CA" w:rsidR="00CA0DA9" w:rsidRDefault="00CA0DA9" w:rsidP="00CA0DA9">
      <w:pPr>
        <w:pStyle w:val="berschrift1"/>
      </w:pPr>
      <w:bookmarkStart w:id="29" w:name="_Toc280877333"/>
      <w:bookmarkStart w:id="30" w:name="_Toc280880973"/>
      <w:bookmarkStart w:id="31" w:name="_Toc280881576"/>
      <w:r>
        <w:t>User Manual</w:t>
      </w:r>
      <w:bookmarkEnd w:id="29"/>
      <w:bookmarkEnd w:id="30"/>
      <w:bookmarkEnd w:id="31"/>
    </w:p>
    <w:p w14:paraId="729975EA" w14:textId="2C59D11C" w:rsidR="00DB370F" w:rsidRDefault="00DB370F" w:rsidP="00DB370F">
      <w:pPr>
        <w:pStyle w:val="berschrift2"/>
      </w:pPr>
      <w:bookmarkStart w:id="32" w:name="_Toc280877334"/>
      <w:bookmarkStart w:id="33" w:name="_Toc280880974"/>
      <w:bookmarkStart w:id="34" w:name="_Toc280881577"/>
      <w:r>
        <w:t>Plugin configuration</w:t>
      </w:r>
      <w:bookmarkEnd w:id="32"/>
      <w:bookmarkEnd w:id="33"/>
      <w:bookmarkEnd w:id="34"/>
    </w:p>
    <w:p w14:paraId="044D80FB" w14:textId="7430AE3F" w:rsidR="00DB370F" w:rsidRDefault="00DB370F" w:rsidP="00CA0DA9">
      <w:r>
        <w:t>Navigate t</w:t>
      </w:r>
      <w:r w:rsidR="00235A06">
        <w:t>o the plugin administration and open the configuration for the Certificate plugin. Modify the default configuration according to your needs:</w:t>
      </w:r>
    </w:p>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5" w:name="_Toc280877335"/>
      <w:bookmarkStart w:id="36" w:name="_Toc280880975"/>
      <w:bookmarkStart w:id="37" w:name="_Toc280881578"/>
      <w:r>
        <w:t>Certificate types</w:t>
      </w:r>
      <w:bookmarkEnd w:id="35"/>
      <w:bookmarkEnd w:id="36"/>
      <w:bookmarkEnd w:id="37"/>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8" w:name="_Toc280877336"/>
      <w:bookmarkStart w:id="39" w:name="_Toc280880976"/>
      <w:bookmarkStart w:id="40" w:name="_Toc280881579"/>
      <w:r>
        <w:t>General settings</w:t>
      </w:r>
      <w:bookmarkEnd w:id="38"/>
      <w:bookmarkEnd w:id="39"/>
      <w:bookmarkEnd w:id="40"/>
    </w:p>
    <w:p w14:paraId="019CA627" w14:textId="1ACF7516" w:rsidR="008C1691" w:rsidRDefault="008C1691" w:rsidP="008C1691">
      <w:r>
        <w:t xml:space="preserve">Open the GUI for managing the Certificate types over the previous installed </w:t>
      </w:r>
      <w:proofErr w:type="spellStart"/>
      <w:r>
        <w:t>MainMenu</w:t>
      </w:r>
      <w:proofErr w:type="spellEnd"/>
      <w:r>
        <w:t xml:space="preserve">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1" w:name="_Toc280877337"/>
      <w:bookmarkStart w:id="42" w:name="_Toc280880977"/>
      <w:bookmarkStart w:id="43" w:name="_Toc280881580"/>
      <w:r>
        <w:t>Template</w:t>
      </w:r>
      <w:bookmarkEnd w:id="41"/>
      <w:bookmarkEnd w:id="42"/>
      <w:bookmarkEnd w:id="43"/>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proofErr w:type="spellStart"/>
        <w:r w:rsidRPr="00967152">
          <w:rPr>
            <w:rStyle w:val="Link"/>
          </w:rPr>
          <w:t>Jaspersoft</w:t>
        </w:r>
        <w:proofErr w:type="spellEnd"/>
        <w:r w:rsidRPr="00967152">
          <w:rPr>
            <w:rStyle w:val="Link"/>
          </w:rPr>
          <w:t xml:space="preserve">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 xml:space="preserve">Download the Default Template file. This </w:t>
      </w:r>
      <w:proofErr w:type="spellStart"/>
      <w:r>
        <w:t>jrxml</w:t>
      </w:r>
      <w:proofErr w:type="spellEnd"/>
      <w:r>
        <w:t xml:space="preserve">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proofErr w:type="spellStart"/>
      <w:r w:rsidR="00967152">
        <w:t>jrxml</w:t>
      </w:r>
      <w:proofErr w:type="spellEnd"/>
      <w:r w:rsidR="00967152">
        <w:t xml:space="preserve"> file</w:t>
      </w:r>
      <w:r>
        <w:t xml:space="preserve"> with “</w:t>
      </w:r>
      <w:proofErr w:type="spellStart"/>
      <w:r>
        <w:t>Jaspersoft</w:t>
      </w:r>
      <w:proofErr w:type="spellEnd"/>
      <w:r>
        <w:t xml:space="preserve"> Studio”. </w:t>
      </w:r>
      <w:r w:rsidR="00967152">
        <w:t>Make your modifications and save the file.</w:t>
      </w:r>
    </w:p>
    <w:p w14:paraId="77EED736" w14:textId="03B9B413" w:rsidR="00967152" w:rsidRDefault="00967152" w:rsidP="00000A4F">
      <w:pPr>
        <w:pStyle w:val="Listenabsatz"/>
        <w:numPr>
          <w:ilvl w:val="0"/>
          <w:numId w:val="39"/>
        </w:numPr>
      </w:pPr>
      <w:r>
        <w:t xml:space="preserve">Upload the </w:t>
      </w:r>
      <w:proofErr w:type="spellStart"/>
      <w:r>
        <w:t>jrxml</w:t>
      </w:r>
      <w:proofErr w:type="spellEnd"/>
      <w:r>
        <w:t xml:space="preserve">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 xml:space="preserve">The screenshot below shows the </w:t>
      </w:r>
      <w:proofErr w:type="spellStart"/>
      <w:r>
        <w:t>Jaspersoft</w:t>
      </w:r>
      <w:proofErr w:type="spellEnd"/>
      <w:r>
        <w:t xml:space="preserve">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4" w:name="_Toc280877338"/>
      <w:bookmarkStart w:id="45" w:name="_Toc280880978"/>
      <w:bookmarkStart w:id="46" w:name="_Toc280881581"/>
      <w:r>
        <w:t>Settings</w:t>
      </w:r>
      <w:bookmarkEnd w:id="44"/>
      <w:bookmarkEnd w:id="45"/>
      <w:bookmarkEnd w:id="46"/>
    </w:p>
    <w:p w14:paraId="59F87E63" w14:textId="58CFE688" w:rsidR="00967152" w:rsidRDefault="00152CBC" w:rsidP="00967152">
      <w:r>
        <w:t>The following settings are available:</w:t>
      </w:r>
    </w:p>
    <w:p w14:paraId="36AF4AAA" w14:textId="77777777" w:rsidR="00152CBC" w:rsidRPr="00967152" w:rsidRDefault="00152CBC" w:rsidP="00967152"/>
    <w:tbl>
      <w:tblPr>
        <w:tblStyle w:val="Tabellenraster"/>
        <w:tblW w:w="0" w:type="auto"/>
        <w:tblLook w:val="04A0" w:firstRow="1" w:lastRow="0" w:firstColumn="1" w:lastColumn="0" w:noHBand="0" w:noVBand="1"/>
      </w:tblPr>
      <w:tblGrid>
        <w:gridCol w:w="2802"/>
        <w:gridCol w:w="6410"/>
      </w:tblGrid>
      <w:tr w:rsidR="00152CBC" w14:paraId="3505DBB1" w14:textId="77777777" w:rsidTr="00152CBC">
        <w:tc>
          <w:tcPr>
            <w:tcW w:w="2802" w:type="dxa"/>
          </w:tcPr>
          <w:p w14:paraId="2EF7C347" w14:textId="7C85B1A2" w:rsidR="00152CBC" w:rsidRPr="00BF1016" w:rsidRDefault="00152CBC" w:rsidP="00967152">
            <w:pPr>
              <w:rPr>
                <w:b/>
              </w:rPr>
            </w:pPr>
            <w:r w:rsidRPr="00BF1016">
              <w:rPr>
                <w:b/>
              </w:rPr>
              <w:t>Setting</w:t>
            </w:r>
          </w:p>
        </w:tc>
        <w:tc>
          <w:tcPr>
            <w:tcW w:w="6410" w:type="dxa"/>
          </w:tcPr>
          <w:p w14:paraId="720B4292" w14:textId="2FFC7D6D" w:rsidR="00152CBC" w:rsidRPr="00BF1016" w:rsidRDefault="00152CBC" w:rsidP="00967152">
            <w:pPr>
              <w:rPr>
                <w:b/>
              </w:rPr>
            </w:pPr>
            <w:r w:rsidRPr="00BF1016">
              <w:rPr>
                <w:b/>
              </w:rPr>
              <w:t>Description</w:t>
            </w:r>
          </w:p>
        </w:tc>
      </w:tr>
      <w:tr w:rsidR="00152CBC" w14:paraId="10BD3EEC" w14:textId="77777777" w:rsidTr="00152CBC">
        <w:tc>
          <w:tcPr>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r>
              <w:t>If activated, the user is able to download the certificate PDF himself.</w:t>
            </w:r>
          </w:p>
        </w:tc>
      </w:tr>
      <w:tr w:rsidR="00152CBC" w14:paraId="15A09523" w14:textId="77777777" w:rsidTr="00152CBC">
        <w:tc>
          <w:tcPr>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r>
              <w:t>If the Certificate type supports multiple languages, specify the one that is chosen if the language of the user obtaining a certificate doesn’t match any of the supported languages by the type.</w:t>
            </w:r>
          </w:p>
        </w:tc>
      </w:tr>
      <w:tr w:rsidR="00152CBC" w14:paraId="23D4E29A" w14:textId="77777777" w:rsidTr="00152CBC">
        <w:tc>
          <w:tcPr>
            <w:tcW w:w="2802" w:type="dxa"/>
          </w:tcPr>
          <w:p w14:paraId="4C86192F" w14:textId="1A005A63" w:rsidR="00152CBC" w:rsidRDefault="00152CBC" w:rsidP="00967152">
            <w:r>
              <w:t>Generation</w:t>
            </w:r>
          </w:p>
        </w:tc>
        <w:tc>
          <w:tcPr>
            <w:tcW w:w="6410" w:type="dxa"/>
          </w:tcPr>
          <w:p w14:paraId="456439EC" w14:textId="77777777" w:rsidR="00152CBC" w:rsidRDefault="00152CBC" w:rsidP="00967152">
            <w:r>
              <w:t>Choose when a Certificate is generated:</w:t>
            </w:r>
          </w:p>
          <w:p w14:paraId="50CA90FD" w14:textId="77777777" w:rsidR="00152CBC" w:rsidRDefault="00152CBC" w:rsidP="00152CBC">
            <w:pPr>
              <w:pStyle w:val="Listenabsatz"/>
              <w:numPr>
                <w:ilvl w:val="0"/>
                <w:numId w:val="40"/>
              </w:numPr>
            </w:pPr>
            <w:r>
              <w:t>Automatically, if the user passes a course</w:t>
            </w:r>
          </w:p>
          <w:p w14:paraId="7303E61B" w14:textId="77777777" w:rsidR="00152CBC" w:rsidRDefault="00152CBC" w:rsidP="00152CBC">
            <w:pPr>
              <w:pStyle w:val="Listenabsatz"/>
              <w:numPr>
                <w:ilvl w:val="0"/>
                <w:numId w:val="40"/>
              </w:numPr>
            </w:pPr>
            <w:r>
              <w:t>Manually</w:t>
            </w:r>
          </w:p>
          <w:p w14:paraId="4F810620" w14:textId="24CD66B8" w:rsidR="00152CBC" w:rsidRDefault="00152CBC" w:rsidP="00152CBC">
            <w:r>
              <w:t>At the moment, the second option is not supported by the plugin.</w:t>
            </w:r>
          </w:p>
        </w:tc>
      </w:tr>
      <w:tr w:rsidR="00152CBC" w14:paraId="47D69DE2" w14:textId="77777777" w:rsidTr="00152CBC">
        <w:tc>
          <w:tcPr>
            <w:tcW w:w="2802" w:type="dxa"/>
          </w:tcPr>
          <w:p w14:paraId="3905F3C7" w14:textId="76EA6CF8" w:rsidR="00152CBC" w:rsidRDefault="00152CBC" w:rsidP="00967152">
            <w:r>
              <w:t>Notification</w:t>
            </w:r>
          </w:p>
        </w:tc>
        <w:tc>
          <w:tcPr>
            <w:tcW w:w="6410" w:type="dxa"/>
          </w:tcPr>
          <w:p w14:paraId="3465FE39" w14:textId="1A6354EA" w:rsidR="00152CBC" w:rsidRDefault="00152CBC" w:rsidP="00967152">
            <w:r>
              <w:t>Enter e-mail addresses getting notified whenever a certificate is generated (comma separated).</w:t>
            </w:r>
          </w:p>
        </w:tc>
      </w:tr>
      <w:tr w:rsidR="00152CBC" w14:paraId="669EFE11" w14:textId="77777777" w:rsidTr="00152CBC">
        <w:tc>
          <w:tcPr>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r>
              <w:t>Activate this setting if the user should receive the certificate by email.</w:t>
            </w:r>
          </w:p>
        </w:tc>
      </w:tr>
      <w:tr w:rsidR="00152CBC" w14:paraId="04CABE60" w14:textId="77777777" w:rsidTr="00152CBC">
        <w:tc>
          <w:tcPr>
            <w:tcW w:w="2802" w:type="dxa"/>
          </w:tcPr>
          <w:p w14:paraId="64AA8238" w14:textId="3C5B4AF2" w:rsidR="00152CBC" w:rsidRDefault="00152CBC" w:rsidP="00967152">
            <w:r>
              <w:t>Validity Type</w:t>
            </w:r>
          </w:p>
        </w:tc>
        <w:tc>
          <w:tcPr>
            <w:tcW w:w="6410" w:type="dxa"/>
          </w:tcPr>
          <w:p w14:paraId="46257AB5" w14:textId="77777777" w:rsidR="00152CBC" w:rsidRDefault="00152CBC" w:rsidP="00967152">
            <w:r>
              <w:t>Define the validity type of a certificate:</w:t>
            </w:r>
          </w:p>
          <w:p w14:paraId="74D4CCFD" w14:textId="77777777" w:rsidR="00152CBC" w:rsidRDefault="00152CBC" w:rsidP="00152CBC">
            <w:pPr>
              <w:pStyle w:val="Listenabsatz"/>
              <w:numPr>
                <w:ilvl w:val="0"/>
                <w:numId w:val="41"/>
              </w:numPr>
            </w:pPr>
            <w:r>
              <w:t>Always</w:t>
            </w:r>
          </w:p>
          <w:p w14:paraId="11983F57" w14:textId="77777777" w:rsidR="00152CBC" w:rsidRDefault="00152CBC" w:rsidP="00152CBC">
            <w:pPr>
              <w:pStyle w:val="Listenabsatz"/>
              <w:numPr>
                <w:ilvl w:val="0"/>
                <w:numId w:val="41"/>
              </w:numPr>
            </w:pPr>
            <w:r>
              <w:t>Date range after creation of certificate</w:t>
            </w:r>
          </w:p>
          <w:p w14:paraId="7C528524" w14:textId="0107CED3" w:rsidR="00152CBC" w:rsidRDefault="00152CBC" w:rsidP="00152CBC">
            <w:pPr>
              <w:pStyle w:val="Listenabsatz"/>
              <w:numPr>
                <w:ilvl w:val="0"/>
                <w:numId w:val="41"/>
              </w:numPr>
            </w:pPr>
            <w:r>
              <w:t>Specific date</w:t>
            </w:r>
          </w:p>
        </w:tc>
      </w:tr>
      <w:tr w:rsidR="00152CBC" w14:paraId="3B64B8EC" w14:textId="77777777" w:rsidTr="00152CBC">
        <w:tc>
          <w:tcPr>
            <w:tcW w:w="2802" w:type="dxa"/>
          </w:tcPr>
          <w:p w14:paraId="4568D0D7" w14:textId="2217193E" w:rsidR="00152CBC" w:rsidRDefault="00152CBC" w:rsidP="00967152">
            <w:r>
              <w:t>Validity</w:t>
            </w:r>
          </w:p>
        </w:tc>
        <w:tc>
          <w:tcPr>
            <w:tcW w:w="6410" w:type="dxa"/>
          </w:tcPr>
          <w:p w14:paraId="61209E45" w14:textId="6B301B64" w:rsidR="00152CBC" w:rsidRDefault="00152CBC" w:rsidP="00967152">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47" w:name="_Toc280877339"/>
      <w:bookmarkStart w:id="48" w:name="_Toc280880979"/>
      <w:bookmarkStart w:id="49" w:name="_Toc280881582"/>
      <w:r>
        <w:t>Placeholders</w:t>
      </w:r>
      <w:bookmarkEnd w:id="47"/>
      <w:bookmarkEnd w:id="48"/>
      <w:bookmarkEnd w:id="49"/>
    </w:p>
    <w:p w14:paraId="5A54773D" w14:textId="29F27994" w:rsidR="00246ABA" w:rsidRDefault="000B1E05" w:rsidP="00967152">
      <w:r>
        <w:t xml:space="preserve">Placeholders are variables you can use in your certificate template, e.g. </w:t>
      </w:r>
      <w:proofErr w:type="gramStart"/>
      <w:r>
        <w:t>a .</w:t>
      </w:r>
      <w:proofErr w:type="spellStart"/>
      <w:r>
        <w:t>jrxml</w:t>
      </w:r>
      <w:proofErr w:type="spellEnd"/>
      <w:proofErr w:type="gramEnd"/>
      <w:r>
        <w:t xml:space="preserve"> file for the </w:t>
      </w:r>
      <w:proofErr w:type="spellStart"/>
      <w:r>
        <w:t>JasperSoft</w:t>
      </w:r>
      <w:proofErr w:type="spellEnd"/>
      <w:r>
        <w:t xml:space="preserve">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Tabellenraster"/>
        <w:tblW w:w="0" w:type="auto"/>
        <w:tblLook w:val="04A0" w:firstRow="1" w:lastRow="0" w:firstColumn="1" w:lastColumn="0" w:noHBand="0" w:noVBand="1"/>
      </w:tblPr>
      <w:tblGrid>
        <w:gridCol w:w="4606"/>
        <w:gridCol w:w="4606"/>
      </w:tblGrid>
      <w:tr w:rsidR="000B1E05" w14:paraId="1841F637" w14:textId="77777777" w:rsidTr="000B1E05">
        <w:tc>
          <w:tcPr>
            <w:tcW w:w="4606" w:type="dxa"/>
          </w:tcPr>
          <w:p w14:paraId="3E8D9678" w14:textId="760F3048" w:rsidR="000B1E05" w:rsidRPr="000B1E05" w:rsidRDefault="000B1E05" w:rsidP="00967152">
            <w:pPr>
              <w:rPr>
                <w:b/>
              </w:rPr>
            </w:pPr>
            <w:r w:rsidRPr="000B1E05">
              <w:rPr>
                <w:b/>
              </w:rPr>
              <w:t>Placeholder</w:t>
            </w:r>
          </w:p>
        </w:tc>
        <w:tc>
          <w:tcPr>
            <w:tcW w:w="4606" w:type="dxa"/>
          </w:tcPr>
          <w:p w14:paraId="58D25634" w14:textId="3FBC1FAF" w:rsidR="000B1E05" w:rsidRPr="000B1E05" w:rsidRDefault="000B1E05" w:rsidP="00967152">
            <w:pPr>
              <w:rPr>
                <w:b/>
              </w:rPr>
            </w:pPr>
            <w:r w:rsidRPr="000B1E05">
              <w:rPr>
                <w:b/>
              </w:rPr>
              <w:t>Description</w:t>
            </w:r>
          </w:p>
        </w:tc>
      </w:tr>
      <w:tr w:rsidR="000B1E05" w14:paraId="463B35F9" w14:textId="77777777" w:rsidTr="000B1E05">
        <w:tc>
          <w:tcPr>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r>
              <w:t>First name of the user</w:t>
            </w:r>
          </w:p>
        </w:tc>
      </w:tr>
      <w:tr w:rsidR="000B1E05" w14:paraId="62B444AA" w14:textId="77777777" w:rsidTr="000B1E05">
        <w:tc>
          <w:tcPr>
            <w:tcW w:w="4606" w:type="dxa"/>
          </w:tcPr>
          <w:p w14:paraId="6892624D" w14:textId="646D211A" w:rsidR="000B1E05" w:rsidRDefault="000B1E05" w:rsidP="00967152">
            <w:r>
              <w:t>USER_LASTNAME</w:t>
            </w:r>
          </w:p>
        </w:tc>
        <w:tc>
          <w:tcPr>
            <w:tcW w:w="4606" w:type="dxa"/>
          </w:tcPr>
          <w:p w14:paraId="52D223CD" w14:textId="499BC8A6" w:rsidR="000B1E05" w:rsidRDefault="000B1E05" w:rsidP="00967152">
            <w:r>
              <w:t>Last name of the user</w:t>
            </w:r>
          </w:p>
        </w:tc>
      </w:tr>
      <w:tr w:rsidR="000B1E05" w14:paraId="7D6DBD96" w14:textId="77777777" w:rsidTr="000B1E05">
        <w:tc>
          <w:tcPr>
            <w:tcW w:w="4606" w:type="dxa"/>
          </w:tcPr>
          <w:p w14:paraId="38BB1BC1" w14:textId="15F68727" w:rsidR="000B1E05" w:rsidRDefault="000B1E05" w:rsidP="00967152">
            <w:r>
              <w:t>CERT_ID</w:t>
            </w:r>
          </w:p>
        </w:tc>
        <w:tc>
          <w:tcPr>
            <w:tcW w:w="4606" w:type="dxa"/>
          </w:tcPr>
          <w:p w14:paraId="7D248776" w14:textId="2DABA2A2" w:rsidR="000B1E05" w:rsidRDefault="000B1E05" w:rsidP="00967152">
            <w:r>
              <w:t>Internal ID of the certificate</w:t>
            </w:r>
          </w:p>
        </w:tc>
      </w:tr>
      <w:tr w:rsidR="000B1E05" w14:paraId="30E768CA" w14:textId="77777777" w:rsidTr="000B1E05">
        <w:tc>
          <w:tcPr>
            <w:tcW w:w="4606" w:type="dxa"/>
          </w:tcPr>
          <w:p w14:paraId="3DE93544" w14:textId="38ABE713" w:rsidR="000B1E05" w:rsidRDefault="000B1E05" w:rsidP="00967152">
            <w:r>
              <w:t>CERT_VALID_TO</w:t>
            </w:r>
          </w:p>
        </w:tc>
        <w:tc>
          <w:tcPr>
            <w:tcW w:w="4606" w:type="dxa"/>
          </w:tcPr>
          <w:p w14:paraId="36AD4972" w14:textId="7A60E4CC" w:rsidR="000B1E05" w:rsidRDefault="000B1E05" w:rsidP="00967152">
            <w:r>
              <w:t>Date how long the certificate is valid, if the validity type is not set to “Always”</w:t>
            </w:r>
          </w:p>
        </w:tc>
      </w:tr>
      <w:tr w:rsidR="000B1E05" w14:paraId="0164F078" w14:textId="77777777" w:rsidTr="000B1E05">
        <w:tc>
          <w:tcPr>
            <w:tcW w:w="4606" w:type="dxa"/>
          </w:tcPr>
          <w:p w14:paraId="21B8A0C9" w14:textId="1869EC2F" w:rsidR="000B1E05" w:rsidRDefault="000B1E05" w:rsidP="00967152">
            <w:r>
              <w:t>COURSE_TITLE</w:t>
            </w:r>
          </w:p>
        </w:tc>
        <w:tc>
          <w:tcPr>
            <w:tcW w:w="4606" w:type="dxa"/>
          </w:tcPr>
          <w:p w14:paraId="42FD103E" w14:textId="32969095" w:rsidR="000B1E05" w:rsidRDefault="000B1E05" w:rsidP="00967152">
            <w:r>
              <w:t xml:space="preserve">Title of the ILIAS course </w:t>
            </w:r>
          </w:p>
        </w:tc>
      </w:tr>
    </w:tbl>
    <w:p w14:paraId="5A9BEE42" w14:textId="15108E41" w:rsidR="00105163" w:rsidRDefault="00105163" w:rsidP="00967152">
      <w:r>
        <w:rPr>
          <w:noProof/>
          <w:lang w:val="de-DE" w:eastAsia="de-DE"/>
        </w:rPr>
        <w:lastRenderedPageBreak/>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Tabellenraster"/>
        <w:tblW w:w="0" w:type="auto"/>
        <w:tblLook w:val="04A0" w:firstRow="1" w:lastRow="0" w:firstColumn="1" w:lastColumn="0" w:noHBand="0" w:noVBand="1"/>
      </w:tblPr>
      <w:tblGrid>
        <w:gridCol w:w="2093"/>
        <w:gridCol w:w="7119"/>
      </w:tblGrid>
      <w:tr w:rsidR="00105163" w14:paraId="6371B171" w14:textId="77777777" w:rsidTr="00DF6F81">
        <w:tc>
          <w:tcPr>
            <w:tcW w:w="2093" w:type="dxa"/>
          </w:tcPr>
          <w:p w14:paraId="0B191482" w14:textId="05D83A2C" w:rsidR="00105163" w:rsidRPr="00DD3B65" w:rsidRDefault="00105163" w:rsidP="00967152">
            <w:pPr>
              <w:rPr>
                <w:b/>
              </w:rPr>
            </w:pPr>
            <w:r w:rsidRPr="00DD3B65">
              <w:rPr>
                <w:b/>
              </w:rPr>
              <w:t>Setting</w:t>
            </w:r>
          </w:p>
        </w:tc>
        <w:tc>
          <w:tcPr>
            <w:tcW w:w="7119" w:type="dxa"/>
          </w:tcPr>
          <w:p w14:paraId="5C3474CD" w14:textId="533C6B3F" w:rsidR="00105163" w:rsidRPr="00DD3B65" w:rsidRDefault="00105163" w:rsidP="00967152">
            <w:pPr>
              <w:rPr>
                <w:b/>
              </w:rPr>
            </w:pPr>
            <w:r w:rsidRPr="00DD3B65">
              <w:rPr>
                <w:b/>
              </w:rPr>
              <w:t>Description</w:t>
            </w:r>
          </w:p>
        </w:tc>
      </w:tr>
      <w:tr w:rsidR="00105163" w14:paraId="4B63EDFC" w14:textId="77777777" w:rsidTr="00DF6F81">
        <w:tc>
          <w:tcPr>
            <w:tcW w:w="2093" w:type="dxa"/>
          </w:tcPr>
          <w:p w14:paraId="1BB11525" w14:textId="4FEB31BE" w:rsidR="00105163" w:rsidRDefault="00105163" w:rsidP="00967152">
            <w:r>
              <w:t>Identifier</w:t>
            </w:r>
          </w:p>
        </w:tc>
        <w:tc>
          <w:tcPr>
            <w:tcW w:w="7119" w:type="dxa"/>
          </w:tcPr>
          <w:p w14:paraId="0E7AE438" w14:textId="77777777" w:rsidR="00105163" w:rsidRDefault="00105163" w:rsidP="00967152">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rPr>
                <w:rFonts w:ascii="Courier New" w:hAnsi="Courier New" w:cs="Courier New"/>
              </w:rPr>
            </w:pPr>
            <w:r w:rsidRPr="00DF6F81">
              <w:rPr>
                <w:rFonts w:ascii="Courier New" w:hAnsi="Courier New" w:cs="Courier New"/>
              </w:rPr>
              <w:t>[[</w:t>
            </w:r>
            <w:proofErr w:type="gramStart"/>
            <w:r w:rsidRPr="00DF6F81">
              <w:rPr>
                <w:rFonts w:ascii="Courier New" w:hAnsi="Courier New" w:cs="Courier New"/>
              </w:rPr>
              <w:t>trainer</w:t>
            </w:r>
            <w:proofErr w:type="gramEnd"/>
            <w:r w:rsidRPr="00DF6F81">
              <w:rPr>
                <w:rFonts w:ascii="Courier New" w:hAnsi="Courier New" w:cs="Courier New"/>
              </w:rPr>
              <w:t>]]</w:t>
            </w:r>
          </w:p>
          <w:p w14:paraId="7384DECA" w14:textId="7B99353E" w:rsidR="00105163" w:rsidRDefault="00105163" w:rsidP="00105163">
            <w:r>
              <w:t xml:space="preserve">This variable is then replaced </w:t>
            </w:r>
            <w:r w:rsidR="00A25213">
              <w:t>with the correct value defined in the certificate definition.</w:t>
            </w:r>
          </w:p>
        </w:tc>
      </w:tr>
      <w:tr w:rsidR="00105163" w14:paraId="6BA075E8" w14:textId="77777777" w:rsidTr="00DF6F81">
        <w:tc>
          <w:tcPr>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r>
              <w:t>Maximum amount of characters a course administrator is allowed to enter.</w:t>
            </w:r>
          </w:p>
        </w:tc>
      </w:tr>
      <w:tr w:rsidR="00A25213" w14:paraId="34153B90" w14:textId="77777777" w:rsidTr="00DF6F81">
        <w:tc>
          <w:tcPr>
            <w:tcW w:w="2093" w:type="dxa"/>
          </w:tcPr>
          <w:p w14:paraId="1D8AD722" w14:textId="2D9AD68F" w:rsidR="00A25213" w:rsidRDefault="00A25213" w:rsidP="00967152">
            <w:r>
              <w:t>Mandatory</w:t>
            </w:r>
          </w:p>
        </w:tc>
        <w:tc>
          <w:tcPr>
            <w:tcW w:w="7119" w:type="dxa"/>
          </w:tcPr>
          <w:p w14:paraId="726BFEA7" w14:textId="2825FE39" w:rsidR="00A25213" w:rsidRDefault="00A25213" w:rsidP="00967152">
            <w:r>
              <w:t>If checked, it is mandatory to fill out this placeholder.</w:t>
            </w:r>
          </w:p>
        </w:tc>
      </w:tr>
      <w:tr w:rsidR="00A25213" w14:paraId="1DC34377" w14:textId="77777777" w:rsidTr="00DF6F81">
        <w:tc>
          <w:tcPr>
            <w:tcW w:w="2093" w:type="dxa"/>
          </w:tcPr>
          <w:p w14:paraId="43D38411" w14:textId="66FFE95F" w:rsidR="00A25213" w:rsidRDefault="00A25213" w:rsidP="00967152">
            <w:r>
              <w:t>Editable in</w:t>
            </w:r>
          </w:p>
        </w:tc>
        <w:tc>
          <w:tcPr>
            <w:tcW w:w="7119" w:type="dxa"/>
          </w:tcPr>
          <w:p w14:paraId="247E5658" w14:textId="4A686212" w:rsidR="00A25213" w:rsidRDefault="00A25213" w:rsidP="00967152">
            <w:r>
              <w:t>Remove any checkboxes if the placeholder’s default value is not editable anymore.</w:t>
            </w:r>
          </w:p>
        </w:tc>
      </w:tr>
      <w:tr w:rsidR="00A25213" w14:paraId="7BCD4DA8" w14:textId="77777777" w:rsidTr="00DF6F81">
        <w:tc>
          <w:tcPr>
            <w:tcW w:w="2093" w:type="dxa"/>
          </w:tcPr>
          <w:p w14:paraId="61E0B395" w14:textId="0E29244A" w:rsidR="00A25213" w:rsidRDefault="00A25213" w:rsidP="00967152">
            <w:r>
              <w:t>Label</w:t>
            </w:r>
          </w:p>
        </w:tc>
        <w:tc>
          <w:tcPr>
            <w:tcW w:w="7119" w:type="dxa"/>
          </w:tcPr>
          <w:p w14:paraId="04563F76" w14:textId="5B61E0E8" w:rsidR="00A25213" w:rsidRDefault="00A25213" w:rsidP="00967152">
            <w:r>
              <w:t>Label of this placeholder in the form.</w:t>
            </w:r>
          </w:p>
        </w:tc>
      </w:tr>
      <w:tr w:rsidR="00A25213" w14:paraId="725F42FE" w14:textId="77777777" w:rsidTr="00DF6F81">
        <w:tc>
          <w:tcPr>
            <w:tcW w:w="2093" w:type="dxa"/>
          </w:tcPr>
          <w:p w14:paraId="1AC51A4B" w14:textId="4B9A047B" w:rsidR="00A25213" w:rsidRDefault="00A25213" w:rsidP="00967152">
            <w:r>
              <w:t>Default value</w:t>
            </w:r>
          </w:p>
        </w:tc>
        <w:tc>
          <w:tcPr>
            <w:tcW w:w="7119" w:type="dxa"/>
          </w:tcPr>
          <w:p w14:paraId="168E765B" w14:textId="695A19CD" w:rsidR="00A25213" w:rsidRDefault="00A25213" w:rsidP="00967152">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4B200EC8" w14:textId="27E3DB62" w:rsidR="00235A06" w:rsidRDefault="00235A06" w:rsidP="00235A06">
      <w:pPr>
        <w:pStyle w:val="berschrift2"/>
      </w:pPr>
      <w:bookmarkStart w:id="50" w:name="_Toc280877340"/>
      <w:bookmarkStart w:id="51" w:name="_Toc280880980"/>
      <w:bookmarkStart w:id="52" w:name="_Toc280881583"/>
      <w:r>
        <w:t>Certificate definitions</w:t>
      </w:r>
      <w:bookmarkEnd w:id="50"/>
      <w:bookmarkEnd w:id="51"/>
      <w:bookmarkEnd w:id="52"/>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53" w:name="_Toc280877341"/>
      <w:bookmarkStart w:id="54" w:name="_Toc280880981"/>
      <w:bookmarkStart w:id="55" w:name="_Toc280881584"/>
      <w:r>
        <w:t>Configure certificate for a course</w:t>
      </w:r>
      <w:bookmarkEnd w:id="53"/>
      <w:bookmarkEnd w:id="54"/>
      <w:bookmarkEnd w:id="55"/>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lastRenderedPageBreak/>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56" w:name="_Toc280877342"/>
      <w:bookmarkStart w:id="57" w:name="_Toc280880982"/>
      <w:bookmarkStart w:id="58" w:name="_Toc280881585"/>
      <w:r>
        <w:t>Settings</w:t>
      </w:r>
      <w:bookmarkEnd w:id="56"/>
      <w:bookmarkEnd w:id="57"/>
      <w:bookmarkEnd w:id="58"/>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01B1CD73" w:rsidR="007558EB" w:rsidRPr="00DB3CDB" w:rsidRDefault="007558EB" w:rsidP="00DB3CDB">
      <w:r>
        <w:rPr>
          <w:noProof/>
          <w:lang w:val="de-DE" w:eastAsia="de-DE"/>
        </w:rPr>
        <w:drawing>
          <wp:inline distT="0" distB="0" distL="0" distR="0" wp14:anchorId="1D235E37" wp14:editId="70E2289D">
            <wp:extent cx="5748655" cy="4089400"/>
            <wp:effectExtent l="0" t="0" r="0" b="0"/>
            <wp:docPr id="16" name="Bild 16" descr="Macintosh HD:Users:Wanze:Desktop:Bildschirmfoto 2014-12-22 um 13.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2 um 13.29.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4089400"/>
                    </a:xfrm>
                    <a:prstGeom prst="rect">
                      <a:avLst/>
                    </a:prstGeom>
                    <a:noFill/>
                    <a:ln>
                      <a:noFill/>
                    </a:ln>
                  </pic:spPr>
                </pic:pic>
              </a:graphicData>
            </a:graphic>
          </wp:inline>
        </w:drawing>
      </w:r>
    </w:p>
    <w:p w14:paraId="2764D5D8" w14:textId="0E30839A" w:rsidR="00DB3CDB" w:rsidRDefault="00DB3CDB" w:rsidP="007558EB">
      <w:pPr>
        <w:pStyle w:val="berschrift3"/>
      </w:pPr>
      <w:bookmarkStart w:id="59" w:name="_Toc280877343"/>
      <w:bookmarkStart w:id="60" w:name="_Toc280880983"/>
      <w:bookmarkStart w:id="61" w:name="_Toc280881586"/>
      <w:r>
        <w:lastRenderedPageBreak/>
        <w:t>Placeholders</w:t>
      </w:r>
      <w:bookmarkEnd w:id="59"/>
      <w:bookmarkEnd w:id="60"/>
      <w:bookmarkEnd w:id="61"/>
    </w:p>
    <w:p w14:paraId="51257D45" w14:textId="50F10012" w:rsidR="007558EB" w:rsidRDefault="007558EB" w:rsidP="007558EB">
      <w:r>
        <w:t>If the certificate type has custom placeholders defined, they are now fillable by a course administrator. Again, it depends if the placeholder is marked as “editable” for the course object.</w:t>
      </w:r>
    </w:p>
    <w:p w14:paraId="489CA3FB" w14:textId="26F3206F" w:rsidR="007558EB" w:rsidRDefault="007558EB" w:rsidP="007558EB">
      <w:r>
        <w:t xml:space="preserve">By clicking on “Save &amp; Preview”, a sample certificate is generated containing the real placeholder data. User related data such as name, address, etc. is </w:t>
      </w:r>
      <w:proofErr w:type="spellStart"/>
      <w:r>
        <w:t>anonymized</w:t>
      </w:r>
      <w:proofErr w:type="spellEnd"/>
      <w:r>
        <w:t>.</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2" w:name="_Toc280877344"/>
      <w:bookmarkStart w:id="63" w:name="_Toc280880984"/>
      <w:bookmarkStart w:id="64" w:name="_Toc280881587"/>
      <w:r>
        <w:t>Show certificates</w:t>
      </w:r>
      <w:bookmarkEnd w:id="62"/>
      <w:bookmarkEnd w:id="63"/>
      <w:bookmarkEnd w:id="64"/>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65" w:name="_Toc280877345"/>
      <w:bookmarkStart w:id="66" w:name="_Toc280880985"/>
      <w:bookmarkStart w:id="67" w:name="_Toc280881588"/>
      <w:r>
        <w:t>Print new version of a certificate</w:t>
      </w:r>
      <w:bookmarkEnd w:id="65"/>
      <w:bookmarkEnd w:id="66"/>
      <w:bookmarkEnd w:id="67"/>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lastRenderedPageBreak/>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6E9029A4" w:rsidR="005C69F3" w:rsidRDefault="005C69F3" w:rsidP="005C69F3">
      <w:pPr>
        <w:pStyle w:val="Listenabsatz"/>
        <w:numPr>
          <w:ilvl w:val="0"/>
          <w:numId w:val="42"/>
        </w:numPr>
      </w:pPr>
      <w:r>
        <w:t xml:space="preserve">Remove the “passed” checkbox in the </w:t>
      </w:r>
      <w:proofErr w:type="gramStart"/>
      <w:r>
        <w:t>members</w:t>
      </w:r>
      <w:proofErr w:type="gramEnd"/>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68" w:name="_Toc280877346"/>
      <w:bookmarkStart w:id="69" w:name="_Toc280880986"/>
      <w:bookmarkStart w:id="70" w:name="_Toc280881589"/>
      <w:r>
        <w:t>Global certificate administration</w:t>
      </w:r>
      <w:bookmarkEnd w:id="68"/>
      <w:bookmarkEnd w:id="69"/>
      <w:bookmarkEnd w:id="70"/>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w:t>
      </w:r>
      <w:proofErr w:type="spellStart"/>
      <w:r>
        <w:t>CtrlMainMenu</w:t>
      </w:r>
      <w:proofErr w:type="spellEnd"/>
      <w:r>
        <w:t xml:space="preserve">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Tabellenraster"/>
        <w:tblW w:w="0" w:type="auto"/>
        <w:tblLook w:val="04A0" w:firstRow="1" w:lastRow="0" w:firstColumn="1" w:lastColumn="0" w:noHBand="0" w:noVBand="1"/>
      </w:tblPr>
      <w:tblGrid>
        <w:gridCol w:w="2093"/>
        <w:gridCol w:w="7119"/>
      </w:tblGrid>
      <w:tr w:rsidR="002170CC" w14:paraId="60589122" w14:textId="77777777" w:rsidTr="002170CC">
        <w:tc>
          <w:tcPr>
            <w:tcW w:w="2093" w:type="dxa"/>
          </w:tcPr>
          <w:p w14:paraId="7A4D5090" w14:textId="37D661CF" w:rsidR="002170CC" w:rsidRPr="002170CC" w:rsidRDefault="002170CC" w:rsidP="00D75341">
            <w:pPr>
              <w:rPr>
                <w:b/>
              </w:rPr>
            </w:pPr>
            <w:r w:rsidRPr="002170CC">
              <w:rPr>
                <w:b/>
              </w:rPr>
              <w:t>Filter</w:t>
            </w:r>
          </w:p>
        </w:tc>
        <w:tc>
          <w:tcPr>
            <w:tcW w:w="7119" w:type="dxa"/>
          </w:tcPr>
          <w:p w14:paraId="03188FFD" w14:textId="367300B1" w:rsidR="002170CC" w:rsidRPr="002170CC" w:rsidRDefault="002170CC" w:rsidP="00D75341">
            <w:pPr>
              <w:rPr>
                <w:b/>
              </w:rPr>
            </w:pPr>
            <w:r w:rsidRPr="002170CC">
              <w:rPr>
                <w:b/>
              </w:rPr>
              <w:t>Description</w:t>
            </w:r>
          </w:p>
        </w:tc>
      </w:tr>
      <w:tr w:rsidR="002170CC" w14:paraId="32BBFFDC" w14:textId="77777777" w:rsidTr="002170CC">
        <w:tc>
          <w:tcPr>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r>
              <w:t>This is a unique ID of the certificate. If printed on the PDF, you can find a certificate by this ID and check if it corresponds to the correct person.</w:t>
            </w:r>
          </w:p>
        </w:tc>
      </w:tr>
      <w:tr w:rsidR="002170CC" w14:paraId="32EA59D1" w14:textId="77777777" w:rsidTr="002170CC">
        <w:tc>
          <w:tcPr>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r>
              <w:t>First- and Last name of the certificate owner</w:t>
            </w:r>
          </w:p>
        </w:tc>
      </w:tr>
      <w:tr w:rsidR="002170CC" w14:paraId="4647495D" w14:textId="77777777" w:rsidTr="002170CC">
        <w:tc>
          <w:tcPr>
            <w:tcW w:w="2093" w:type="dxa"/>
          </w:tcPr>
          <w:p w14:paraId="63846FE7" w14:textId="78074D7E" w:rsidR="002170CC" w:rsidRDefault="002170CC" w:rsidP="00D75341">
            <w:r>
              <w:t>Course title</w:t>
            </w:r>
          </w:p>
        </w:tc>
        <w:tc>
          <w:tcPr>
            <w:tcW w:w="7119" w:type="dxa"/>
          </w:tcPr>
          <w:p w14:paraId="6AC5EDF9" w14:textId="4B34CB04" w:rsidR="002170CC" w:rsidRDefault="002170CC" w:rsidP="00D75341">
            <w:r>
              <w:t>Title of the course in ILIAS where the certificate belongs to</w:t>
            </w:r>
          </w:p>
        </w:tc>
      </w:tr>
      <w:tr w:rsidR="005C69F3" w14:paraId="5DF7E9C0" w14:textId="77777777" w:rsidTr="002170CC">
        <w:tc>
          <w:tcPr>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r>
              <w:t>Filter results depending on the validity date of the certificates</w:t>
            </w:r>
          </w:p>
        </w:tc>
      </w:tr>
      <w:tr w:rsidR="005C69F3" w14:paraId="325CD781" w14:textId="77777777" w:rsidTr="002170CC">
        <w:tc>
          <w:tcPr>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r>
              <w:t>If your installation contains multiple certificate types, you can display only certificates with the given type</w:t>
            </w:r>
          </w:p>
        </w:tc>
      </w:tr>
      <w:tr w:rsidR="005C69F3" w14:paraId="4248F6ED" w14:textId="77777777" w:rsidTr="002170CC">
        <w:tc>
          <w:tcPr>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P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03B75AB7" w14:textId="5D41E49A" w:rsidR="004B07E8" w:rsidRDefault="004B07E8" w:rsidP="004B07E8">
      <w:pPr>
        <w:pStyle w:val="berschrift2"/>
      </w:pPr>
      <w:bookmarkStart w:id="71" w:name="_Toc280877347"/>
      <w:bookmarkStart w:id="72" w:name="_Toc280880987"/>
      <w:bookmarkStart w:id="73" w:name="_Toc280881590"/>
      <w:r>
        <w:t>Overview of received certificates for users</w:t>
      </w:r>
      <w:bookmarkEnd w:id="71"/>
      <w:bookmarkEnd w:id="72"/>
      <w:bookmarkEnd w:id="73"/>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Pr="006B5F32"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sectPr w:rsidR="00BE2940" w:rsidRPr="006B5F32" w:rsidSect="00CD65E9">
      <w:headerReference w:type="default" r:id="rId35"/>
      <w:footerReference w:type="default" r:id="rId36"/>
      <w:headerReference w:type="first" r:id="rId37"/>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FE1081" w:rsidRDefault="00FE1081" w:rsidP="000755D9">
      <w:pPr>
        <w:spacing w:after="0" w:line="240" w:lineRule="auto"/>
      </w:pPr>
      <w:r>
        <w:separator/>
      </w:r>
    </w:p>
  </w:endnote>
  <w:endnote w:type="continuationSeparator" w:id="0">
    <w:p w14:paraId="759F83FA" w14:textId="77777777" w:rsidR="00FE1081" w:rsidRDefault="00FE1081"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3C547143" w:rsidR="00FE1081" w:rsidRPr="009B4D53" w:rsidRDefault="00FE1081" w:rsidP="009B4D53">
    <w:pPr>
      <w:pStyle w:val="Fuzeile"/>
      <w:rPr>
        <w:rFonts w:cs="Helvetica"/>
        <w:sz w:val="15"/>
        <w:szCs w:val="15"/>
      </w:rPr>
    </w:pPr>
    <w:r>
      <w:rPr>
        <w:rFonts w:cs="Helvetica"/>
        <w:sz w:val="15"/>
        <w:szCs w:val="15"/>
      </w:rPr>
      <w:t>Documentatio</w:t>
    </w:r>
    <w:r w:rsidR="00204C58">
      <w:rPr>
        <w:rFonts w:cs="Helvetica"/>
        <w:sz w:val="15"/>
        <w:szCs w:val="15"/>
      </w:rPr>
      <w:t>n</w:t>
    </w:r>
    <w:r w:rsidRPr="009F46F8">
      <w:rPr>
        <w:rFonts w:cs="Helvetica"/>
        <w:sz w:val="15"/>
        <w:szCs w:val="15"/>
      </w:rPr>
      <w:t>.docx</w:t>
    </w:r>
    <w:r w:rsidRPr="009B4D53">
      <w:rPr>
        <w:rFonts w:cs="Helvetica"/>
        <w:sz w:val="15"/>
        <w:szCs w:val="15"/>
      </w:rPr>
      <w:tab/>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CD65E9">
      <w:rPr>
        <w:rFonts w:cs="Helvetica"/>
        <w:noProof/>
        <w:sz w:val="15"/>
        <w:szCs w:val="15"/>
      </w:rPr>
      <w:t>12</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CD65E9">
      <w:rPr>
        <w:rFonts w:cs="Helvetica"/>
        <w:noProof/>
        <w:sz w:val="15"/>
        <w:szCs w:val="15"/>
      </w:rPr>
      <w:t>22</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FE1081" w:rsidRDefault="00FE1081" w:rsidP="000755D9">
      <w:pPr>
        <w:spacing w:after="0" w:line="240" w:lineRule="auto"/>
      </w:pPr>
      <w:r>
        <w:separator/>
      </w:r>
    </w:p>
  </w:footnote>
  <w:footnote w:type="continuationSeparator" w:id="0">
    <w:p w14:paraId="7BAE2C88" w14:textId="77777777" w:rsidR="00FE1081" w:rsidRDefault="00FE1081"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FE1081" w:rsidRPr="00AD644C" w:rsidRDefault="00FE1081"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r>
      <w:rPr>
        <w:color w:val="434E59"/>
        <w:sz w:val="15"/>
        <w:szCs w:val="15"/>
      </w:rPr>
      <w:t>asse</w:t>
    </w:r>
    <w:proofErr w:type="spellEnd"/>
    <w:r w:rsidRPr="00200876">
      <w:rPr>
        <w:color w:val="434E59"/>
        <w:sz w:val="15"/>
        <w:szCs w:val="15"/>
      </w:rPr>
      <w:t xml:space="preserve"> </w:t>
    </w:r>
    <w:r>
      <w:rPr>
        <w:color w:val="434E59"/>
        <w:sz w:val="15"/>
        <w:szCs w:val="15"/>
        <w:lang w:val="de-DE"/>
      </w:rPr>
      <w:t>72</w:t>
    </w:r>
  </w:p>
  <w:p w14:paraId="0E02DF11" w14:textId="77777777" w:rsidR="00FE1081" w:rsidRPr="00AD644C" w:rsidRDefault="00FE1081"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FE1081" w:rsidRPr="00AD644C" w:rsidRDefault="00FE1081"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FE1081" w:rsidRPr="00AD644C" w:rsidRDefault="00FE1081"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FE1081" w:rsidRDefault="00FE1081"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FE1081" w:rsidRPr="00CA43F2" w:rsidRDefault="00FE1081"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FE1081" w:rsidRPr="00AD644C" w:rsidRDefault="00FE1081"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proofErr w:type="spellEnd"/>
    <w:r w:rsidRPr="00200876">
      <w:rPr>
        <w:color w:val="434E59"/>
        <w:sz w:val="15"/>
        <w:szCs w:val="15"/>
      </w:rPr>
      <w:t xml:space="preserve">. </w:t>
    </w:r>
    <w:r w:rsidRPr="00AD644C">
      <w:rPr>
        <w:color w:val="434E59"/>
        <w:sz w:val="15"/>
        <w:szCs w:val="15"/>
        <w:lang w:val="de-DE"/>
      </w:rPr>
      <w:t>47</w:t>
    </w:r>
  </w:p>
  <w:p w14:paraId="61CDC19A" w14:textId="77777777" w:rsidR="00FE1081" w:rsidRPr="00AD644C" w:rsidRDefault="00FE1081"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FE1081" w:rsidRPr="00AD644C" w:rsidRDefault="00FE1081"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FE1081" w:rsidRPr="00AD644C" w:rsidRDefault="00FE1081"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FE1081" w:rsidRPr="00AD644C" w:rsidRDefault="00FE1081"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FE1081" w:rsidRDefault="00FE1081" w:rsidP="00AD644C">
    <w:pPr>
      <w:pStyle w:val="Kopfzeile"/>
      <w:tabs>
        <w:tab w:val="clear" w:pos="4536"/>
        <w:tab w:val="left" w:pos="3402"/>
      </w:tabs>
      <w:jc w:val="right"/>
    </w:pPr>
    <w:r w:rsidRPr="00AD644C">
      <w:rPr>
        <w:lang w:val="de-DE"/>
      </w:rPr>
      <w:tab/>
    </w:r>
    <w:r w:rsidRPr="00AD644C">
      <w:rPr>
        <w:lang w:val="de-DE"/>
      </w:rPr>
      <w:tab/>
    </w:r>
  </w:p>
  <w:p w14:paraId="7D2F558E" w14:textId="77777777" w:rsidR="00FE1081" w:rsidRDefault="00FE108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0">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9"/>
  </w:num>
  <w:num w:numId="2">
    <w:abstractNumId w:val="19"/>
  </w:num>
  <w:num w:numId="3">
    <w:abstractNumId w:val="24"/>
  </w:num>
  <w:num w:numId="4">
    <w:abstractNumId w:val="18"/>
  </w:num>
  <w:num w:numId="5">
    <w:abstractNumId w:val="37"/>
  </w:num>
  <w:num w:numId="6">
    <w:abstractNumId w:val="17"/>
  </w:num>
  <w:num w:numId="7">
    <w:abstractNumId w:val="23"/>
  </w:num>
  <w:num w:numId="8">
    <w:abstractNumId w:val="12"/>
  </w:num>
  <w:num w:numId="9">
    <w:abstractNumId w:val="38"/>
  </w:num>
  <w:num w:numId="10">
    <w:abstractNumId w:val="7"/>
  </w:num>
  <w:num w:numId="11">
    <w:abstractNumId w:val="41"/>
  </w:num>
  <w:num w:numId="12">
    <w:abstractNumId w:val="40"/>
  </w:num>
  <w:num w:numId="13">
    <w:abstractNumId w:val="11"/>
  </w:num>
  <w:num w:numId="14">
    <w:abstractNumId w:val="36"/>
  </w:num>
  <w:num w:numId="15">
    <w:abstractNumId w:val="27"/>
  </w:num>
  <w:num w:numId="16">
    <w:abstractNumId w:val="30"/>
  </w:num>
  <w:num w:numId="17">
    <w:abstractNumId w:val="6"/>
  </w:num>
  <w:num w:numId="18">
    <w:abstractNumId w:val="1"/>
  </w:num>
  <w:num w:numId="19">
    <w:abstractNumId w:val="25"/>
  </w:num>
  <w:num w:numId="20">
    <w:abstractNumId w:val="0"/>
  </w:num>
  <w:num w:numId="21">
    <w:abstractNumId w:val="4"/>
  </w:num>
  <w:num w:numId="22">
    <w:abstractNumId w:val="13"/>
  </w:num>
  <w:num w:numId="23">
    <w:abstractNumId w:val="14"/>
  </w:num>
  <w:num w:numId="24">
    <w:abstractNumId w:val="33"/>
  </w:num>
  <w:num w:numId="25">
    <w:abstractNumId w:val="20"/>
  </w:num>
  <w:num w:numId="26">
    <w:abstractNumId w:val="29"/>
  </w:num>
  <w:num w:numId="27">
    <w:abstractNumId w:val="26"/>
  </w:num>
  <w:num w:numId="28">
    <w:abstractNumId w:val="31"/>
  </w:num>
  <w:num w:numId="29">
    <w:abstractNumId w:val="32"/>
  </w:num>
  <w:num w:numId="30">
    <w:abstractNumId w:val="5"/>
  </w:num>
  <w:num w:numId="31">
    <w:abstractNumId w:val="8"/>
  </w:num>
  <w:num w:numId="32">
    <w:abstractNumId w:val="9"/>
  </w:num>
  <w:num w:numId="33">
    <w:abstractNumId w:val="28"/>
  </w:num>
  <w:num w:numId="34">
    <w:abstractNumId w:val="15"/>
  </w:num>
  <w:num w:numId="35">
    <w:abstractNumId w:val="42"/>
  </w:num>
  <w:num w:numId="36">
    <w:abstractNumId w:val="3"/>
  </w:num>
  <w:num w:numId="37">
    <w:abstractNumId w:val="22"/>
  </w:num>
  <w:num w:numId="38">
    <w:abstractNumId w:val="2"/>
  </w:num>
  <w:num w:numId="39">
    <w:abstractNumId w:val="35"/>
  </w:num>
  <w:num w:numId="40">
    <w:abstractNumId w:val="16"/>
  </w:num>
  <w:num w:numId="41">
    <w:abstractNumId w:val="10"/>
  </w:num>
  <w:num w:numId="42">
    <w:abstractNumId w:val="21"/>
  </w:num>
  <w:num w:numId="43">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1EF6"/>
    <w:rsid w:val="00200876"/>
    <w:rsid w:val="00200C83"/>
    <w:rsid w:val="00203289"/>
    <w:rsid w:val="00204C58"/>
    <w:rsid w:val="00205FAF"/>
    <w:rsid w:val="002061C7"/>
    <w:rsid w:val="00206A3D"/>
    <w:rsid w:val="00206CA1"/>
    <w:rsid w:val="00213A20"/>
    <w:rsid w:val="00216C62"/>
    <w:rsid w:val="002170CC"/>
    <w:rsid w:val="002175DA"/>
    <w:rsid w:val="002235E9"/>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74C25"/>
    <w:rsid w:val="00480CCB"/>
    <w:rsid w:val="004853B6"/>
    <w:rsid w:val="004860D3"/>
    <w:rsid w:val="00486EC4"/>
    <w:rsid w:val="00487861"/>
    <w:rsid w:val="00490040"/>
    <w:rsid w:val="004928C8"/>
    <w:rsid w:val="00493DBF"/>
    <w:rsid w:val="00493FF1"/>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4081D"/>
    <w:rsid w:val="006417AF"/>
    <w:rsid w:val="00642D2F"/>
    <w:rsid w:val="006433B3"/>
    <w:rsid w:val="00646947"/>
    <w:rsid w:val="006531BB"/>
    <w:rsid w:val="00664FB4"/>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4CA5"/>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3DD7"/>
    <w:rsid w:val="0085413D"/>
    <w:rsid w:val="008714D6"/>
    <w:rsid w:val="00871E1A"/>
    <w:rsid w:val="008736BA"/>
    <w:rsid w:val="00876F23"/>
    <w:rsid w:val="00877EF2"/>
    <w:rsid w:val="0088047E"/>
    <w:rsid w:val="008910E8"/>
    <w:rsid w:val="00893B19"/>
    <w:rsid w:val="008A0C52"/>
    <w:rsid w:val="008A1FBA"/>
    <w:rsid w:val="008A5930"/>
    <w:rsid w:val="008A7D8B"/>
    <w:rsid w:val="008B24F0"/>
    <w:rsid w:val="008B4FE6"/>
    <w:rsid w:val="008C0C0A"/>
    <w:rsid w:val="008C1691"/>
    <w:rsid w:val="008C4837"/>
    <w:rsid w:val="008D2A31"/>
    <w:rsid w:val="008E0CAA"/>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53BF"/>
    <w:rsid w:val="00931674"/>
    <w:rsid w:val="0093222B"/>
    <w:rsid w:val="00934C73"/>
    <w:rsid w:val="0093615B"/>
    <w:rsid w:val="009409ED"/>
    <w:rsid w:val="00941096"/>
    <w:rsid w:val="00942F70"/>
    <w:rsid w:val="00946050"/>
    <w:rsid w:val="00950F5D"/>
    <w:rsid w:val="009540DD"/>
    <w:rsid w:val="00955BAF"/>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91DBD"/>
    <w:rsid w:val="00C97B69"/>
    <w:rsid w:val="00CA066C"/>
    <w:rsid w:val="00CA0DA9"/>
    <w:rsid w:val="00CA43F2"/>
    <w:rsid w:val="00CA459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7060A"/>
    <w:rsid w:val="00D71623"/>
    <w:rsid w:val="00D73BBA"/>
    <w:rsid w:val="00D74A99"/>
    <w:rsid w:val="00D74EB2"/>
    <w:rsid w:val="00D75341"/>
    <w:rsid w:val="00D76408"/>
    <w:rsid w:val="00D76D07"/>
    <w:rsid w:val="00D82C37"/>
    <w:rsid w:val="00D90E37"/>
    <w:rsid w:val="00D91DAB"/>
    <w:rsid w:val="00D93939"/>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CE9"/>
    <w:rsid w:val="00EB3E0F"/>
    <w:rsid w:val="00EB57FF"/>
    <w:rsid w:val="00EC08A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0540"/>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834DE-30FB-D642-B1AF-33FB0262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22</Pages>
  <Words>2492</Words>
  <Characters>15706</Characters>
  <Application>Microsoft Macintosh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18162</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3</cp:revision>
  <cp:lastPrinted>2014-12-22T14:30:00Z</cp:lastPrinted>
  <dcterms:created xsi:type="dcterms:W3CDTF">2014-12-22T14:30:00Z</dcterms:created>
  <dcterms:modified xsi:type="dcterms:W3CDTF">2014-12-22T14:31:00Z</dcterms:modified>
</cp:coreProperties>
</file>